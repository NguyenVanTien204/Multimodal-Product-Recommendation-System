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47B884" w14:textId="77777777" w:rsidR="002E5299" w:rsidRPr="002E5299" w:rsidRDefault="002E5299" w:rsidP="7B4AF525">
      <w:pPr>
        <w:ind w:firstLine="0"/>
        <w:rPr>
          <w:rFonts w:ascii="Helvetica" w:hAnsi="Helvetica"/>
          <w:sz w:val="24"/>
        </w:rPr>
        <w:sectPr w:rsidR="002E5299" w:rsidRPr="002E5299" w:rsidSect="005813E3">
          <w:headerReference w:type="default" r:id="rId11"/>
          <w:footerReference w:type="default" r:id="rId12"/>
          <w:pgSz w:w="11907" w:h="16840" w:code="9"/>
          <w:pgMar w:top="1555" w:right="708" w:bottom="1134" w:left="1985" w:header="1134" w:footer="1058" w:gutter="0"/>
          <w:pgBorders>
            <w:top w:val="twistedLines1" w:sz="12" w:space="0" w:color="auto"/>
            <w:left w:val="twistedLines1" w:sz="12" w:space="0" w:color="auto"/>
            <w:bottom w:val="twistedLines1" w:sz="12" w:space="0" w:color="auto"/>
            <w:right w:val="twistedLines1" w:sz="12" w:space="0" w:color="auto"/>
          </w:pgBorders>
          <w:cols w:space="708"/>
          <w:docGrid w:linePitch="360"/>
        </w:sectPr>
      </w:pPr>
      <w:bookmarkStart w:id="0" w:name="_Toc169424238"/>
      <w:bookmarkStart w:id="1" w:name="_Toc169424237"/>
    </w:p>
    <w:p w14:paraId="467E766C" w14:textId="77777777" w:rsidR="00C70BF7" w:rsidRDefault="00C70BF7" w:rsidP="7B4AF525">
      <w:pPr>
        <w:spacing w:before="1440" w:line="240" w:lineRule="auto"/>
        <w:ind w:firstLine="0"/>
        <w:jc w:val="center"/>
        <w:rPr>
          <w:b/>
          <w:bCs/>
        </w:rPr>
      </w:pPr>
    </w:p>
    <w:p w14:paraId="7C91D83C" w14:textId="77777777" w:rsidR="00144199" w:rsidRDefault="00144199" w:rsidP="7B4AF525">
      <w:pPr>
        <w:spacing w:line="336" w:lineRule="auto"/>
        <w:ind w:firstLine="0"/>
        <w:jc w:val="center"/>
        <w:rPr>
          <w:b/>
          <w:bCs/>
          <w:color w:val="000000" w:themeColor="text1"/>
          <w:sz w:val="28"/>
          <w:szCs w:val="28"/>
        </w:rPr>
      </w:pPr>
    </w:p>
    <w:p w14:paraId="02216F2F" w14:textId="77777777" w:rsidR="00144199" w:rsidRDefault="00144199" w:rsidP="7B4AF525">
      <w:pPr>
        <w:spacing w:line="336" w:lineRule="auto"/>
        <w:ind w:firstLine="0"/>
        <w:jc w:val="center"/>
        <w:rPr>
          <w:b/>
          <w:bCs/>
          <w:color w:val="000000" w:themeColor="text1"/>
          <w:sz w:val="28"/>
          <w:szCs w:val="28"/>
        </w:rPr>
      </w:pPr>
    </w:p>
    <w:p w14:paraId="57B31B70" w14:textId="77777777" w:rsidR="00144199" w:rsidRDefault="00144199" w:rsidP="7B4AF525">
      <w:pPr>
        <w:spacing w:line="336" w:lineRule="auto"/>
        <w:ind w:firstLine="0"/>
        <w:jc w:val="center"/>
        <w:rPr>
          <w:b/>
          <w:bCs/>
          <w:color w:val="000000" w:themeColor="text1"/>
          <w:sz w:val="28"/>
          <w:szCs w:val="28"/>
        </w:rPr>
      </w:pPr>
    </w:p>
    <w:p w14:paraId="0D308ED4" w14:textId="77777777" w:rsidR="00144199" w:rsidRDefault="00144199" w:rsidP="7B4AF525">
      <w:pPr>
        <w:spacing w:line="336" w:lineRule="auto"/>
        <w:ind w:firstLine="0"/>
        <w:jc w:val="center"/>
        <w:rPr>
          <w:b/>
          <w:bCs/>
          <w:color w:val="000000" w:themeColor="text1"/>
          <w:sz w:val="28"/>
          <w:szCs w:val="28"/>
        </w:rPr>
      </w:pPr>
    </w:p>
    <w:p w14:paraId="1AE41E27" w14:textId="77777777" w:rsidR="00144199" w:rsidRDefault="00144199" w:rsidP="7B4AF525">
      <w:pPr>
        <w:spacing w:line="336" w:lineRule="auto"/>
        <w:ind w:firstLine="0"/>
        <w:jc w:val="center"/>
        <w:rPr>
          <w:b/>
          <w:bCs/>
          <w:color w:val="000000" w:themeColor="text1"/>
          <w:sz w:val="28"/>
          <w:szCs w:val="28"/>
        </w:rPr>
      </w:pPr>
    </w:p>
    <w:p w14:paraId="3C658E6B" w14:textId="77777777" w:rsidR="00144199" w:rsidRDefault="116A6C2D" w:rsidP="7B4AF525">
      <w:pPr>
        <w:spacing w:line="336" w:lineRule="auto"/>
        <w:ind w:firstLine="0"/>
        <w:jc w:val="center"/>
        <w:rPr>
          <w:color w:val="000000" w:themeColor="text1"/>
          <w:sz w:val="28"/>
          <w:szCs w:val="28"/>
        </w:rPr>
      </w:pPr>
      <w:r w:rsidRPr="7B4AF525">
        <w:rPr>
          <w:b/>
          <w:bCs/>
          <w:color w:val="000000" w:themeColor="text1"/>
          <w:sz w:val="28"/>
          <w:szCs w:val="28"/>
        </w:rPr>
        <w:t>TRƯỜNG ĐH MỎ - ĐỊA CHẤT</w:t>
      </w:r>
    </w:p>
    <w:p w14:paraId="1F1566F4" w14:textId="77777777" w:rsidR="00144199" w:rsidRDefault="116A6C2D" w:rsidP="7B4AF525">
      <w:pPr>
        <w:spacing w:line="336" w:lineRule="auto"/>
        <w:ind w:firstLine="0"/>
        <w:jc w:val="center"/>
        <w:rPr>
          <w:color w:val="000000" w:themeColor="text1"/>
          <w:sz w:val="28"/>
          <w:szCs w:val="28"/>
        </w:rPr>
      </w:pPr>
      <w:r>
        <w:rPr>
          <w:noProof/>
        </w:rPr>
        <w:drawing>
          <wp:inline distT="0" distB="0" distL="0" distR="0" wp14:anchorId="388C8670" wp14:editId="143E46EA">
            <wp:extent cx="2324100" cy="2286000"/>
            <wp:effectExtent l="0" t="0" r="0" b="0"/>
            <wp:docPr id="1159754803" name="drawing" title="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754803" name="Picture 1159754803"/>
                    <pic:cNvPicPr/>
                  </pic:nvPicPr>
                  <pic:blipFill>
                    <a:blip r:embed="rId13">
                      <a:extLst>
                        <a:ext uri="{28A0092B-C50C-407E-A947-70E740481C1C}">
                          <a14:useLocalDpi xmlns:a14="http://schemas.microsoft.com/office/drawing/2010/main"/>
                        </a:ext>
                      </a:extLst>
                    </a:blip>
                    <a:stretch>
                      <a:fillRect/>
                    </a:stretch>
                  </pic:blipFill>
                  <pic:spPr>
                    <a:xfrm>
                      <a:off x="0" y="0"/>
                      <a:ext cx="2324100" cy="2286000"/>
                    </a:xfrm>
                    <a:prstGeom prst="rect">
                      <a:avLst/>
                    </a:prstGeom>
                  </pic:spPr>
                </pic:pic>
              </a:graphicData>
            </a:graphic>
          </wp:inline>
        </w:drawing>
      </w:r>
    </w:p>
    <w:p w14:paraId="131B6E71" w14:textId="77777777" w:rsidR="00144199" w:rsidRDefault="00144199" w:rsidP="7B4AF525">
      <w:pPr>
        <w:spacing w:line="336" w:lineRule="auto"/>
        <w:ind w:firstLine="0"/>
        <w:jc w:val="center"/>
        <w:rPr>
          <w:color w:val="000000" w:themeColor="text1"/>
          <w:sz w:val="28"/>
          <w:szCs w:val="28"/>
        </w:rPr>
      </w:pPr>
    </w:p>
    <w:p w14:paraId="1E68A9B0" w14:textId="77777777" w:rsidR="00144199" w:rsidRDefault="116A6C2D" w:rsidP="7B4AF525">
      <w:pPr>
        <w:spacing w:line="336" w:lineRule="auto"/>
        <w:ind w:firstLine="0"/>
        <w:jc w:val="center"/>
        <w:rPr>
          <w:color w:val="000000" w:themeColor="text1"/>
          <w:sz w:val="28"/>
          <w:szCs w:val="28"/>
        </w:rPr>
      </w:pPr>
      <w:r w:rsidRPr="7B4AF525">
        <w:rPr>
          <w:b/>
          <w:bCs/>
          <w:color w:val="000000" w:themeColor="text1"/>
          <w:sz w:val="28"/>
          <w:szCs w:val="28"/>
        </w:rPr>
        <w:t xml:space="preserve"> ĐỒ ÁN TỐT NGHIỆP </w:t>
      </w:r>
    </w:p>
    <w:p w14:paraId="3042871A" w14:textId="77777777" w:rsidR="00144199" w:rsidRDefault="00144199" w:rsidP="7B4AF525">
      <w:pPr>
        <w:spacing w:line="336" w:lineRule="auto"/>
        <w:ind w:firstLine="0"/>
        <w:jc w:val="right"/>
        <w:rPr>
          <w:color w:val="000000" w:themeColor="text1"/>
          <w:sz w:val="28"/>
          <w:szCs w:val="28"/>
        </w:rPr>
      </w:pPr>
    </w:p>
    <w:p w14:paraId="0345B2D6" w14:textId="0710A8F2" w:rsidR="00144199" w:rsidRDefault="116A6C2D" w:rsidP="7B4AF525">
      <w:pPr>
        <w:spacing w:line="336" w:lineRule="auto"/>
        <w:ind w:left="720" w:right="237" w:firstLine="0"/>
        <w:jc w:val="left"/>
        <w:rPr>
          <w:color w:val="000000" w:themeColor="text1"/>
          <w:sz w:val="28"/>
          <w:szCs w:val="28"/>
        </w:rPr>
      </w:pPr>
      <w:r w:rsidRPr="7B4AF525">
        <w:rPr>
          <w:color w:val="000000" w:themeColor="text1"/>
          <w:sz w:val="28"/>
          <w:szCs w:val="28"/>
        </w:rPr>
        <w:t>Sinh viên thực hiện</w:t>
      </w:r>
      <w:r w:rsidRPr="7B4AF525">
        <w:rPr>
          <w:b/>
          <w:bCs/>
          <w:color w:val="000000" w:themeColor="text1"/>
          <w:sz w:val="28"/>
          <w:szCs w:val="28"/>
        </w:rPr>
        <w:t xml:space="preserve">: </w:t>
      </w:r>
      <w:r w:rsidR="00CE460A">
        <w:rPr>
          <w:b/>
          <w:bCs/>
          <w:color w:val="000000" w:themeColor="text1"/>
          <w:sz w:val="28"/>
          <w:szCs w:val="28"/>
        </w:rPr>
        <w:t>Nguyễn Văn Tiến</w:t>
      </w:r>
    </w:p>
    <w:p w14:paraId="23EA6CAC" w14:textId="573130B8" w:rsidR="00144199" w:rsidRDefault="116A6C2D" w:rsidP="7B4AF525">
      <w:pPr>
        <w:spacing w:line="336" w:lineRule="auto"/>
        <w:ind w:left="720" w:right="1938" w:firstLine="0"/>
        <w:jc w:val="left"/>
        <w:rPr>
          <w:color w:val="000000" w:themeColor="text1"/>
          <w:sz w:val="28"/>
          <w:szCs w:val="28"/>
        </w:rPr>
      </w:pPr>
      <w:r w:rsidRPr="7B4AF525">
        <w:rPr>
          <w:color w:val="000000" w:themeColor="text1"/>
          <w:sz w:val="28"/>
          <w:szCs w:val="28"/>
        </w:rPr>
        <w:t>Mã sinh viên</w:t>
      </w:r>
      <w:r w:rsidRPr="7B4AF525">
        <w:rPr>
          <w:b/>
          <w:bCs/>
          <w:color w:val="000000" w:themeColor="text1"/>
          <w:sz w:val="28"/>
          <w:szCs w:val="28"/>
        </w:rPr>
        <w:t>: 212105</w:t>
      </w:r>
      <w:r w:rsidR="00CE460A">
        <w:rPr>
          <w:b/>
          <w:bCs/>
          <w:color w:val="000000" w:themeColor="text1"/>
          <w:sz w:val="28"/>
          <w:szCs w:val="28"/>
        </w:rPr>
        <w:t>0201</w:t>
      </w:r>
    </w:p>
    <w:p w14:paraId="7357CD6A" w14:textId="43DDC3C6" w:rsidR="00144199" w:rsidRDefault="116A6C2D" w:rsidP="7B4AF525">
      <w:pPr>
        <w:spacing w:line="336" w:lineRule="auto"/>
        <w:ind w:left="720" w:right="95" w:firstLine="0"/>
        <w:jc w:val="left"/>
        <w:rPr>
          <w:color w:val="000000" w:themeColor="text1"/>
          <w:sz w:val="28"/>
          <w:szCs w:val="28"/>
        </w:rPr>
      </w:pPr>
      <w:r w:rsidRPr="7B4AF525">
        <w:rPr>
          <w:color w:val="000000" w:themeColor="text1"/>
          <w:sz w:val="28"/>
          <w:szCs w:val="28"/>
        </w:rPr>
        <w:t>Giảng viên hướng dẫn</w:t>
      </w:r>
      <w:r w:rsidRPr="7B4AF525">
        <w:rPr>
          <w:b/>
          <w:bCs/>
          <w:color w:val="000000" w:themeColor="text1"/>
          <w:sz w:val="28"/>
          <w:szCs w:val="28"/>
        </w:rPr>
        <w:t>: Nguyễn</w:t>
      </w:r>
      <w:r w:rsidRPr="7B4AF525">
        <w:rPr>
          <w:b/>
          <w:bCs/>
          <w:color w:val="000000" w:themeColor="text1"/>
          <w:sz w:val="28"/>
          <w:szCs w:val="28"/>
          <w:lang w:val="vi-VN"/>
        </w:rPr>
        <w:t xml:space="preserve"> </w:t>
      </w:r>
      <w:r w:rsidR="00CE460A">
        <w:rPr>
          <w:b/>
          <w:bCs/>
          <w:color w:val="000000" w:themeColor="text1"/>
          <w:sz w:val="28"/>
          <w:szCs w:val="28"/>
        </w:rPr>
        <w:t>Duy Huy</w:t>
      </w:r>
    </w:p>
    <w:p w14:paraId="0A703E91" w14:textId="77777777" w:rsidR="00144199" w:rsidRDefault="00144199" w:rsidP="7B4AF525">
      <w:pPr>
        <w:spacing w:line="336" w:lineRule="auto"/>
        <w:ind w:left="720" w:right="95" w:firstLine="0"/>
        <w:jc w:val="right"/>
        <w:rPr>
          <w:color w:val="000000" w:themeColor="text1"/>
          <w:sz w:val="28"/>
          <w:szCs w:val="28"/>
        </w:rPr>
      </w:pPr>
    </w:p>
    <w:p w14:paraId="0F1CF940" w14:textId="77777777" w:rsidR="00144199" w:rsidRDefault="00144199" w:rsidP="7B4AF525">
      <w:pPr>
        <w:spacing w:line="336" w:lineRule="auto"/>
        <w:ind w:firstLine="0"/>
        <w:jc w:val="center"/>
        <w:rPr>
          <w:color w:val="000000" w:themeColor="text1"/>
          <w:sz w:val="28"/>
          <w:szCs w:val="28"/>
        </w:rPr>
      </w:pPr>
    </w:p>
    <w:p w14:paraId="6592C50B" w14:textId="77777777" w:rsidR="00144199" w:rsidRDefault="00144199" w:rsidP="7B4AF525">
      <w:pPr>
        <w:spacing w:line="336" w:lineRule="auto"/>
        <w:ind w:firstLine="0"/>
        <w:jc w:val="center"/>
        <w:rPr>
          <w:color w:val="000000" w:themeColor="text1"/>
          <w:sz w:val="28"/>
          <w:szCs w:val="28"/>
        </w:rPr>
      </w:pPr>
    </w:p>
    <w:p w14:paraId="4A9E2B0F" w14:textId="77777777" w:rsidR="00144199" w:rsidRDefault="00144199" w:rsidP="7B4AF525">
      <w:pPr>
        <w:spacing w:line="336" w:lineRule="auto"/>
        <w:ind w:firstLine="0"/>
        <w:jc w:val="center"/>
        <w:rPr>
          <w:color w:val="000000" w:themeColor="text1"/>
          <w:sz w:val="28"/>
          <w:szCs w:val="28"/>
        </w:rPr>
      </w:pPr>
    </w:p>
    <w:p w14:paraId="30E6C627" w14:textId="77777777" w:rsidR="00144199" w:rsidRDefault="00144199" w:rsidP="7B4AF525">
      <w:pPr>
        <w:sectPr w:rsidR="00144199" w:rsidSect="000D1FA7">
          <w:footerReference w:type="even" r:id="rId14"/>
          <w:pgSz w:w="11907" w:h="16840" w:code="9"/>
          <w:pgMar w:top="1701" w:right="708" w:bottom="1701" w:left="1985" w:header="709" w:footer="1227" w:gutter="0"/>
          <w:pgBorders>
            <w:top w:val="twistedLines1" w:sz="12" w:space="1" w:color="auto"/>
            <w:left w:val="twistedLines1" w:sz="12" w:space="4" w:color="auto"/>
            <w:bottom w:val="twistedLines1" w:sz="12" w:space="1" w:color="auto"/>
            <w:right w:val="twistedLines1" w:sz="12" w:space="4" w:color="auto"/>
          </w:pgBorders>
          <w:cols w:space="708"/>
          <w:docGrid w:linePitch="360"/>
        </w:sectPr>
      </w:pPr>
    </w:p>
    <w:p w14:paraId="204C88A2" w14:textId="77777777" w:rsidR="004B4BF6" w:rsidRDefault="7E4273BA" w:rsidP="7B4AF525">
      <w:pPr>
        <w:pStyle w:val="Heading1"/>
        <w:numPr>
          <w:ilvl w:val="0"/>
          <w:numId w:val="0"/>
        </w:numPr>
      </w:pPr>
      <w:bookmarkStart w:id="2" w:name="_Toc241658102"/>
      <w:r>
        <w:t>MỤC LỤC</w:t>
      </w:r>
      <w:bookmarkEnd w:id="0"/>
      <w:bookmarkEnd w:id="2"/>
    </w:p>
    <w:p w14:paraId="1767951B" w14:textId="6A12CDF1" w:rsidR="008125E1" w:rsidRDefault="00791320">
      <w:pPr>
        <w:pStyle w:val="TOC1"/>
        <w:rPr>
          <w:rFonts w:asciiTheme="minorHAnsi" w:eastAsiaTheme="minorEastAsia" w:hAnsiTheme="minorHAnsi" w:cstheme="minorBidi"/>
          <w:kern w:val="2"/>
          <w:sz w:val="24"/>
          <w14:ligatures w14:val="standardContextual"/>
        </w:rPr>
      </w:pPr>
      <w:r>
        <w:rPr>
          <w:b/>
          <w:bCs/>
          <w:sz w:val="28"/>
        </w:rPr>
        <w:fldChar w:fldCharType="begin"/>
      </w:r>
      <w:r w:rsidR="00511681">
        <w:rPr>
          <w:b/>
          <w:bCs/>
          <w:sz w:val="28"/>
        </w:rPr>
        <w:instrText xml:space="preserve"> TOC \o "1-3" \h \z \u </w:instrText>
      </w:r>
      <w:r>
        <w:rPr>
          <w:b/>
          <w:bCs/>
          <w:sz w:val="28"/>
        </w:rPr>
        <w:fldChar w:fldCharType="separate"/>
      </w:r>
      <w:hyperlink w:anchor="_Toc241658102" w:history="1">
        <w:r w:rsidR="008125E1" w:rsidRPr="00977440">
          <w:rPr>
            <w:rStyle w:val="Hyperlink"/>
          </w:rPr>
          <w:t>MỤC LỤC</w:t>
        </w:r>
        <w:r w:rsidR="008125E1">
          <w:rPr>
            <w:webHidden/>
          </w:rPr>
          <w:tab/>
        </w:r>
        <w:r w:rsidR="008125E1">
          <w:rPr>
            <w:webHidden/>
          </w:rPr>
          <w:fldChar w:fldCharType="begin"/>
        </w:r>
        <w:r w:rsidR="008125E1">
          <w:rPr>
            <w:webHidden/>
          </w:rPr>
          <w:instrText xml:space="preserve"> PAGEREF _Toc241658102 \h </w:instrText>
        </w:r>
        <w:r w:rsidR="008125E1">
          <w:rPr>
            <w:webHidden/>
          </w:rPr>
        </w:r>
        <w:r w:rsidR="008125E1">
          <w:rPr>
            <w:webHidden/>
          </w:rPr>
          <w:fldChar w:fldCharType="separate"/>
        </w:r>
        <w:r w:rsidR="008125E1">
          <w:rPr>
            <w:webHidden/>
          </w:rPr>
          <w:t>4</w:t>
        </w:r>
        <w:r w:rsidR="008125E1">
          <w:rPr>
            <w:webHidden/>
          </w:rPr>
          <w:fldChar w:fldCharType="end"/>
        </w:r>
      </w:hyperlink>
    </w:p>
    <w:p w14:paraId="7BCFE959" w14:textId="62E421DD" w:rsidR="008125E1" w:rsidRDefault="008125E1">
      <w:pPr>
        <w:pStyle w:val="TOC1"/>
        <w:rPr>
          <w:rFonts w:asciiTheme="minorHAnsi" w:eastAsiaTheme="minorEastAsia" w:hAnsiTheme="minorHAnsi" w:cstheme="minorBidi"/>
          <w:kern w:val="2"/>
          <w:sz w:val="24"/>
          <w14:ligatures w14:val="standardContextual"/>
        </w:rPr>
      </w:pPr>
      <w:hyperlink w:anchor="_Toc241658103" w:history="1">
        <w:r w:rsidRPr="00977440">
          <w:rPr>
            <w:rStyle w:val="Hyperlink"/>
          </w:rPr>
          <w:t>DANH MỤC CÁC HÌNH VẼ</w:t>
        </w:r>
        <w:r>
          <w:rPr>
            <w:webHidden/>
          </w:rPr>
          <w:tab/>
        </w:r>
        <w:r>
          <w:rPr>
            <w:webHidden/>
          </w:rPr>
          <w:fldChar w:fldCharType="begin"/>
        </w:r>
        <w:r>
          <w:rPr>
            <w:webHidden/>
          </w:rPr>
          <w:instrText xml:space="preserve"> PAGEREF _Toc241658103 \h </w:instrText>
        </w:r>
        <w:r>
          <w:rPr>
            <w:webHidden/>
          </w:rPr>
        </w:r>
        <w:r>
          <w:rPr>
            <w:webHidden/>
          </w:rPr>
          <w:fldChar w:fldCharType="separate"/>
        </w:r>
        <w:r>
          <w:rPr>
            <w:webHidden/>
          </w:rPr>
          <w:t>8</w:t>
        </w:r>
        <w:r>
          <w:rPr>
            <w:webHidden/>
          </w:rPr>
          <w:fldChar w:fldCharType="end"/>
        </w:r>
      </w:hyperlink>
    </w:p>
    <w:p w14:paraId="7237F28A" w14:textId="7E491BB5" w:rsidR="008125E1" w:rsidRDefault="008125E1">
      <w:pPr>
        <w:pStyle w:val="TOC1"/>
        <w:rPr>
          <w:rFonts w:asciiTheme="minorHAnsi" w:eastAsiaTheme="minorEastAsia" w:hAnsiTheme="minorHAnsi" w:cstheme="minorBidi"/>
          <w:kern w:val="2"/>
          <w:sz w:val="24"/>
          <w14:ligatures w14:val="standardContextual"/>
        </w:rPr>
      </w:pPr>
      <w:hyperlink w:anchor="_Toc241658104" w:history="1">
        <w:r w:rsidRPr="00977440">
          <w:rPr>
            <w:rStyle w:val="Hyperlink"/>
          </w:rPr>
          <w:t>DANH MỤC CÁC BẢNG BIỂU</w:t>
        </w:r>
        <w:r>
          <w:rPr>
            <w:webHidden/>
          </w:rPr>
          <w:tab/>
        </w:r>
        <w:r>
          <w:rPr>
            <w:webHidden/>
          </w:rPr>
          <w:fldChar w:fldCharType="begin"/>
        </w:r>
        <w:r>
          <w:rPr>
            <w:webHidden/>
          </w:rPr>
          <w:instrText xml:space="preserve"> PAGEREF _Toc241658104 \h </w:instrText>
        </w:r>
        <w:r>
          <w:rPr>
            <w:webHidden/>
          </w:rPr>
        </w:r>
        <w:r>
          <w:rPr>
            <w:webHidden/>
          </w:rPr>
          <w:fldChar w:fldCharType="separate"/>
        </w:r>
        <w:r>
          <w:rPr>
            <w:webHidden/>
          </w:rPr>
          <w:t>8</w:t>
        </w:r>
        <w:r>
          <w:rPr>
            <w:webHidden/>
          </w:rPr>
          <w:fldChar w:fldCharType="end"/>
        </w:r>
      </w:hyperlink>
    </w:p>
    <w:p w14:paraId="67609809" w14:textId="31C8495B" w:rsidR="008125E1" w:rsidRDefault="008125E1">
      <w:pPr>
        <w:pStyle w:val="TOC1"/>
        <w:rPr>
          <w:rFonts w:asciiTheme="minorHAnsi" w:eastAsiaTheme="minorEastAsia" w:hAnsiTheme="minorHAnsi" w:cstheme="minorBidi"/>
          <w:kern w:val="2"/>
          <w:sz w:val="24"/>
          <w14:ligatures w14:val="standardContextual"/>
        </w:rPr>
      </w:pPr>
      <w:hyperlink w:anchor="_Toc241658105" w:history="1">
        <w:r w:rsidRPr="00977440">
          <w:rPr>
            <w:rStyle w:val="Hyperlink"/>
          </w:rPr>
          <w:t>CẤU TRÚC CỦA ĐỒ ÁN</w:t>
        </w:r>
        <w:r>
          <w:rPr>
            <w:webHidden/>
          </w:rPr>
          <w:tab/>
        </w:r>
        <w:r>
          <w:rPr>
            <w:webHidden/>
          </w:rPr>
          <w:fldChar w:fldCharType="begin"/>
        </w:r>
        <w:r>
          <w:rPr>
            <w:webHidden/>
          </w:rPr>
          <w:instrText xml:space="preserve"> PAGEREF _Toc241658105 \h </w:instrText>
        </w:r>
        <w:r>
          <w:rPr>
            <w:webHidden/>
          </w:rPr>
        </w:r>
        <w:r>
          <w:rPr>
            <w:webHidden/>
          </w:rPr>
          <w:fldChar w:fldCharType="separate"/>
        </w:r>
        <w:r>
          <w:rPr>
            <w:webHidden/>
          </w:rPr>
          <w:t>9</w:t>
        </w:r>
        <w:r>
          <w:rPr>
            <w:webHidden/>
          </w:rPr>
          <w:fldChar w:fldCharType="end"/>
        </w:r>
      </w:hyperlink>
    </w:p>
    <w:p w14:paraId="7FB56D81" w14:textId="4D3D07A6" w:rsidR="008125E1" w:rsidRDefault="008125E1">
      <w:pPr>
        <w:pStyle w:val="TOC1"/>
        <w:rPr>
          <w:rFonts w:asciiTheme="minorHAnsi" w:eastAsiaTheme="minorEastAsia" w:hAnsiTheme="minorHAnsi" w:cstheme="minorBidi"/>
          <w:kern w:val="2"/>
          <w:sz w:val="24"/>
          <w14:ligatures w14:val="standardContextual"/>
        </w:rPr>
      </w:pPr>
      <w:hyperlink w:anchor="_Toc241658106" w:history="1">
        <w:r w:rsidRPr="00977440">
          <w:rPr>
            <w:rStyle w:val="Hyperlink"/>
          </w:rPr>
          <w:t>THÔNG TIN ĐỒ ÁN</w:t>
        </w:r>
        <w:r>
          <w:rPr>
            <w:webHidden/>
          </w:rPr>
          <w:tab/>
        </w:r>
        <w:r>
          <w:rPr>
            <w:webHidden/>
          </w:rPr>
          <w:fldChar w:fldCharType="begin"/>
        </w:r>
        <w:r>
          <w:rPr>
            <w:webHidden/>
          </w:rPr>
          <w:instrText xml:space="preserve"> PAGEREF _Toc241658106 \h </w:instrText>
        </w:r>
        <w:r>
          <w:rPr>
            <w:webHidden/>
          </w:rPr>
        </w:r>
        <w:r>
          <w:rPr>
            <w:webHidden/>
          </w:rPr>
          <w:fldChar w:fldCharType="separate"/>
        </w:r>
        <w:r>
          <w:rPr>
            <w:webHidden/>
          </w:rPr>
          <w:t>12</w:t>
        </w:r>
        <w:r>
          <w:rPr>
            <w:webHidden/>
          </w:rPr>
          <w:fldChar w:fldCharType="end"/>
        </w:r>
      </w:hyperlink>
    </w:p>
    <w:p w14:paraId="6E36DEB4" w14:textId="7E7562BB" w:rsidR="008125E1" w:rsidRDefault="008125E1">
      <w:pPr>
        <w:pStyle w:val="TOC1"/>
        <w:rPr>
          <w:rFonts w:asciiTheme="minorHAnsi" w:eastAsiaTheme="minorEastAsia" w:hAnsiTheme="minorHAnsi" w:cstheme="minorBidi"/>
          <w:kern w:val="2"/>
          <w:sz w:val="24"/>
          <w14:ligatures w14:val="standardContextual"/>
        </w:rPr>
      </w:pPr>
      <w:hyperlink w:anchor="_Toc241658107" w:history="1">
        <w:r w:rsidRPr="00977440">
          <w:rPr>
            <w:rStyle w:val="Hyperlink"/>
          </w:rPr>
          <w:t>MỞ ĐẦU</w:t>
        </w:r>
        <w:r>
          <w:rPr>
            <w:webHidden/>
          </w:rPr>
          <w:tab/>
        </w:r>
        <w:r>
          <w:rPr>
            <w:webHidden/>
          </w:rPr>
          <w:fldChar w:fldCharType="begin"/>
        </w:r>
        <w:r>
          <w:rPr>
            <w:webHidden/>
          </w:rPr>
          <w:instrText xml:space="preserve"> PAGEREF _Toc241658107 \h </w:instrText>
        </w:r>
        <w:r>
          <w:rPr>
            <w:webHidden/>
          </w:rPr>
        </w:r>
        <w:r>
          <w:rPr>
            <w:webHidden/>
          </w:rPr>
          <w:fldChar w:fldCharType="separate"/>
        </w:r>
        <w:r>
          <w:rPr>
            <w:webHidden/>
          </w:rPr>
          <w:t>14</w:t>
        </w:r>
        <w:r>
          <w:rPr>
            <w:webHidden/>
          </w:rPr>
          <w:fldChar w:fldCharType="end"/>
        </w:r>
      </w:hyperlink>
    </w:p>
    <w:p w14:paraId="4A0A8E82" w14:textId="1EB50F3E" w:rsidR="008125E1" w:rsidRDefault="008125E1">
      <w:pPr>
        <w:pStyle w:val="TOC1"/>
        <w:rPr>
          <w:rFonts w:asciiTheme="minorHAnsi" w:eastAsiaTheme="minorEastAsia" w:hAnsiTheme="minorHAnsi" w:cstheme="minorBidi"/>
          <w:kern w:val="2"/>
          <w:sz w:val="24"/>
          <w14:ligatures w14:val="standardContextual"/>
        </w:rPr>
      </w:pPr>
      <w:hyperlink w:anchor="_Toc241658108" w:history="1">
        <w:r w:rsidRPr="00977440">
          <w:rPr>
            <w:rStyle w:val="Hyperlink"/>
          </w:rPr>
          <w:t>CHƯƠNG 1 TỔNG QUAN LÝ THUYẾT VỀ LĨNH VỰC NGHIÊN CỨU</w:t>
        </w:r>
        <w:r>
          <w:rPr>
            <w:webHidden/>
          </w:rPr>
          <w:tab/>
        </w:r>
        <w:r>
          <w:rPr>
            <w:webHidden/>
          </w:rPr>
          <w:fldChar w:fldCharType="begin"/>
        </w:r>
        <w:r>
          <w:rPr>
            <w:webHidden/>
          </w:rPr>
          <w:instrText xml:space="preserve"> PAGEREF _Toc241658108 \h </w:instrText>
        </w:r>
        <w:r>
          <w:rPr>
            <w:webHidden/>
          </w:rPr>
        </w:r>
        <w:r>
          <w:rPr>
            <w:webHidden/>
          </w:rPr>
          <w:fldChar w:fldCharType="separate"/>
        </w:r>
        <w:r>
          <w:rPr>
            <w:webHidden/>
          </w:rPr>
          <w:t>17</w:t>
        </w:r>
        <w:r>
          <w:rPr>
            <w:webHidden/>
          </w:rPr>
          <w:fldChar w:fldCharType="end"/>
        </w:r>
      </w:hyperlink>
    </w:p>
    <w:p w14:paraId="1209F974" w14:textId="33386DCA" w:rsidR="008125E1" w:rsidRDefault="008125E1">
      <w:pPr>
        <w:pStyle w:val="TOC2"/>
        <w:rPr>
          <w:rFonts w:asciiTheme="minorHAnsi" w:eastAsiaTheme="minorEastAsia" w:hAnsiTheme="minorHAnsi" w:cstheme="minorBidi"/>
          <w:noProof/>
          <w:kern w:val="2"/>
          <w:sz w:val="24"/>
          <w14:ligatures w14:val="standardContextual"/>
        </w:rPr>
      </w:pPr>
      <w:hyperlink w:anchor="_Toc241658109" w:history="1">
        <w:r w:rsidRPr="00977440">
          <w:rPr>
            <w:rStyle w:val="Hyperlink"/>
            <w:noProof/>
          </w:rPr>
          <w:t>1.1 Tổng quan bài toán</w:t>
        </w:r>
        <w:r>
          <w:rPr>
            <w:noProof/>
            <w:webHidden/>
          </w:rPr>
          <w:tab/>
        </w:r>
        <w:r>
          <w:rPr>
            <w:noProof/>
            <w:webHidden/>
          </w:rPr>
          <w:fldChar w:fldCharType="begin"/>
        </w:r>
        <w:r>
          <w:rPr>
            <w:noProof/>
            <w:webHidden/>
          </w:rPr>
          <w:instrText xml:space="preserve"> PAGEREF _Toc241658109 \h </w:instrText>
        </w:r>
        <w:r>
          <w:rPr>
            <w:noProof/>
            <w:webHidden/>
          </w:rPr>
        </w:r>
        <w:r>
          <w:rPr>
            <w:noProof/>
            <w:webHidden/>
          </w:rPr>
          <w:fldChar w:fldCharType="separate"/>
        </w:r>
        <w:r>
          <w:rPr>
            <w:noProof/>
            <w:webHidden/>
          </w:rPr>
          <w:t>17</w:t>
        </w:r>
        <w:r>
          <w:rPr>
            <w:noProof/>
            <w:webHidden/>
          </w:rPr>
          <w:fldChar w:fldCharType="end"/>
        </w:r>
      </w:hyperlink>
    </w:p>
    <w:p w14:paraId="23B3A405" w14:textId="0F93DD40" w:rsidR="008125E1" w:rsidRDefault="008125E1">
      <w:pPr>
        <w:pStyle w:val="TOC3"/>
        <w:tabs>
          <w:tab w:val="right" w:leader="dot" w:pos="8778"/>
        </w:tabs>
        <w:rPr>
          <w:rFonts w:asciiTheme="minorHAnsi" w:eastAsiaTheme="minorEastAsia" w:hAnsiTheme="minorHAnsi" w:cstheme="minorBidi"/>
          <w:noProof/>
          <w:kern w:val="2"/>
          <w:sz w:val="24"/>
          <w14:ligatures w14:val="standardContextual"/>
        </w:rPr>
      </w:pPr>
      <w:hyperlink w:anchor="_Toc241658110" w:history="1">
        <w:r w:rsidRPr="00977440">
          <w:rPr>
            <w:rStyle w:val="Hyperlink"/>
            <w:noProof/>
          </w:rPr>
          <w:t>1.1.1 Bài toán gợi ý sản phẩm trong thương mại điện tử</w:t>
        </w:r>
        <w:r>
          <w:rPr>
            <w:noProof/>
            <w:webHidden/>
          </w:rPr>
          <w:tab/>
        </w:r>
        <w:r>
          <w:rPr>
            <w:noProof/>
            <w:webHidden/>
          </w:rPr>
          <w:fldChar w:fldCharType="begin"/>
        </w:r>
        <w:r>
          <w:rPr>
            <w:noProof/>
            <w:webHidden/>
          </w:rPr>
          <w:instrText xml:space="preserve"> PAGEREF _Toc241658110 \h </w:instrText>
        </w:r>
        <w:r>
          <w:rPr>
            <w:noProof/>
            <w:webHidden/>
          </w:rPr>
        </w:r>
        <w:r>
          <w:rPr>
            <w:noProof/>
            <w:webHidden/>
          </w:rPr>
          <w:fldChar w:fldCharType="separate"/>
        </w:r>
        <w:r>
          <w:rPr>
            <w:noProof/>
            <w:webHidden/>
          </w:rPr>
          <w:t>17</w:t>
        </w:r>
        <w:r>
          <w:rPr>
            <w:noProof/>
            <w:webHidden/>
          </w:rPr>
          <w:fldChar w:fldCharType="end"/>
        </w:r>
      </w:hyperlink>
    </w:p>
    <w:p w14:paraId="3DA8153B" w14:textId="091D5CA5" w:rsidR="008125E1" w:rsidRDefault="008125E1">
      <w:pPr>
        <w:pStyle w:val="TOC3"/>
        <w:tabs>
          <w:tab w:val="right" w:leader="dot" w:pos="8778"/>
        </w:tabs>
        <w:rPr>
          <w:rFonts w:asciiTheme="minorHAnsi" w:eastAsiaTheme="minorEastAsia" w:hAnsiTheme="minorHAnsi" w:cstheme="minorBidi"/>
          <w:noProof/>
          <w:kern w:val="2"/>
          <w:sz w:val="24"/>
          <w14:ligatures w14:val="standardContextual"/>
        </w:rPr>
      </w:pPr>
      <w:hyperlink w:anchor="_Toc241658111" w:history="1">
        <w:r w:rsidRPr="00977440">
          <w:rPr>
            <w:rStyle w:val="Hyperlink"/>
            <w:noProof/>
          </w:rPr>
          <w:t>1.1.2 Bài toán gợi ý đa phương thức và chatbot RAG</w:t>
        </w:r>
        <w:r>
          <w:rPr>
            <w:noProof/>
            <w:webHidden/>
          </w:rPr>
          <w:tab/>
        </w:r>
        <w:r>
          <w:rPr>
            <w:noProof/>
            <w:webHidden/>
          </w:rPr>
          <w:fldChar w:fldCharType="begin"/>
        </w:r>
        <w:r>
          <w:rPr>
            <w:noProof/>
            <w:webHidden/>
          </w:rPr>
          <w:instrText xml:space="preserve"> PAGEREF _Toc241658111 \h </w:instrText>
        </w:r>
        <w:r>
          <w:rPr>
            <w:noProof/>
            <w:webHidden/>
          </w:rPr>
        </w:r>
        <w:r>
          <w:rPr>
            <w:noProof/>
            <w:webHidden/>
          </w:rPr>
          <w:fldChar w:fldCharType="separate"/>
        </w:r>
        <w:r>
          <w:rPr>
            <w:noProof/>
            <w:webHidden/>
          </w:rPr>
          <w:t>17</w:t>
        </w:r>
        <w:r>
          <w:rPr>
            <w:noProof/>
            <w:webHidden/>
          </w:rPr>
          <w:fldChar w:fldCharType="end"/>
        </w:r>
      </w:hyperlink>
    </w:p>
    <w:p w14:paraId="744341DC" w14:textId="7CCBC756" w:rsidR="008125E1" w:rsidRDefault="008125E1">
      <w:pPr>
        <w:pStyle w:val="TOC2"/>
        <w:rPr>
          <w:rFonts w:asciiTheme="minorHAnsi" w:eastAsiaTheme="minorEastAsia" w:hAnsiTheme="minorHAnsi" w:cstheme="minorBidi"/>
          <w:noProof/>
          <w:kern w:val="2"/>
          <w:sz w:val="24"/>
          <w14:ligatures w14:val="standardContextual"/>
        </w:rPr>
      </w:pPr>
      <w:hyperlink w:anchor="_Toc241658112" w:history="1">
        <w:r w:rsidRPr="00977440">
          <w:rPr>
            <w:rStyle w:val="Hyperlink"/>
            <w:noProof/>
          </w:rPr>
          <w:t>1.2 Cơ sở lý thuyết về dữ liệu và tiền xử lý</w:t>
        </w:r>
        <w:r>
          <w:rPr>
            <w:noProof/>
            <w:webHidden/>
          </w:rPr>
          <w:tab/>
        </w:r>
        <w:r>
          <w:rPr>
            <w:noProof/>
            <w:webHidden/>
          </w:rPr>
          <w:fldChar w:fldCharType="begin"/>
        </w:r>
        <w:r>
          <w:rPr>
            <w:noProof/>
            <w:webHidden/>
          </w:rPr>
          <w:instrText xml:space="preserve"> PAGEREF _Toc241658112 \h </w:instrText>
        </w:r>
        <w:r>
          <w:rPr>
            <w:noProof/>
            <w:webHidden/>
          </w:rPr>
        </w:r>
        <w:r>
          <w:rPr>
            <w:noProof/>
            <w:webHidden/>
          </w:rPr>
          <w:fldChar w:fldCharType="separate"/>
        </w:r>
        <w:r>
          <w:rPr>
            <w:noProof/>
            <w:webHidden/>
          </w:rPr>
          <w:t>17</w:t>
        </w:r>
        <w:r>
          <w:rPr>
            <w:noProof/>
            <w:webHidden/>
          </w:rPr>
          <w:fldChar w:fldCharType="end"/>
        </w:r>
      </w:hyperlink>
    </w:p>
    <w:p w14:paraId="5342956C" w14:textId="30B76D75" w:rsidR="008125E1" w:rsidRDefault="008125E1">
      <w:pPr>
        <w:pStyle w:val="TOC3"/>
        <w:tabs>
          <w:tab w:val="right" w:leader="dot" w:pos="8778"/>
        </w:tabs>
        <w:rPr>
          <w:rFonts w:asciiTheme="minorHAnsi" w:eastAsiaTheme="minorEastAsia" w:hAnsiTheme="minorHAnsi" w:cstheme="minorBidi"/>
          <w:noProof/>
          <w:kern w:val="2"/>
          <w:sz w:val="24"/>
          <w14:ligatures w14:val="standardContextual"/>
        </w:rPr>
      </w:pPr>
      <w:hyperlink w:anchor="_Toc241658113" w:history="1">
        <w:r w:rsidRPr="00977440">
          <w:rPr>
            <w:rStyle w:val="Hyperlink"/>
            <w:noProof/>
          </w:rPr>
          <w:t>1.2.1 Dữ liệu tương tác và dữ liệu sản phẩm</w:t>
        </w:r>
        <w:r>
          <w:rPr>
            <w:noProof/>
            <w:webHidden/>
          </w:rPr>
          <w:tab/>
        </w:r>
        <w:r>
          <w:rPr>
            <w:noProof/>
            <w:webHidden/>
          </w:rPr>
          <w:fldChar w:fldCharType="begin"/>
        </w:r>
        <w:r>
          <w:rPr>
            <w:noProof/>
            <w:webHidden/>
          </w:rPr>
          <w:instrText xml:space="preserve"> PAGEREF _Toc241658113 \h </w:instrText>
        </w:r>
        <w:r>
          <w:rPr>
            <w:noProof/>
            <w:webHidden/>
          </w:rPr>
        </w:r>
        <w:r>
          <w:rPr>
            <w:noProof/>
            <w:webHidden/>
          </w:rPr>
          <w:fldChar w:fldCharType="separate"/>
        </w:r>
        <w:r>
          <w:rPr>
            <w:noProof/>
            <w:webHidden/>
          </w:rPr>
          <w:t>17</w:t>
        </w:r>
        <w:r>
          <w:rPr>
            <w:noProof/>
            <w:webHidden/>
          </w:rPr>
          <w:fldChar w:fldCharType="end"/>
        </w:r>
      </w:hyperlink>
    </w:p>
    <w:p w14:paraId="3C6B3DDB" w14:textId="747B242A" w:rsidR="008125E1" w:rsidRDefault="008125E1">
      <w:pPr>
        <w:pStyle w:val="TOC3"/>
        <w:tabs>
          <w:tab w:val="right" w:leader="dot" w:pos="8778"/>
        </w:tabs>
        <w:rPr>
          <w:rFonts w:asciiTheme="minorHAnsi" w:eastAsiaTheme="minorEastAsia" w:hAnsiTheme="minorHAnsi" w:cstheme="minorBidi"/>
          <w:noProof/>
          <w:kern w:val="2"/>
          <w:sz w:val="24"/>
          <w14:ligatures w14:val="standardContextual"/>
        </w:rPr>
      </w:pPr>
      <w:hyperlink w:anchor="_Toc241658114" w:history="1">
        <w:r w:rsidRPr="00977440">
          <w:rPr>
            <w:rStyle w:val="Hyperlink"/>
            <w:noProof/>
          </w:rPr>
          <w:t>1.2.2 Tiền xử lý và xây dựng tập dữ liệu thực nghiệm</w:t>
        </w:r>
        <w:r>
          <w:rPr>
            <w:noProof/>
            <w:webHidden/>
          </w:rPr>
          <w:tab/>
        </w:r>
        <w:r>
          <w:rPr>
            <w:noProof/>
            <w:webHidden/>
          </w:rPr>
          <w:fldChar w:fldCharType="begin"/>
        </w:r>
        <w:r>
          <w:rPr>
            <w:noProof/>
            <w:webHidden/>
          </w:rPr>
          <w:instrText xml:space="preserve"> PAGEREF _Toc241658114 \h </w:instrText>
        </w:r>
        <w:r>
          <w:rPr>
            <w:noProof/>
            <w:webHidden/>
          </w:rPr>
        </w:r>
        <w:r>
          <w:rPr>
            <w:noProof/>
            <w:webHidden/>
          </w:rPr>
          <w:fldChar w:fldCharType="separate"/>
        </w:r>
        <w:r>
          <w:rPr>
            <w:noProof/>
            <w:webHidden/>
          </w:rPr>
          <w:t>17</w:t>
        </w:r>
        <w:r>
          <w:rPr>
            <w:noProof/>
            <w:webHidden/>
          </w:rPr>
          <w:fldChar w:fldCharType="end"/>
        </w:r>
      </w:hyperlink>
    </w:p>
    <w:p w14:paraId="7930CA6E" w14:textId="09B995DB" w:rsidR="008125E1" w:rsidRDefault="008125E1">
      <w:pPr>
        <w:pStyle w:val="TOC2"/>
        <w:rPr>
          <w:rFonts w:asciiTheme="minorHAnsi" w:eastAsiaTheme="minorEastAsia" w:hAnsiTheme="minorHAnsi" w:cstheme="minorBidi"/>
          <w:noProof/>
          <w:kern w:val="2"/>
          <w:sz w:val="24"/>
          <w14:ligatures w14:val="standardContextual"/>
        </w:rPr>
      </w:pPr>
      <w:hyperlink w:anchor="_Toc241658115" w:history="1">
        <w:r w:rsidRPr="00977440">
          <w:rPr>
            <w:rStyle w:val="Hyperlink"/>
            <w:noProof/>
          </w:rPr>
          <w:t>1.3 Cơ sở lý thuyết về hệ thống gợi ý đa phương thức</w:t>
        </w:r>
        <w:r>
          <w:rPr>
            <w:noProof/>
            <w:webHidden/>
          </w:rPr>
          <w:tab/>
        </w:r>
        <w:r>
          <w:rPr>
            <w:noProof/>
            <w:webHidden/>
          </w:rPr>
          <w:fldChar w:fldCharType="begin"/>
        </w:r>
        <w:r>
          <w:rPr>
            <w:noProof/>
            <w:webHidden/>
          </w:rPr>
          <w:instrText xml:space="preserve"> PAGEREF _Toc241658115 \h </w:instrText>
        </w:r>
        <w:r>
          <w:rPr>
            <w:noProof/>
            <w:webHidden/>
          </w:rPr>
        </w:r>
        <w:r>
          <w:rPr>
            <w:noProof/>
            <w:webHidden/>
          </w:rPr>
          <w:fldChar w:fldCharType="separate"/>
        </w:r>
        <w:r>
          <w:rPr>
            <w:noProof/>
            <w:webHidden/>
          </w:rPr>
          <w:t>18</w:t>
        </w:r>
        <w:r>
          <w:rPr>
            <w:noProof/>
            <w:webHidden/>
          </w:rPr>
          <w:fldChar w:fldCharType="end"/>
        </w:r>
      </w:hyperlink>
    </w:p>
    <w:p w14:paraId="5FD2CFED" w14:textId="0C3AA263" w:rsidR="008125E1" w:rsidRDefault="008125E1">
      <w:pPr>
        <w:pStyle w:val="TOC3"/>
        <w:tabs>
          <w:tab w:val="right" w:leader="dot" w:pos="8778"/>
        </w:tabs>
        <w:rPr>
          <w:rFonts w:asciiTheme="minorHAnsi" w:eastAsiaTheme="minorEastAsia" w:hAnsiTheme="minorHAnsi" w:cstheme="minorBidi"/>
          <w:noProof/>
          <w:kern w:val="2"/>
          <w:sz w:val="24"/>
          <w14:ligatures w14:val="standardContextual"/>
        </w:rPr>
      </w:pPr>
      <w:hyperlink w:anchor="_Toc241658116" w:history="1">
        <w:r w:rsidRPr="00977440">
          <w:rPr>
            <w:rStyle w:val="Hyperlink"/>
            <w:noProof/>
          </w:rPr>
          <w:t>1.3.1 Gợi ý tuần tự và mô hình User Tower</w:t>
        </w:r>
        <w:r>
          <w:rPr>
            <w:noProof/>
            <w:webHidden/>
          </w:rPr>
          <w:tab/>
        </w:r>
        <w:r>
          <w:rPr>
            <w:noProof/>
            <w:webHidden/>
          </w:rPr>
          <w:fldChar w:fldCharType="begin"/>
        </w:r>
        <w:r>
          <w:rPr>
            <w:noProof/>
            <w:webHidden/>
          </w:rPr>
          <w:instrText xml:space="preserve"> PAGEREF _Toc241658116 \h </w:instrText>
        </w:r>
        <w:r>
          <w:rPr>
            <w:noProof/>
            <w:webHidden/>
          </w:rPr>
        </w:r>
        <w:r>
          <w:rPr>
            <w:noProof/>
            <w:webHidden/>
          </w:rPr>
          <w:fldChar w:fldCharType="separate"/>
        </w:r>
        <w:r>
          <w:rPr>
            <w:noProof/>
            <w:webHidden/>
          </w:rPr>
          <w:t>18</w:t>
        </w:r>
        <w:r>
          <w:rPr>
            <w:noProof/>
            <w:webHidden/>
          </w:rPr>
          <w:fldChar w:fldCharType="end"/>
        </w:r>
      </w:hyperlink>
    </w:p>
    <w:p w14:paraId="357F9B94" w14:textId="4B1DA2F9" w:rsidR="008125E1" w:rsidRDefault="008125E1">
      <w:pPr>
        <w:pStyle w:val="TOC3"/>
        <w:tabs>
          <w:tab w:val="right" w:leader="dot" w:pos="8778"/>
        </w:tabs>
        <w:rPr>
          <w:rFonts w:asciiTheme="minorHAnsi" w:eastAsiaTheme="minorEastAsia" w:hAnsiTheme="minorHAnsi" w:cstheme="minorBidi"/>
          <w:noProof/>
          <w:kern w:val="2"/>
          <w:sz w:val="24"/>
          <w14:ligatures w14:val="standardContextual"/>
        </w:rPr>
      </w:pPr>
      <w:hyperlink w:anchor="_Toc241658117" w:history="1">
        <w:r w:rsidRPr="00977440">
          <w:rPr>
            <w:rStyle w:val="Hyperlink"/>
            <w:noProof/>
          </w:rPr>
          <w:t>1.3.2 Biểu diễn đa phương thức và mô hình CLIP</w:t>
        </w:r>
        <w:r>
          <w:rPr>
            <w:noProof/>
            <w:webHidden/>
          </w:rPr>
          <w:tab/>
        </w:r>
        <w:r>
          <w:rPr>
            <w:noProof/>
            <w:webHidden/>
          </w:rPr>
          <w:fldChar w:fldCharType="begin"/>
        </w:r>
        <w:r>
          <w:rPr>
            <w:noProof/>
            <w:webHidden/>
          </w:rPr>
          <w:instrText xml:space="preserve"> PAGEREF _Toc241658117 \h </w:instrText>
        </w:r>
        <w:r>
          <w:rPr>
            <w:noProof/>
            <w:webHidden/>
          </w:rPr>
        </w:r>
        <w:r>
          <w:rPr>
            <w:noProof/>
            <w:webHidden/>
          </w:rPr>
          <w:fldChar w:fldCharType="separate"/>
        </w:r>
        <w:r>
          <w:rPr>
            <w:noProof/>
            <w:webHidden/>
          </w:rPr>
          <w:t>18</w:t>
        </w:r>
        <w:r>
          <w:rPr>
            <w:noProof/>
            <w:webHidden/>
          </w:rPr>
          <w:fldChar w:fldCharType="end"/>
        </w:r>
      </w:hyperlink>
    </w:p>
    <w:p w14:paraId="7B80467E" w14:textId="2957332B" w:rsidR="008125E1" w:rsidRDefault="008125E1">
      <w:pPr>
        <w:pStyle w:val="TOC3"/>
        <w:tabs>
          <w:tab w:val="right" w:leader="dot" w:pos="8778"/>
        </w:tabs>
        <w:rPr>
          <w:rFonts w:asciiTheme="minorHAnsi" w:eastAsiaTheme="minorEastAsia" w:hAnsiTheme="minorHAnsi" w:cstheme="minorBidi"/>
          <w:noProof/>
          <w:kern w:val="2"/>
          <w:sz w:val="24"/>
          <w14:ligatures w14:val="standardContextual"/>
        </w:rPr>
      </w:pPr>
      <w:hyperlink w:anchor="_Toc241658118" w:history="1">
        <w:r w:rsidRPr="00977440">
          <w:rPr>
            <w:rStyle w:val="Hyperlink"/>
            <w:noProof/>
          </w:rPr>
          <w:t>1.3.3 Kiến trúc gợi ý hai giai đoạn</w:t>
        </w:r>
        <w:r>
          <w:rPr>
            <w:noProof/>
            <w:webHidden/>
          </w:rPr>
          <w:tab/>
        </w:r>
        <w:r>
          <w:rPr>
            <w:noProof/>
            <w:webHidden/>
          </w:rPr>
          <w:fldChar w:fldCharType="begin"/>
        </w:r>
        <w:r>
          <w:rPr>
            <w:noProof/>
            <w:webHidden/>
          </w:rPr>
          <w:instrText xml:space="preserve"> PAGEREF _Toc241658118 \h </w:instrText>
        </w:r>
        <w:r>
          <w:rPr>
            <w:noProof/>
            <w:webHidden/>
          </w:rPr>
        </w:r>
        <w:r>
          <w:rPr>
            <w:noProof/>
            <w:webHidden/>
          </w:rPr>
          <w:fldChar w:fldCharType="separate"/>
        </w:r>
        <w:r>
          <w:rPr>
            <w:noProof/>
            <w:webHidden/>
          </w:rPr>
          <w:t>18</w:t>
        </w:r>
        <w:r>
          <w:rPr>
            <w:noProof/>
            <w:webHidden/>
          </w:rPr>
          <w:fldChar w:fldCharType="end"/>
        </w:r>
      </w:hyperlink>
    </w:p>
    <w:p w14:paraId="031D45CA" w14:textId="2F3043C2" w:rsidR="008125E1" w:rsidRDefault="008125E1">
      <w:pPr>
        <w:pStyle w:val="TOC2"/>
        <w:rPr>
          <w:rFonts w:asciiTheme="minorHAnsi" w:eastAsiaTheme="minorEastAsia" w:hAnsiTheme="minorHAnsi" w:cstheme="minorBidi"/>
          <w:noProof/>
          <w:kern w:val="2"/>
          <w:sz w:val="24"/>
          <w14:ligatures w14:val="standardContextual"/>
        </w:rPr>
      </w:pPr>
      <w:hyperlink w:anchor="_Toc241658119" w:history="1">
        <w:r w:rsidRPr="00977440">
          <w:rPr>
            <w:rStyle w:val="Hyperlink"/>
            <w:noProof/>
          </w:rPr>
          <w:t>1.4 Cơ sở lý thuyết về Retrieval-Augmented Generation</w:t>
        </w:r>
        <w:r>
          <w:rPr>
            <w:noProof/>
            <w:webHidden/>
          </w:rPr>
          <w:tab/>
        </w:r>
        <w:r>
          <w:rPr>
            <w:noProof/>
            <w:webHidden/>
          </w:rPr>
          <w:fldChar w:fldCharType="begin"/>
        </w:r>
        <w:r>
          <w:rPr>
            <w:noProof/>
            <w:webHidden/>
          </w:rPr>
          <w:instrText xml:space="preserve"> PAGEREF _Toc241658119 \h </w:instrText>
        </w:r>
        <w:r>
          <w:rPr>
            <w:noProof/>
            <w:webHidden/>
          </w:rPr>
        </w:r>
        <w:r>
          <w:rPr>
            <w:noProof/>
            <w:webHidden/>
          </w:rPr>
          <w:fldChar w:fldCharType="separate"/>
        </w:r>
        <w:r>
          <w:rPr>
            <w:noProof/>
            <w:webHidden/>
          </w:rPr>
          <w:t>18</w:t>
        </w:r>
        <w:r>
          <w:rPr>
            <w:noProof/>
            <w:webHidden/>
          </w:rPr>
          <w:fldChar w:fldCharType="end"/>
        </w:r>
      </w:hyperlink>
    </w:p>
    <w:p w14:paraId="150B0D29" w14:textId="5D58705D" w:rsidR="008125E1" w:rsidRDefault="008125E1">
      <w:pPr>
        <w:pStyle w:val="TOC3"/>
        <w:tabs>
          <w:tab w:val="right" w:leader="dot" w:pos="8778"/>
        </w:tabs>
        <w:rPr>
          <w:rFonts w:asciiTheme="minorHAnsi" w:eastAsiaTheme="minorEastAsia" w:hAnsiTheme="minorHAnsi" w:cstheme="minorBidi"/>
          <w:noProof/>
          <w:kern w:val="2"/>
          <w:sz w:val="24"/>
          <w14:ligatures w14:val="standardContextual"/>
        </w:rPr>
      </w:pPr>
      <w:hyperlink w:anchor="_Toc241658120" w:history="1">
        <w:r w:rsidRPr="00977440">
          <w:rPr>
            <w:rStyle w:val="Hyperlink"/>
            <w:noProof/>
          </w:rPr>
          <w:t>1.4.1 Kiến trúc RAG</w:t>
        </w:r>
        <w:r>
          <w:rPr>
            <w:noProof/>
            <w:webHidden/>
          </w:rPr>
          <w:tab/>
        </w:r>
        <w:r>
          <w:rPr>
            <w:noProof/>
            <w:webHidden/>
          </w:rPr>
          <w:fldChar w:fldCharType="begin"/>
        </w:r>
        <w:r>
          <w:rPr>
            <w:noProof/>
            <w:webHidden/>
          </w:rPr>
          <w:instrText xml:space="preserve"> PAGEREF _Toc241658120 \h </w:instrText>
        </w:r>
        <w:r>
          <w:rPr>
            <w:noProof/>
            <w:webHidden/>
          </w:rPr>
        </w:r>
        <w:r>
          <w:rPr>
            <w:noProof/>
            <w:webHidden/>
          </w:rPr>
          <w:fldChar w:fldCharType="separate"/>
        </w:r>
        <w:r>
          <w:rPr>
            <w:noProof/>
            <w:webHidden/>
          </w:rPr>
          <w:t>18</w:t>
        </w:r>
        <w:r>
          <w:rPr>
            <w:noProof/>
            <w:webHidden/>
          </w:rPr>
          <w:fldChar w:fldCharType="end"/>
        </w:r>
      </w:hyperlink>
    </w:p>
    <w:p w14:paraId="640488E7" w14:textId="15E67D7E" w:rsidR="008125E1" w:rsidRDefault="008125E1">
      <w:pPr>
        <w:pStyle w:val="TOC3"/>
        <w:tabs>
          <w:tab w:val="right" w:leader="dot" w:pos="8778"/>
        </w:tabs>
        <w:rPr>
          <w:rFonts w:asciiTheme="minorHAnsi" w:eastAsiaTheme="minorEastAsia" w:hAnsiTheme="minorHAnsi" w:cstheme="minorBidi"/>
          <w:noProof/>
          <w:kern w:val="2"/>
          <w:sz w:val="24"/>
          <w14:ligatures w14:val="standardContextual"/>
        </w:rPr>
      </w:pPr>
      <w:hyperlink w:anchor="_Toc241658121" w:history="1">
        <w:r w:rsidRPr="00977440">
          <w:rPr>
            <w:rStyle w:val="Hyperlink"/>
            <w:noProof/>
          </w:rPr>
          <w:t>1.4.2 Chatbot RAG hỗ trợ gợi ý và tìm kiếm sản phẩm</w:t>
        </w:r>
        <w:r>
          <w:rPr>
            <w:noProof/>
            <w:webHidden/>
          </w:rPr>
          <w:tab/>
        </w:r>
        <w:r>
          <w:rPr>
            <w:noProof/>
            <w:webHidden/>
          </w:rPr>
          <w:fldChar w:fldCharType="begin"/>
        </w:r>
        <w:r>
          <w:rPr>
            <w:noProof/>
            <w:webHidden/>
          </w:rPr>
          <w:instrText xml:space="preserve"> PAGEREF _Toc241658121 \h </w:instrText>
        </w:r>
        <w:r>
          <w:rPr>
            <w:noProof/>
            <w:webHidden/>
          </w:rPr>
        </w:r>
        <w:r>
          <w:rPr>
            <w:noProof/>
            <w:webHidden/>
          </w:rPr>
          <w:fldChar w:fldCharType="separate"/>
        </w:r>
        <w:r>
          <w:rPr>
            <w:noProof/>
            <w:webHidden/>
          </w:rPr>
          <w:t>19</w:t>
        </w:r>
        <w:r>
          <w:rPr>
            <w:noProof/>
            <w:webHidden/>
          </w:rPr>
          <w:fldChar w:fldCharType="end"/>
        </w:r>
      </w:hyperlink>
    </w:p>
    <w:p w14:paraId="1D0500CE" w14:textId="48BD2315" w:rsidR="008125E1" w:rsidRDefault="008125E1">
      <w:pPr>
        <w:pStyle w:val="TOC2"/>
        <w:rPr>
          <w:rFonts w:asciiTheme="minorHAnsi" w:eastAsiaTheme="minorEastAsia" w:hAnsiTheme="minorHAnsi" w:cstheme="minorBidi"/>
          <w:noProof/>
          <w:kern w:val="2"/>
          <w:sz w:val="24"/>
          <w14:ligatures w14:val="standardContextual"/>
        </w:rPr>
      </w:pPr>
      <w:hyperlink w:anchor="_Toc241658122" w:history="1">
        <w:r w:rsidRPr="00977440">
          <w:rPr>
            <w:rStyle w:val="Hyperlink"/>
            <w:noProof/>
          </w:rPr>
          <w:t>1.5 Phương pháp đánh giá</w:t>
        </w:r>
        <w:r>
          <w:rPr>
            <w:noProof/>
            <w:webHidden/>
          </w:rPr>
          <w:tab/>
        </w:r>
        <w:r>
          <w:rPr>
            <w:noProof/>
            <w:webHidden/>
          </w:rPr>
          <w:fldChar w:fldCharType="begin"/>
        </w:r>
        <w:r>
          <w:rPr>
            <w:noProof/>
            <w:webHidden/>
          </w:rPr>
          <w:instrText xml:space="preserve"> PAGEREF _Toc241658122 \h </w:instrText>
        </w:r>
        <w:r>
          <w:rPr>
            <w:noProof/>
            <w:webHidden/>
          </w:rPr>
        </w:r>
        <w:r>
          <w:rPr>
            <w:noProof/>
            <w:webHidden/>
          </w:rPr>
          <w:fldChar w:fldCharType="separate"/>
        </w:r>
        <w:r>
          <w:rPr>
            <w:noProof/>
            <w:webHidden/>
          </w:rPr>
          <w:t>19</w:t>
        </w:r>
        <w:r>
          <w:rPr>
            <w:noProof/>
            <w:webHidden/>
          </w:rPr>
          <w:fldChar w:fldCharType="end"/>
        </w:r>
      </w:hyperlink>
    </w:p>
    <w:p w14:paraId="63FC8E1D" w14:textId="29AA6797" w:rsidR="008125E1" w:rsidRDefault="008125E1">
      <w:pPr>
        <w:pStyle w:val="TOC3"/>
        <w:tabs>
          <w:tab w:val="right" w:leader="dot" w:pos="8778"/>
        </w:tabs>
        <w:rPr>
          <w:rFonts w:asciiTheme="minorHAnsi" w:eastAsiaTheme="minorEastAsia" w:hAnsiTheme="minorHAnsi" w:cstheme="minorBidi"/>
          <w:noProof/>
          <w:kern w:val="2"/>
          <w:sz w:val="24"/>
          <w14:ligatures w14:val="standardContextual"/>
        </w:rPr>
      </w:pPr>
      <w:hyperlink w:anchor="_Toc241658123" w:history="1">
        <w:r w:rsidRPr="00977440">
          <w:rPr>
            <w:rStyle w:val="Hyperlink"/>
            <w:noProof/>
          </w:rPr>
          <w:t>1.5.1 Đánh giá mô hình gợi ý sản phẩm</w:t>
        </w:r>
        <w:r>
          <w:rPr>
            <w:noProof/>
            <w:webHidden/>
          </w:rPr>
          <w:tab/>
        </w:r>
        <w:r>
          <w:rPr>
            <w:noProof/>
            <w:webHidden/>
          </w:rPr>
          <w:fldChar w:fldCharType="begin"/>
        </w:r>
        <w:r>
          <w:rPr>
            <w:noProof/>
            <w:webHidden/>
          </w:rPr>
          <w:instrText xml:space="preserve"> PAGEREF _Toc241658123 \h </w:instrText>
        </w:r>
        <w:r>
          <w:rPr>
            <w:noProof/>
            <w:webHidden/>
          </w:rPr>
        </w:r>
        <w:r>
          <w:rPr>
            <w:noProof/>
            <w:webHidden/>
          </w:rPr>
          <w:fldChar w:fldCharType="separate"/>
        </w:r>
        <w:r>
          <w:rPr>
            <w:noProof/>
            <w:webHidden/>
          </w:rPr>
          <w:t>19</w:t>
        </w:r>
        <w:r>
          <w:rPr>
            <w:noProof/>
            <w:webHidden/>
          </w:rPr>
          <w:fldChar w:fldCharType="end"/>
        </w:r>
      </w:hyperlink>
    </w:p>
    <w:p w14:paraId="6AE4DFF9" w14:textId="1630EF8A" w:rsidR="008125E1" w:rsidRDefault="008125E1">
      <w:pPr>
        <w:pStyle w:val="TOC3"/>
        <w:tabs>
          <w:tab w:val="right" w:leader="dot" w:pos="8778"/>
        </w:tabs>
        <w:rPr>
          <w:rFonts w:asciiTheme="minorHAnsi" w:eastAsiaTheme="minorEastAsia" w:hAnsiTheme="minorHAnsi" w:cstheme="minorBidi"/>
          <w:noProof/>
          <w:kern w:val="2"/>
          <w:sz w:val="24"/>
          <w14:ligatures w14:val="standardContextual"/>
        </w:rPr>
      </w:pPr>
      <w:hyperlink w:anchor="_Toc241658124" w:history="1">
        <w:r w:rsidRPr="00977440">
          <w:rPr>
            <w:rStyle w:val="Hyperlink"/>
            <w:noProof/>
          </w:rPr>
          <w:t>1.5.2 Đánh giá chatbot RAG</w:t>
        </w:r>
        <w:r>
          <w:rPr>
            <w:noProof/>
            <w:webHidden/>
          </w:rPr>
          <w:tab/>
        </w:r>
        <w:r>
          <w:rPr>
            <w:noProof/>
            <w:webHidden/>
          </w:rPr>
          <w:fldChar w:fldCharType="begin"/>
        </w:r>
        <w:r>
          <w:rPr>
            <w:noProof/>
            <w:webHidden/>
          </w:rPr>
          <w:instrText xml:space="preserve"> PAGEREF _Toc241658124 \h </w:instrText>
        </w:r>
        <w:r>
          <w:rPr>
            <w:noProof/>
            <w:webHidden/>
          </w:rPr>
        </w:r>
        <w:r>
          <w:rPr>
            <w:noProof/>
            <w:webHidden/>
          </w:rPr>
          <w:fldChar w:fldCharType="separate"/>
        </w:r>
        <w:r>
          <w:rPr>
            <w:noProof/>
            <w:webHidden/>
          </w:rPr>
          <w:t>19</w:t>
        </w:r>
        <w:r>
          <w:rPr>
            <w:noProof/>
            <w:webHidden/>
          </w:rPr>
          <w:fldChar w:fldCharType="end"/>
        </w:r>
      </w:hyperlink>
    </w:p>
    <w:p w14:paraId="697153CF" w14:textId="4CC4C596" w:rsidR="008125E1" w:rsidRDefault="008125E1">
      <w:pPr>
        <w:pStyle w:val="TOC2"/>
        <w:rPr>
          <w:rFonts w:asciiTheme="minorHAnsi" w:eastAsiaTheme="minorEastAsia" w:hAnsiTheme="minorHAnsi" w:cstheme="minorBidi"/>
          <w:noProof/>
          <w:kern w:val="2"/>
          <w:sz w:val="24"/>
          <w14:ligatures w14:val="standardContextual"/>
        </w:rPr>
      </w:pPr>
      <w:hyperlink w:anchor="_Toc241658125" w:history="1">
        <w:r w:rsidRPr="00977440">
          <w:rPr>
            <w:rStyle w:val="Hyperlink"/>
            <w:noProof/>
          </w:rPr>
          <w:t>1.6 Công nghệ và công cụ sử dụng</w:t>
        </w:r>
        <w:r>
          <w:rPr>
            <w:noProof/>
            <w:webHidden/>
          </w:rPr>
          <w:tab/>
        </w:r>
        <w:r>
          <w:rPr>
            <w:noProof/>
            <w:webHidden/>
          </w:rPr>
          <w:fldChar w:fldCharType="begin"/>
        </w:r>
        <w:r>
          <w:rPr>
            <w:noProof/>
            <w:webHidden/>
          </w:rPr>
          <w:instrText xml:space="preserve"> PAGEREF _Toc241658125 \h </w:instrText>
        </w:r>
        <w:r>
          <w:rPr>
            <w:noProof/>
            <w:webHidden/>
          </w:rPr>
        </w:r>
        <w:r>
          <w:rPr>
            <w:noProof/>
            <w:webHidden/>
          </w:rPr>
          <w:fldChar w:fldCharType="separate"/>
        </w:r>
        <w:r>
          <w:rPr>
            <w:noProof/>
            <w:webHidden/>
          </w:rPr>
          <w:t>19</w:t>
        </w:r>
        <w:r>
          <w:rPr>
            <w:noProof/>
            <w:webHidden/>
          </w:rPr>
          <w:fldChar w:fldCharType="end"/>
        </w:r>
      </w:hyperlink>
    </w:p>
    <w:p w14:paraId="3BA90BE2" w14:textId="3F2B1EF6" w:rsidR="008125E1" w:rsidRDefault="008125E1">
      <w:pPr>
        <w:pStyle w:val="TOC3"/>
        <w:tabs>
          <w:tab w:val="right" w:leader="dot" w:pos="8778"/>
        </w:tabs>
        <w:rPr>
          <w:rFonts w:asciiTheme="minorHAnsi" w:eastAsiaTheme="minorEastAsia" w:hAnsiTheme="minorHAnsi" w:cstheme="minorBidi"/>
          <w:noProof/>
          <w:kern w:val="2"/>
          <w:sz w:val="24"/>
          <w14:ligatures w14:val="standardContextual"/>
        </w:rPr>
      </w:pPr>
      <w:hyperlink w:anchor="_Toc241658126" w:history="1">
        <w:r w:rsidRPr="00977440">
          <w:rPr>
            <w:rStyle w:val="Hyperlink"/>
            <w:noProof/>
          </w:rPr>
          <w:t>1.6.1 Công nghệ xử lý dữ liệu, huấn luyện và triển khai mô hình</w:t>
        </w:r>
        <w:r>
          <w:rPr>
            <w:noProof/>
            <w:webHidden/>
          </w:rPr>
          <w:tab/>
        </w:r>
        <w:r>
          <w:rPr>
            <w:noProof/>
            <w:webHidden/>
          </w:rPr>
          <w:fldChar w:fldCharType="begin"/>
        </w:r>
        <w:r>
          <w:rPr>
            <w:noProof/>
            <w:webHidden/>
          </w:rPr>
          <w:instrText xml:space="preserve"> PAGEREF _Toc241658126 \h </w:instrText>
        </w:r>
        <w:r>
          <w:rPr>
            <w:noProof/>
            <w:webHidden/>
          </w:rPr>
        </w:r>
        <w:r>
          <w:rPr>
            <w:noProof/>
            <w:webHidden/>
          </w:rPr>
          <w:fldChar w:fldCharType="separate"/>
        </w:r>
        <w:r>
          <w:rPr>
            <w:noProof/>
            <w:webHidden/>
          </w:rPr>
          <w:t>19</w:t>
        </w:r>
        <w:r>
          <w:rPr>
            <w:noProof/>
            <w:webHidden/>
          </w:rPr>
          <w:fldChar w:fldCharType="end"/>
        </w:r>
      </w:hyperlink>
    </w:p>
    <w:p w14:paraId="5F39B537" w14:textId="2CD6115C" w:rsidR="008125E1" w:rsidRDefault="008125E1">
      <w:pPr>
        <w:pStyle w:val="TOC3"/>
        <w:tabs>
          <w:tab w:val="right" w:leader="dot" w:pos="8778"/>
        </w:tabs>
        <w:rPr>
          <w:rFonts w:asciiTheme="minorHAnsi" w:eastAsiaTheme="minorEastAsia" w:hAnsiTheme="minorHAnsi" w:cstheme="minorBidi"/>
          <w:noProof/>
          <w:kern w:val="2"/>
          <w:sz w:val="24"/>
          <w14:ligatures w14:val="standardContextual"/>
        </w:rPr>
      </w:pPr>
      <w:hyperlink w:anchor="_Toc241658127" w:history="1">
        <w:r w:rsidRPr="00977440">
          <w:rPr>
            <w:rStyle w:val="Hyperlink"/>
            <w:noProof/>
          </w:rPr>
          <w:t>1.6.2 Công nghệ phát triển giao diện và quản lý hệ thống</w:t>
        </w:r>
        <w:r>
          <w:rPr>
            <w:noProof/>
            <w:webHidden/>
          </w:rPr>
          <w:tab/>
        </w:r>
        <w:r>
          <w:rPr>
            <w:noProof/>
            <w:webHidden/>
          </w:rPr>
          <w:fldChar w:fldCharType="begin"/>
        </w:r>
        <w:r>
          <w:rPr>
            <w:noProof/>
            <w:webHidden/>
          </w:rPr>
          <w:instrText xml:space="preserve"> PAGEREF _Toc241658127 \h </w:instrText>
        </w:r>
        <w:r>
          <w:rPr>
            <w:noProof/>
            <w:webHidden/>
          </w:rPr>
        </w:r>
        <w:r>
          <w:rPr>
            <w:noProof/>
            <w:webHidden/>
          </w:rPr>
          <w:fldChar w:fldCharType="separate"/>
        </w:r>
        <w:r>
          <w:rPr>
            <w:noProof/>
            <w:webHidden/>
          </w:rPr>
          <w:t>20</w:t>
        </w:r>
        <w:r>
          <w:rPr>
            <w:noProof/>
            <w:webHidden/>
          </w:rPr>
          <w:fldChar w:fldCharType="end"/>
        </w:r>
      </w:hyperlink>
    </w:p>
    <w:p w14:paraId="43E9F032" w14:textId="52B68D1E" w:rsidR="008125E1" w:rsidRDefault="008125E1">
      <w:pPr>
        <w:pStyle w:val="TOC2"/>
        <w:rPr>
          <w:rFonts w:asciiTheme="minorHAnsi" w:eastAsiaTheme="minorEastAsia" w:hAnsiTheme="minorHAnsi" w:cstheme="minorBidi"/>
          <w:noProof/>
          <w:kern w:val="2"/>
          <w:sz w:val="24"/>
          <w14:ligatures w14:val="standardContextual"/>
        </w:rPr>
      </w:pPr>
      <w:hyperlink w:anchor="_Toc241658128" w:history="1">
        <w:r w:rsidRPr="00977440">
          <w:rPr>
            <w:rStyle w:val="Hyperlink"/>
            <w:noProof/>
          </w:rPr>
          <w:t>1.7 Các công trình nghiên cứu liên quan</w:t>
        </w:r>
        <w:r>
          <w:rPr>
            <w:noProof/>
            <w:webHidden/>
          </w:rPr>
          <w:tab/>
        </w:r>
        <w:r>
          <w:rPr>
            <w:noProof/>
            <w:webHidden/>
          </w:rPr>
          <w:fldChar w:fldCharType="begin"/>
        </w:r>
        <w:r>
          <w:rPr>
            <w:noProof/>
            <w:webHidden/>
          </w:rPr>
          <w:instrText xml:space="preserve"> PAGEREF _Toc241658128 \h </w:instrText>
        </w:r>
        <w:r>
          <w:rPr>
            <w:noProof/>
            <w:webHidden/>
          </w:rPr>
        </w:r>
        <w:r>
          <w:rPr>
            <w:noProof/>
            <w:webHidden/>
          </w:rPr>
          <w:fldChar w:fldCharType="separate"/>
        </w:r>
        <w:r>
          <w:rPr>
            <w:noProof/>
            <w:webHidden/>
          </w:rPr>
          <w:t>20</w:t>
        </w:r>
        <w:r>
          <w:rPr>
            <w:noProof/>
            <w:webHidden/>
          </w:rPr>
          <w:fldChar w:fldCharType="end"/>
        </w:r>
      </w:hyperlink>
    </w:p>
    <w:p w14:paraId="00B0999E" w14:textId="70C270FF" w:rsidR="008125E1" w:rsidRDefault="008125E1">
      <w:pPr>
        <w:pStyle w:val="TOC3"/>
        <w:tabs>
          <w:tab w:val="right" w:leader="dot" w:pos="8778"/>
        </w:tabs>
        <w:rPr>
          <w:rFonts w:asciiTheme="minorHAnsi" w:eastAsiaTheme="minorEastAsia" w:hAnsiTheme="minorHAnsi" w:cstheme="minorBidi"/>
          <w:noProof/>
          <w:kern w:val="2"/>
          <w:sz w:val="24"/>
          <w14:ligatures w14:val="standardContextual"/>
        </w:rPr>
      </w:pPr>
      <w:hyperlink w:anchor="_Toc241658129" w:history="1">
        <w:r w:rsidRPr="00977440">
          <w:rPr>
            <w:rStyle w:val="Hyperlink"/>
            <w:noProof/>
          </w:rPr>
          <w:t>1.7.1 Nghiên cứu về gợi ý tuần tự và gợi ý đa phương thức</w:t>
        </w:r>
        <w:r>
          <w:rPr>
            <w:noProof/>
            <w:webHidden/>
          </w:rPr>
          <w:tab/>
        </w:r>
        <w:r>
          <w:rPr>
            <w:noProof/>
            <w:webHidden/>
          </w:rPr>
          <w:fldChar w:fldCharType="begin"/>
        </w:r>
        <w:r>
          <w:rPr>
            <w:noProof/>
            <w:webHidden/>
          </w:rPr>
          <w:instrText xml:space="preserve"> PAGEREF _Toc241658129 \h </w:instrText>
        </w:r>
        <w:r>
          <w:rPr>
            <w:noProof/>
            <w:webHidden/>
          </w:rPr>
        </w:r>
        <w:r>
          <w:rPr>
            <w:noProof/>
            <w:webHidden/>
          </w:rPr>
          <w:fldChar w:fldCharType="separate"/>
        </w:r>
        <w:r>
          <w:rPr>
            <w:noProof/>
            <w:webHidden/>
          </w:rPr>
          <w:t>20</w:t>
        </w:r>
        <w:r>
          <w:rPr>
            <w:noProof/>
            <w:webHidden/>
          </w:rPr>
          <w:fldChar w:fldCharType="end"/>
        </w:r>
      </w:hyperlink>
    </w:p>
    <w:p w14:paraId="1201E1A6" w14:textId="3CE90F0F" w:rsidR="008125E1" w:rsidRDefault="008125E1">
      <w:pPr>
        <w:pStyle w:val="TOC3"/>
        <w:tabs>
          <w:tab w:val="right" w:leader="dot" w:pos="8778"/>
        </w:tabs>
        <w:rPr>
          <w:rFonts w:asciiTheme="minorHAnsi" w:eastAsiaTheme="minorEastAsia" w:hAnsiTheme="minorHAnsi" w:cstheme="minorBidi"/>
          <w:noProof/>
          <w:kern w:val="2"/>
          <w:sz w:val="24"/>
          <w14:ligatures w14:val="standardContextual"/>
        </w:rPr>
      </w:pPr>
      <w:hyperlink w:anchor="_Toc241658130" w:history="1">
        <w:r w:rsidRPr="00977440">
          <w:rPr>
            <w:rStyle w:val="Hyperlink"/>
            <w:noProof/>
          </w:rPr>
          <w:t>1.7.2 Nghiên cứu về RAG</w:t>
        </w:r>
        <w:r>
          <w:rPr>
            <w:noProof/>
            <w:webHidden/>
          </w:rPr>
          <w:tab/>
        </w:r>
        <w:r>
          <w:rPr>
            <w:noProof/>
            <w:webHidden/>
          </w:rPr>
          <w:fldChar w:fldCharType="begin"/>
        </w:r>
        <w:r>
          <w:rPr>
            <w:noProof/>
            <w:webHidden/>
          </w:rPr>
          <w:instrText xml:space="preserve"> PAGEREF _Toc241658130 \h </w:instrText>
        </w:r>
        <w:r>
          <w:rPr>
            <w:noProof/>
            <w:webHidden/>
          </w:rPr>
        </w:r>
        <w:r>
          <w:rPr>
            <w:noProof/>
            <w:webHidden/>
          </w:rPr>
          <w:fldChar w:fldCharType="separate"/>
        </w:r>
        <w:r>
          <w:rPr>
            <w:noProof/>
            <w:webHidden/>
          </w:rPr>
          <w:t>20</w:t>
        </w:r>
        <w:r>
          <w:rPr>
            <w:noProof/>
            <w:webHidden/>
          </w:rPr>
          <w:fldChar w:fldCharType="end"/>
        </w:r>
      </w:hyperlink>
    </w:p>
    <w:p w14:paraId="6D3A46F7" w14:textId="40964D59" w:rsidR="008125E1" w:rsidRDefault="008125E1">
      <w:pPr>
        <w:pStyle w:val="TOC2"/>
        <w:rPr>
          <w:rFonts w:asciiTheme="minorHAnsi" w:eastAsiaTheme="minorEastAsia" w:hAnsiTheme="minorHAnsi" w:cstheme="minorBidi"/>
          <w:noProof/>
          <w:kern w:val="2"/>
          <w:sz w:val="24"/>
          <w14:ligatures w14:val="standardContextual"/>
        </w:rPr>
      </w:pPr>
      <w:hyperlink w:anchor="_Toc241658131" w:history="1">
        <w:r w:rsidRPr="00977440">
          <w:rPr>
            <w:rStyle w:val="Hyperlink"/>
            <w:noProof/>
          </w:rPr>
          <w:t>1.8 Tổng kết chương</w:t>
        </w:r>
        <w:r>
          <w:rPr>
            <w:noProof/>
            <w:webHidden/>
          </w:rPr>
          <w:tab/>
        </w:r>
        <w:r>
          <w:rPr>
            <w:noProof/>
            <w:webHidden/>
          </w:rPr>
          <w:fldChar w:fldCharType="begin"/>
        </w:r>
        <w:r>
          <w:rPr>
            <w:noProof/>
            <w:webHidden/>
          </w:rPr>
          <w:instrText xml:space="preserve"> PAGEREF _Toc241658131 \h </w:instrText>
        </w:r>
        <w:r>
          <w:rPr>
            <w:noProof/>
            <w:webHidden/>
          </w:rPr>
        </w:r>
        <w:r>
          <w:rPr>
            <w:noProof/>
            <w:webHidden/>
          </w:rPr>
          <w:fldChar w:fldCharType="separate"/>
        </w:r>
        <w:r>
          <w:rPr>
            <w:noProof/>
            <w:webHidden/>
          </w:rPr>
          <w:t>20</w:t>
        </w:r>
        <w:r>
          <w:rPr>
            <w:noProof/>
            <w:webHidden/>
          </w:rPr>
          <w:fldChar w:fldCharType="end"/>
        </w:r>
      </w:hyperlink>
    </w:p>
    <w:p w14:paraId="6FC156C5" w14:textId="78417B41" w:rsidR="008125E1" w:rsidRDefault="008125E1">
      <w:pPr>
        <w:pStyle w:val="TOC1"/>
        <w:rPr>
          <w:rFonts w:asciiTheme="minorHAnsi" w:eastAsiaTheme="minorEastAsia" w:hAnsiTheme="minorHAnsi" w:cstheme="minorBidi"/>
          <w:kern w:val="2"/>
          <w:sz w:val="24"/>
          <w14:ligatures w14:val="standardContextual"/>
        </w:rPr>
      </w:pPr>
      <w:hyperlink w:anchor="_Toc241658132" w:history="1">
        <w:r w:rsidRPr="00977440">
          <w:rPr>
            <w:rStyle w:val="Hyperlink"/>
          </w:rPr>
          <w:t>CHƯƠNG 2 QUY TRÌNH XÂY DỰNG HỆ THỐNG GỢI Ý SẢN PHẨM ĐA PHƯƠNG THỨC VÀ CHATBOT RAG</w:t>
        </w:r>
        <w:r>
          <w:rPr>
            <w:webHidden/>
          </w:rPr>
          <w:tab/>
        </w:r>
        <w:r>
          <w:rPr>
            <w:webHidden/>
          </w:rPr>
          <w:fldChar w:fldCharType="begin"/>
        </w:r>
        <w:r>
          <w:rPr>
            <w:webHidden/>
          </w:rPr>
          <w:instrText xml:space="preserve"> PAGEREF _Toc241658132 \h </w:instrText>
        </w:r>
        <w:r>
          <w:rPr>
            <w:webHidden/>
          </w:rPr>
        </w:r>
        <w:r>
          <w:rPr>
            <w:webHidden/>
          </w:rPr>
          <w:fldChar w:fldCharType="separate"/>
        </w:r>
        <w:r>
          <w:rPr>
            <w:webHidden/>
          </w:rPr>
          <w:t>21</w:t>
        </w:r>
        <w:r>
          <w:rPr>
            <w:webHidden/>
          </w:rPr>
          <w:fldChar w:fldCharType="end"/>
        </w:r>
      </w:hyperlink>
    </w:p>
    <w:p w14:paraId="672AAE7D" w14:textId="59FD67F3" w:rsidR="008125E1" w:rsidRDefault="008125E1">
      <w:pPr>
        <w:pStyle w:val="TOC2"/>
        <w:rPr>
          <w:rFonts w:asciiTheme="minorHAnsi" w:eastAsiaTheme="minorEastAsia" w:hAnsiTheme="minorHAnsi" w:cstheme="minorBidi"/>
          <w:noProof/>
          <w:kern w:val="2"/>
          <w:sz w:val="24"/>
          <w14:ligatures w14:val="standardContextual"/>
        </w:rPr>
      </w:pPr>
      <w:hyperlink w:anchor="_Toc241658133" w:history="1">
        <w:r w:rsidRPr="00977440">
          <w:rPr>
            <w:rStyle w:val="Hyperlink"/>
            <w:noProof/>
          </w:rPr>
          <w:t>2.1 Phát biểu bài toán và phạm vi xây dựng hệ thống</w:t>
        </w:r>
        <w:r>
          <w:rPr>
            <w:noProof/>
            <w:webHidden/>
          </w:rPr>
          <w:tab/>
        </w:r>
        <w:r>
          <w:rPr>
            <w:noProof/>
            <w:webHidden/>
          </w:rPr>
          <w:fldChar w:fldCharType="begin"/>
        </w:r>
        <w:r>
          <w:rPr>
            <w:noProof/>
            <w:webHidden/>
          </w:rPr>
          <w:instrText xml:space="preserve"> PAGEREF _Toc241658133 \h </w:instrText>
        </w:r>
        <w:r>
          <w:rPr>
            <w:noProof/>
            <w:webHidden/>
          </w:rPr>
        </w:r>
        <w:r>
          <w:rPr>
            <w:noProof/>
            <w:webHidden/>
          </w:rPr>
          <w:fldChar w:fldCharType="separate"/>
        </w:r>
        <w:r>
          <w:rPr>
            <w:noProof/>
            <w:webHidden/>
          </w:rPr>
          <w:t>21</w:t>
        </w:r>
        <w:r>
          <w:rPr>
            <w:noProof/>
            <w:webHidden/>
          </w:rPr>
          <w:fldChar w:fldCharType="end"/>
        </w:r>
      </w:hyperlink>
    </w:p>
    <w:p w14:paraId="6B74D30A" w14:textId="62521799" w:rsidR="008125E1" w:rsidRDefault="008125E1">
      <w:pPr>
        <w:pStyle w:val="TOC3"/>
        <w:tabs>
          <w:tab w:val="right" w:leader="dot" w:pos="8778"/>
        </w:tabs>
        <w:rPr>
          <w:rFonts w:asciiTheme="minorHAnsi" w:eastAsiaTheme="minorEastAsia" w:hAnsiTheme="minorHAnsi" w:cstheme="minorBidi"/>
          <w:noProof/>
          <w:kern w:val="2"/>
          <w:sz w:val="24"/>
          <w14:ligatures w14:val="standardContextual"/>
        </w:rPr>
      </w:pPr>
      <w:hyperlink w:anchor="_Toc241658134" w:history="1">
        <w:r w:rsidRPr="00977440">
          <w:rPr>
            <w:rStyle w:val="Hyperlink"/>
            <w:noProof/>
          </w:rPr>
          <w:t>2.1.1 Bài toán gợi ý sản phẩm đa phương thức</w:t>
        </w:r>
        <w:r>
          <w:rPr>
            <w:noProof/>
            <w:webHidden/>
          </w:rPr>
          <w:tab/>
        </w:r>
        <w:r>
          <w:rPr>
            <w:noProof/>
            <w:webHidden/>
          </w:rPr>
          <w:fldChar w:fldCharType="begin"/>
        </w:r>
        <w:r>
          <w:rPr>
            <w:noProof/>
            <w:webHidden/>
          </w:rPr>
          <w:instrText xml:space="preserve"> PAGEREF _Toc241658134 \h </w:instrText>
        </w:r>
        <w:r>
          <w:rPr>
            <w:noProof/>
            <w:webHidden/>
          </w:rPr>
        </w:r>
        <w:r>
          <w:rPr>
            <w:noProof/>
            <w:webHidden/>
          </w:rPr>
          <w:fldChar w:fldCharType="separate"/>
        </w:r>
        <w:r>
          <w:rPr>
            <w:noProof/>
            <w:webHidden/>
          </w:rPr>
          <w:t>21</w:t>
        </w:r>
        <w:r>
          <w:rPr>
            <w:noProof/>
            <w:webHidden/>
          </w:rPr>
          <w:fldChar w:fldCharType="end"/>
        </w:r>
      </w:hyperlink>
    </w:p>
    <w:p w14:paraId="7BD11A78" w14:textId="3EB34849" w:rsidR="008125E1" w:rsidRDefault="008125E1">
      <w:pPr>
        <w:pStyle w:val="TOC3"/>
        <w:tabs>
          <w:tab w:val="right" w:leader="dot" w:pos="8778"/>
        </w:tabs>
        <w:rPr>
          <w:rFonts w:asciiTheme="minorHAnsi" w:eastAsiaTheme="minorEastAsia" w:hAnsiTheme="minorHAnsi" w:cstheme="minorBidi"/>
          <w:noProof/>
          <w:kern w:val="2"/>
          <w:sz w:val="24"/>
          <w14:ligatures w14:val="standardContextual"/>
        </w:rPr>
      </w:pPr>
      <w:hyperlink w:anchor="_Toc241658135" w:history="1">
        <w:r w:rsidRPr="00977440">
          <w:rPr>
            <w:rStyle w:val="Hyperlink"/>
            <w:noProof/>
          </w:rPr>
          <w:t>2.1.2 Bài toán chatbot RAG hỗ trợ mua sắm</w:t>
        </w:r>
        <w:r>
          <w:rPr>
            <w:noProof/>
            <w:webHidden/>
          </w:rPr>
          <w:tab/>
        </w:r>
        <w:r>
          <w:rPr>
            <w:noProof/>
            <w:webHidden/>
          </w:rPr>
          <w:fldChar w:fldCharType="begin"/>
        </w:r>
        <w:r>
          <w:rPr>
            <w:noProof/>
            <w:webHidden/>
          </w:rPr>
          <w:instrText xml:space="preserve"> PAGEREF _Toc241658135 \h </w:instrText>
        </w:r>
        <w:r>
          <w:rPr>
            <w:noProof/>
            <w:webHidden/>
          </w:rPr>
        </w:r>
        <w:r>
          <w:rPr>
            <w:noProof/>
            <w:webHidden/>
          </w:rPr>
          <w:fldChar w:fldCharType="separate"/>
        </w:r>
        <w:r>
          <w:rPr>
            <w:noProof/>
            <w:webHidden/>
          </w:rPr>
          <w:t>21</w:t>
        </w:r>
        <w:r>
          <w:rPr>
            <w:noProof/>
            <w:webHidden/>
          </w:rPr>
          <w:fldChar w:fldCharType="end"/>
        </w:r>
      </w:hyperlink>
    </w:p>
    <w:p w14:paraId="1FF166E8" w14:textId="46E37BE9" w:rsidR="008125E1" w:rsidRDefault="008125E1">
      <w:pPr>
        <w:pStyle w:val="TOC2"/>
        <w:rPr>
          <w:rFonts w:asciiTheme="minorHAnsi" w:eastAsiaTheme="minorEastAsia" w:hAnsiTheme="minorHAnsi" w:cstheme="minorBidi"/>
          <w:noProof/>
          <w:kern w:val="2"/>
          <w:sz w:val="24"/>
          <w14:ligatures w14:val="standardContextual"/>
        </w:rPr>
      </w:pPr>
      <w:hyperlink w:anchor="_Toc241658136" w:history="1">
        <w:r w:rsidRPr="00977440">
          <w:rPr>
            <w:rStyle w:val="Hyperlink"/>
            <w:noProof/>
          </w:rPr>
          <w:t>2.2 Nguồn dữ liệu và mô tả dữ liệu</w:t>
        </w:r>
        <w:r>
          <w:rPr>
            <w:noProof/>
            <w:webHidden/>
          </w:rPr>
          <w:tab/>
        </w:r>
        <w:r>
          <w:rPr>
            <w:noProof/>
            <w:webHidden/>
          </w:rPr>
          <w:fldChar w:fldCharType="begin"/>
        </w:r>
        <w:r>
          <w:rPr>
            <w:noProof/>
            <w:webHidden/>
          </w:rPr>
          <w:instrText xml:space="preserve"> PAGEREF _Toc241658136 \h </w:instrText>
        </w:r>
        <w:r>
          <w:rPr>
            <w:noProof/>
            <w:webHidden/>
          </w:rPr>
        </w:r>
        <w:r>
          <w:rPr>
            <w:noProof/>
            <w:webHidden/>
          </w:rPr>
          <w:fldChar w:fldCharType="separate"/>
        </w:r>
        <w:r>
          <w:rPr>
            <w:noProof/>
            <w:webHidden/>
          </w:rPr>
          <w:t>21</w:t>
        </w:r>
        <w:r>
          <w:rPr>
            <w:noProof/>
            <w:webHidden/>
          </w:rPr>
          <w:fldChar w:fldCharType="end"/>
        </w:r>
      </w:hyperlink>
    </w:p>
    <w:p w14:paraId="0B0588C2" w14:textId="7304A1D1" w:rsidR="008125E1" w:rsidRDefault="008125E1">
      <w:pPr>
        <w:pStyle w:val="TOC3"/>
        <w:tabs>
          <w:tab w:val="right" w:leader="dot" w:pos="8778"/>
        </w:tabs>
        <w:rPr>
          <w:rFonts w:asciiTheme="minorHAnsi" w:eastAsiaTheme="minorEastAsia" w:hAnsiTheme="minorHAnsi" w:cstheme="minorBidi"/>
          <w:noProof/>
          <w:kern w:val="2"/>
          <w:sz w:val="24"/>
          <w14:ligatures w14:val="standardContextual"/>
        </w:rPr>
      </w:pPr>
      <w:hyperlink w:anchor="_Toc241658137" w:history="1">
        <w:r w:rsidRPr="00977440">
          <w:rPr>
            <w:rStyle w:val="Hyperlink"/>
            <w:noProof/>
          </w:rPr>
          <w:t>2.2.1 Nguồn dữ liệu Amazon Reviews 2023</w:t>
        </w:r>
        <w:r>
          <w:rPr>
            <w:noProof/>
            <w:webHidden/>
          </w:rPr>
          <w:tab/>
        </w:r>
        <w:r>
          <w:rPr>
            <w:noProof/>
            <w:webHidden/>
          </w:rPr>
          <w:fldChar w:fldCharType="begin"/>
        </w:r>
        <w:r>
          <w:rPr>
            <w:noProof/>
            <w:webHidden/>
          </w:rPr>
          <w:instrText xml:space="preserve"> PAGEREF _Toc241658137 \h </w:instrText>
        </w:r>
        <w:r>
          <w:rPr>
            <w:noProof/>
            <w:webHidden/>
          </w:rPr>
        </w:r>
        <w:r>
          <w:rPr>
            <w:noProof/>
            <w:webHidden/>
          </w:rPr>
          <w:fldChar w:fldCharType="separate"/>
        </w:r>
        <w:r>
          <w:rPr>
            <w:noProof/>
            <w:webHidden/>
          </w:rPr>
          <w:t>21</w:t>
        </w:r>
        <w:r>
          <w:rPr>
            <w:noProof/>
            <w:webHidden/>
          </w:rPr>
          <w:fldChar w:fldCharType="end"/>
        </w:r>
      </w:hyperlink>
    </w:p>
    <w:p w14:paraId="6E5C2FF9" w14:textId="67722FC0" w:rsidR="008125E1" w:rsidRDefault="008125E1">
      <w:pPr>
        <w:pStyle w:val="TOC3"/>
        <w:tabs>
          <w:tab w:val="right" w:leader="dot" w:pos="8778"/>
        </w:tabs>
        <w:rPr>
          <w:rFonts w:asciiTheme="minorHAnsi" w:eastAsiaTheme="minorEastAsia" w:hAnsiTheme="minorHAnsi" w:cstheme="minorBidi"/>
          <w:noProof/>
          <w:kern w:val="2"/>
          <w:sz w:val="24"/>
          <w14:ligatures w14:val="standardContextual"/>
        </w:rPr>
      </w:pPr>
      <w:hyperlink w:anchor="_Toc241658138" w:history="1">
        <w:r w:rsidRPr="00977440">
          <w:rPr>
            <w:rStyle w:val="Hyperlink"/>
            <w:noProof/>
          </w:rPr>
          <w:t>2.2.2 Bộ dữ liệu thực nghiệm chốt của đề tài</w:t>
        </w:r>
        <w:r>
          <w:rPr>
            <w:noProof/>
            <w:webHidden/>
          </w:rPr>
          <w:tab/>
        </w:r>
        <w:r>
          <w:rPr>
            <w:noProof/>
            <w:webHidden/>
          </w:rPr>
          <w:fldChar w:fldCharType="begin"/>
        </w:r>
        <w:r>
          <w:rPr>
            <w:noProof/>
            <w:webHidden/>
          </w:rPr>
          <w:instrText xml:space="preserve"> PAGEREF _Toc241658138 \h </w:instrText>
        </w:r>
        <w:r>
          <w:rPr>
            <w:noProof/>
            <w:webHidden/>
          </w:rPr>
        </w:r>
        <w:r>
          <w:rPr>
            <w:noProof/>
            <w:webHidden/>
          </w:rPr>
          <w:fldChar w:fldCharType="separate"/>
        </w:r>
        <w:r>
          <w:rPr>
            <w:noProof/>
            <w:webHidden/>
          </w:rPr>
          <w:t>22</w:t>
        </w:r>
        <w:r>
          <w:rPr>
            <w:noProof/>
            <w:webHidden/>
          </w:rPr>
          <w:fldChar w:fldCharType="end"/>
        </w:r>
      </w:hyperlink>
    </w:p>
    <w:p w14:paraId="61A957D2" w14:textId="3F556416" w:rsidR="008125E1" w:rsidRDefault="008125E1">
      <w:pPr>
        <w:pStyle w:val="TOC2"/>
        <w:rPr>
          <w:rFonts w:asciiTheme="minorHAnsi" w:eastAsiaTheme="minorEastAsia" w:hAnsiTheme="minorHAnsi" w:cstheme="minorBidi"/>
          <w:noProof/>
          <w:kern w:val="2"/>
          <w:sz w:val="24"/>
          <w14:ligatures w14:val="standardContextual"/>
        </w:rPr>
      </w:pPr>
      <w:hyperlink w:anchor="_Toc241658139" w:history="1">
        <w:r w:rsidRPr="00977440">
          <w:rPr>
            <w:rStyle w:val="Hyperlink"/>
            <w:noProof/>
          </w:rPr>
          <w:t>2.3 Quy trình tổng thể xây dựng hệ thống</w:t>
        </w:r>
        <w:r>
          <w:rPr>
            <w:noProof/>
            <w:webHidden/>
          </w:rPr>
          <w:tab/>
        </w:r>
        <w:r>
          <w:rPr>
            <w:noProof/>
            <w:webHidden/>
          </w:rPr>
          <w:fldChar w:fldCharType="begin"/>
        </w:r>
        <w:r>
          <w:rPr>
            <w:noProof/>
            <w:webHidden/>
          </w:rPr>
          <w:instrText xml:space="preserve"> PAGEREF _Toc241658139 \h </w:instrText>
        </w:r>
        <w:r>
          <w:rPr>
            <w:noProof/>
            <w:webHidden/>
          </w:rPr>
        </w:r>
        <w:r>
          <w:rPr>
            <w:noProof/>
            <w:webHidden/>
          </w:rPr>
          <w:fldChar w:fldCharType="separate"/>
        </w:r>
        <w:r>
          <w:rPr>
            <w:noProof/>
            <w:webHidden/>
          </w:rPr>
          <w:t>22</w:t>
        </w:r>
        <w:r>
          <w:rPr>
            <w:noProof/>
            <w:webHidden/>
          </w:rPr>
          <w:fldChar w:fldCharType="end"/>
        </w:r>
      </w:hyperlink>
    </w:p>
    <w:p w14:paraId="389AF093" w14:textId="3498E6E0" w:rsidR="008125E1" w:rsidRDefault="008125E1">
      <w:pPr>
        <w:pStyle w:val="TOC3"/>
        <w:tabs>
          <w:tab w:val="right" w:leader="dot" w:pos="8778"/>
        </w:tabs>
        <w:rPr>
          <w:rFonts w:asciiTheme="minorHAnsi" w:eastAsiaTheme="minorEastAsia" w:hAnsiTheme="minorHAnsi" w:cstheme="minorBidi"/>
          <w:noProof/>
          <w:kern w:val="2"/>
          <w:sz w:val="24"/>
          <w14:ligatures w14:val="standardContextual"/>
        </w:rPr>
      </w:pPr>
      <w:hyperlink w:anchor="_Toc241658140" w:history="1">
        <w:r w:rsidRPr="00977440">
          <w:rPr>
            <w:rStyle w:val="Hyperlink"/>
            <w:noProof/>
          </w:rPr>
          <w:t>2.3.1 Pipeline xử lý dữ liệu và huấn luyện mô hình gợi ý</w:t>
        </w:r>
        <w:r>
          <w:rPr>
            <w:noProof/>
            <w:webHidden/>
          </w:rPr>
          <w:tab/>
        </w:r>
        <w:r>
          <w:rPr>
            <w:noProof/>
            <w:webHidden/>
          </w:rPr>
          <w:fldChar w:fldCharType="begin"/>
        </w:r>
        <w:r>
          <w:rPr>
            <w:noProof/>
            <w:webHidden/>
          </w:rPr>
          <w:instrText xml:space="preserve"> PAGEREF _Toc241658140 \h </w:instrText>
        </w:r>
        <w:r>
          <w:rPr>
            <w:noProof/>
            <w:webHidden/>
          </w:rPr>
        </w:r>
        <w:r>
          <w:rPr>
            <w:noProof/>
            <w:webHidden/>
          </w:rPr>
          <w:fldChar w:fldCharType="separate"/>
        </w:r>
        <w:r>
          <w:rPr>
            <w:noProof/>
            <w:webHidden/>
          </w:rPr>
          <w:t>22</w:t>
        </w:r>
        <w:r>
          <w:rPr>
            <w:noProof/>
            <w:webHidden/>
          </w:rPr>
          <w:fldChar w:fldCharType="end"/>
        </w:r>
      </w:hyperlink>
    </w:p>
    <w:p w14:paraId="2B0C16B6" w14:textId="228F941E" w:rsidR="008125E1" w:rsidRDefault="008125E1">
      <w:pPr>
        <w:pStyle w:val="TOC3"/>
        <w:tabs>
          <w:tab w:val="right" w:leader="dot" w:pos="8778"/>
        </w:tabs>
        <w:rPr>
          <w:rFonts w:asciiTheme="minorHAnsi" w:eastAsiaTheme="minorEastAsia" w:hAnsiTheme="minorHAnsi" w:cstheme="minorBidi"/>
          <w:noProof/>
          <w:kern w:val="2"/>
          <w:sz w:val="24"/>
          <w14:ligatures w14:val="standardContextual"/>
        </w:rPr>
      </w:pPr>
      <w:hyperlink w:anchor="_Toc241658141" w:history="1">
        <w:r w:rsidRPr="00977440">
          <w:rPr>
            <w:rStyle w:val="Hyperlink"/>
            <w:noProof/>
          </w:rPr>
          <w:t>2.3.2 Pipeline hoạt động của chatbot RAG</w:t>
        </w:r>
        <w:r>
          <w:rPr>
            <w:noProof/>
            <w:webHidden/>
          </w:rPr>
          <w:tab/>
        </w:r>
        <w:r>
          <w:rPr>
            <w:noProof/>
            <w:webHidden/>
          </w:rPr>
          <w:fldChar w:fldCharType="begin"/>
        </w:r>
        <w:r>
          <w:rPr>
            <w:noProof/>
            <w:webHidden/>
          </w:rPr>
          <w:instrText xml:space="preserve"> PAGEREF _Toc241658141 \h </w:instrText>
        </w:r>
        <w:r>
          <w:rPr>
            <w:noProof/>
            <w:webHidden/>
          </w:rPr>
        </w:r>
        <w:r>
          <w:rPr>
            <w:noProof/>
            <w:webHidden/>
          </w:rPr>
          <w:fldChar w:fldCharType="separate"/>
        </w:r>
        <w:r>
          <w:rPr>
            <w:noProof/>
            <w:webHidden/>
          </w:rPr>
          <w:t>22</w:t>
        </w:r>
        <w:r>
          <w:rPr>
            <w:noProof/>
            <w:webHidden/>
          </w:rPr>
          <w:fldChar w:fldCharType="end"/>
        </w:r>
      </w:hyperlink>
    </w:p>
    <w:p w14:paraId="09D01FC2" w14:textId="0F241743" w:rsidR="008125E1" w:rsidRDefault="008125E1">
      <w:pPr>
        <w:pStyle w:val="TOC2"/>
        <w:rPr>
          <w:rFonts w:asciiTheme="minorHAnsi" w:eastAsiaTheme="minorEastAsia" w:hAnsiTheme="minorHAnsi" w:cstheme="minorBidi"/>
          <w:noProof/>
          <w:kern w:val="2"/>
          <w:sz w:val="24"/>
          <w14:ligatures w14:val="standardContextual"/>
        </w:rPr>
      </w:pPr>
      <w:hyperlink w:anchor="_Toc241658142" w:history="1">
        <w:r w:rsidRPr="00977440">
          <w:rPr>
            <w:rStyle w:val="Hyperlink"/>
            <w:noProof/>
          </w:rPr>
          <w:t>2.4 Tiền xử lý và xây dựng dữ liệu thực nghiệm</w:t>
        </w:r>
        <w:r>
          <w:rPr>
            <w:noProof/>
            <w:webHidden/>
          </w:rPr>
          <w:tab/>
        </w:r>
        <w:r>
          <w:rPr>
            <w:noProof/>
            <w:webHidden/>
          </w:rPr>
          <w:fldChar w:fldCharType="begin"/>
        </w:r>
        <w:r>
          <w:rPr>
            <w:noProof/>
            <w:webHidden/>
          </w:rPr>
          <w:instrText xml:space="preserve"> PAGEREF _Toc241658142 \h </w:instrText>
        </w:r>
        <w:r>
          <w:rPr>
            <w:noProof/>
            <w:webHidden/>
          </w:rPr>
        </w:r>
        <w:r>
          <w:rPr>
            <w:noProof/>
            <w:webHidden/>
          </w:rPr>
          <w:fldChar w:fldCharType="separate"/>
        </w:r>
        <w:r>
          <w:rPr>
            <w:noProof/>
            <w:webHidden/>
          </w:rPr>
          <w:t>23</w:t>
        </w:r>
        <w:r>
          <w:rPr>
            <w:noProof/>
            <w:webHidden/>
          </w:rPr>
          <w:fldChar w:fldCharType="end"/>
        </w:r>
      </w:hyperlink>
    </w:p>
    <w:p w14:paraId="105F0E93" w14:textId="05AB0622" w:rsidR="008125E1" w:rsidRDefault="008125E1">
      <w:pPr>
        <w:pStyle w:val="TOC3"/>
        <w:tabs>
          <w:tab w:val="right" w:leader="dot" w:pos="8778"/>
        </w:tabs>
        <w:rPr>
          <w:rFonts w:asciiTheme="minorHAnsi" w:eastAsiaTheme="minorEastAsia" w:hAnsiTheme="minorHAnsi" w:cstheme="minorBidi"/>
          <w:noProof/>
          <w:kern w:val="2"/>
          <w:sz w:val="24"/>
          <w14:ligatures w14:val="standardContextual"/>
        </w:rPr>
      </w:pPr>
      <w:hyperlink w:anchor="_Toc241658143" w:history="1">
        <w:r w:rsidRPr="00977440">
          <w:rPr>
            <w:rStyle w:val="Hyperlink"/>
            <w:noProof/>
          </w:rPr>
          <w:t>2.4.1 Làm sạch và lọc dữ liệu tương tác</w:t>
        </w:r>
        <w:r>
          <w:rPr>
            <w:noProof/>
            <w:webHidden/>
          </w:rPr>
          <w:tab/>
        </w:r>
        <w:r>
          <w:rPr>
            <w:noProof/>
            <w:webHidden/>
          </w:rPr>
          <w:fldChar w:fldCharType="begin"/>
        </w:r>
        <w:r>
          <w:rPr>
            <w:noProof/>
            <w:webHidden/>
          </w:rPr>
          <w:instrText xml:space="preserve"> PAGEREF _Toc241658143 \h </w:instrText>
        </w:r>
        <w:r>
          <w:rPr>
            <w:noProof/>
            <w:webHidden/>
          </w:rPr>
        </w:r>
        <w:r>
          <w:rPr>
            <w:noProof/>
            <w:webHidden/>
          </w:rPr>
          <w:fldChar w:fldCharType="separate"/>
        </w:r>
        <w:r>
          <w:rPr>
            <w:noProof/>
            <w:webHidden/>
          </w:rPr>
          <w:t>23</w:t>
        </w:r>
        <w:r>
          <w:rPr>
            <w:noProof/>
            <w:webHidden/>
          </w:rPr>
          <w:fldChar w:fldCharType="end"/>
        </w:r>
      </w:hyperlink>
    </w:p>
    <w:p w14:paraId="29BEE09D" w14:textId="46610157" w:rsidR="008125E1" w:rsidRDefault="008125E1">
      <w:pPr>
        <w:pStyle w:val="TOC3"/>
        <w:tabs>
          <w:tab w:val="right" w:leader="dot" w:pos="8778"/>
        </w:tabs>
        <w:rPr>
          <w:rFonts w:asciiTheme="minorHAnsi" w:eastAsiaTheme="minorEastAsia" w:hAnsiTheme="minorHAnsi" w:cstheme="minorBidi"/>
          <w:noProof/>
          <w:kern w:val="2"/>
          <w:sz w:val="24"/>
          <w14:ligatures w14:val="standardContextual"/>
        </w:rPr>
      </w:pPr>
      <w:hyperlink w:anchor="_Toc241658144" w:history="1">
        <w:r w:rsidRPr="00977440">
          <w:rPr>
            <w:rStyle w:val="Hyperlink"/>
            <w:noProof/>
          </w:rPr>
          <w:t>2.4.2 Lọc iterative K-core và xử lý dữ liệu thưa</w:t>
        </w:r>
        <w:r>
          <w:rPr>
            <w:noProof/>
            <w:webHidden/>
          </w:rPr>
          <w:tab/>
        </w:r>
        <w:r>
          <w:rPr>
            <w:noProof/>
            <w:webHidden/>
          </w:rPr>
          <w:fldChar w:fldCharType="begin"/>
        </w:r>
        <w:r>
          <w:rPr>
            <w:noProof/>
            <w:webHidden/>
          </w:rPr>
          <w:instrText xml:space="preserve"> PAGEREF _Toc241658144 \h </w:instrText>
        </w:r>
        <w:r>
          <w:rPr>
            <w:noProof/>
            <w:webHidden/>
          </w:rPr>
        </w:r>
        <w:r>
          <w:rPr>
            <w:noProof/>
            <w:webHidden/>
          </w:rPr>
          <w:fldChar w:fldCharType="separate"/>
        </w:r>
        <w:r>
          <w:rPr>
            <w:noProof/>
            <w:webHidden/>
          </w:rPr>
          <w:t>23</w:t>
        </w:r>
        <w:r>
          <w:rPr>
            <w:noProof/>
            <w:webHidden/>
          </w:rPr>
          <w:fldChar w:fldCharType="end"/>
        </w:r>
      </w:hyperlink>
    </w:p>
    <w:p w14:paraId="1ABBBE41" w14:textId="6C62CCF6" w:rsidR="008125E1" w:rsidRDefault="008125E1">
      <w:pPr>
        <w:pStyle w:val="TOC3"/>
        <w:tabs>
          <w:tab w:val="right" w:leader="dot" w:pos="8778"/>
        </w:tabs>
        <w:rPr>
          <w:rFonts w:asciiTheme="minorHAnsi" w:eastAsiaTheme="minorEastAsia" w:hAnsiTheme="minorHAnsi" w:cstheme="minorBidi"/>
          <w:noProof/>
          <w:kern w:val="2"/>
          <w:sz w:val="24"/>
          <w14:ligatures w14:val="standardContextual"/>
        </w:rPr>
      </w:pPr>
      <w:hyperlink w:anchor="_Toc241658145" w:history="1">
        <w:r w:rsidRPr="00977440">
          <w:rPr>
            <w:rStyle w:val="Hyperlink"/>
            <w:noProof/>
          </w:rPr>
          <w:t>2.4.3 Chia tập dữ liệu theo thời gian và kiểm tra rò rỉ dữ liệu</w:t>
        </w:r>
        <w:r>
          <w:rPr>
            <w:noProof/>
            <w:webHidden/>
          </w:rPr>
          <w:tab/>
        </w:r>
        <w:r>
          <w:rPr>
            <w:noProof/>
            <w:webHidden/>
          </w:rPr>
          <w:fldChar w:fldCharType="begin"/>
        </w:r>
        <w:r>
          <w:rPr>
            <w:noProof/>
            <w:webHidden/>
          </w:rPr>
          <w:instrText xml:space="preserve"> PAGEREF _Toc241658145 \h </w:instrText>
        </w:r>
        <w:r>
          <w:rPr>
            <w:noProof/>
            <w:webHidden/>
          </w:rPr>
        </w:r>
        <w:r>
          <w:rPr>
            <w:noProof/>
            <w:webHidden/>
          </w:rPr>
          <w:fldChar w:fldCharType="separate"/>
        </w:r>
        <w:r>
          <w:rPr>
            <w:noProof/>
            <w:webHidden/>
          </w:rPr>
          <w:t>23</w:t>
        </w:r>
        <w:r>
          <w:rPr>
            <w:noProof/>
            <w:webHidden/>
          </w:rPr>
          <w:fldChar w:fldCharType="end"/>
        </w:r>
      </w:hyperlink>
    </w:p>
    <w:p w14:paraId="2F7E8793" w14:textId="1D25D6DD" w:rsidR="008125E1" w:rsidRDefault="008125E1">
      <w:pPr>
        <w:pStyle w:val="TOC3"/>
        <w:tabs>
          <w:tab w:val="right" w:leader="dot" w:pos="8778"/>
        </w:tabs>
        <w:rPr>
          <w:rFonts w:asciiTheme="minorHAnsi" w:eastAsiaTheme="minorEastAsia" w:hAnsiTheme="minorHAnsi" w:cstheme="minorBidi"/>
          <w:noProof/>
          <w:kern w:val="2"/>
          <w:sz w:val="24"/>
          <w14:ligatures w14:val="standardContextual"/>
        </w:rPr>
      </w:pPr>
      <w:hyperlink w:anchor="_Toc241658146" w:history="1">
        <w:r w:rsidRPr="00977440">
          <w:rPr>
            <w:rStyle w:val="Hyperlink"/>
            <w:noProof/>
          </w:rPr>
          <w:t>2.4.4 Chuẩn bị đặc trưng văn bản và hình ảnh</w:t>
        </w:r>
        <w:r>
          <w:rPr>
            <w:noProof/>
            <w:webHidden/>
          </w:rPr>
          <w:tab/>
        </w:r>
        <w:r>
          <w:rPr>
            <w:noProof/>
            <w:webHidden/>
          </w:rPr>
          <w:fldChar w:fldCharType="begin"/>
        </w:r>
        <w:r>
          <w:rPr>
            <w:noProof/>
            <w:webHidden/>
          </w:rPr>
          <w:instrText xml:space="preserve"> PAGEREF _Toc241658146 \h </w:instrText>
        </w:r>
        <w:r>
          <w:rPr>
            <w:noProof/>
            <w:webHidden/>
          </w:rPr>
        </w:r>
        <w:r>
          <w:rPr>
            <w:noProof/>
            <w:webHidden/>
          </w:rPr>
          <w:fldChar w:fldCharType="separate"/>
        </w:r>
        <w:r>
          <w:rPr>
            <w:noProof/>
            <w:webHidden/>
          </w:rPr>
          <w:t>24</w:t>
        </w:r>
        <w:r>
          <w:rPr>
            <w:noProof/>
            <w:webHidden/>
          </w:rPr>
          <w:fldChar w:fldCharType="end"/>
        </w:r>
      </w:hyperlink>
    </w:p>
    <w:p w14:paraId="2423E294" w14:textId="45178B89" w:rsidR="008125E1" w:rsidRDefault="008125E1">
      <w:pPr>
        <w:pStyle w:val="TOC2"/>
        <w:rPr>
          <w:rFonts w:asciiTheme="minorHAnsi" w:eastAsiaTheme="minorEastAsia" w:hAnsiTheme="minorHAnsi" w:cstheme="minorBidi"/>
          <w:noProof/>
          <w:kern w:val="2"/>
          <w:sz w:val="24"/>
          <w14:ligatures w14:val="standardContextual"/>
        </w:rPr>
      </w:pPr>
      <w:hyperlink w:anchor="_Toc241658147" w:history="1">
        <w:r w:rsidRPr="00977440">
          <w:rPr>
            <w:rStyle w:val="Hyperlink"/>
            <w:noProof/>
          </w:rPr>
          <w:t>2.5 Xây dựng mô hình gợi ý đa phương thức</w:t>
        </w:r>
        <w:r>
          <w:rPr>
            <w:noProof/>
            <w:webHidden/>
          </w:rPr>
          <w:tab/>
        </w:r>
        <w:r>
          <w:rPr>
            <w:noProof/>
            <w:webHidden/>
          </w:rPr>
          <w:fldChar w:fldCharType="begin"/>
        </w:r>
        <w:r>
          <w:rPr>
            <w:noProof/>
            <w:webHidden/>
          </w:rPr>
          <w:instrText xml:space="preserve"> PAGEREF _Toc241658147 \h </w:instrText>
        </w:r>
        <w:r>
          <w:rPr>
            <w:noProof/>
            <w:webHidden/>
          </w:rPr>
        </w:r>
        <w:r>
          <w:rPr>
            <w:noProof/>
            <w:webHidden/>
          </w:rPr>
          <w:fldChar w:fldCharType="separate"/>
        </w:r>
        <w:r>
          <w:rPr>
            <w:noProof/>
            <w:webHidden/>
          </w:rPr>
          <w:t>24</w:t>
        </w:r>
        <w:r>
          <w:rPr>
            <w:noProof/>
            <w:webHidden/>
          </w:rPr>
          <w:fldChar w:fldCharType="end"/>
        </w:r>
      </w:hyperlink>
    </w:p>
    <w:p w14:paraId="0FB808E2" w14:textId="4118EE98" w:rsidR="008125E1" w:rsidRDefault="008125E1">
      <w:pPr>
        <w:pStyle w:val="TOC3"/>
        <w:tabs>
          <w:tab w:val="right" w:leader="dot" w:pos="8778"/>
        </w:tabs>
        <w:rPr>
          <w:rFonts w:asciiTheme="minorHAnsi" w:eastAsiaTheme="minorEastAsia" w:hAnsiTheme="minorHAnsi" w:cstheme="minorBidi"/>
          <w:noProof/>
          <w:kern w:val="2"/>
          <w:sz w:val="24"/>
          <w14:ligatures w14:val="standardContextual"/>
        </w:rPr>
      </w:pPr>
      <w:hyperlink w:anchor="_Toc241658148" w:history="1">
        <w:r w:rsidRPr="00977440">
          <w:rPr>
            <w:rStyle w:val="Hyperlink"/>
            <w:noProof/>
          </w:rPr>
          <w:t>2.5.1 Xây dựng User Tower và Item Representation</w:t>
        </w:r>
        <w:r>
          <w:rPr>
            <w:noProof/>
            <w:webHidden/>
          </w:rPr>
          <w:tab/>
        </w:r>
        <w:r>
          <w:rPr>
            <w:noProof/>
            <w:webHidden/>
          </w:rPr>
          <w:fldChar w:fldCharType="begin"/>
        </w:r>
        <w:r>
          <w:rPr>
            <w:noProof/>
            <w:webHidden/>
          </w:rPr>
          <w:instrText xml:space="preserve"> PAGEREF _Toc241658148 \h </w:instrText>
        </w:r>
        <w:r>
          <w:rPr>
            <w:noProof/>
            <w:webHidden/>
          </w:rPr>
        </w:r>
        <w:r>
          <w:rPr>
            <w:noProof/>
            <w:webHidden/>
          </w:rPr>
          <w:fldChar w:fldCharType="separate"/>
        </w:r>
        <w:r>
          <w:rPr>
            <w:noProof/>
            <w:webHidden/>
          </w:rPr>
          <w:t>24</w:t>
        </w:r>
        <w:r>
          <w:rPr>
            <w:noProof/>
            <w:webHidden/>
          </w:rPr>
          <w:fldChar w:fldCharType="end"/>
        </w:r>
      </w:hyperlink>
    </w:p>
    <w:p w14:paraId="223973A9" w14:textId="56749487" w:rsidR="008125E1" w:rsidRDefault="008125E1">
      <w:pPr>
        <w:pStyle w:val="TOC3"/>
        <w:tabs>
          <w:tab w:val="right" w:leader="dot" w:pos="8778"/>
        </w:tabs>
        <w:rPr>
          <w:rFonts w:asciiTheme="minorHAnsi" w:eastAsiaTheme="minorEastAsia" w:hAnsiTheme="minorHAnsi" w:cstheme="minorBidi"/>
          <w:noProof/>
          <w:kern w:val="2"/>
          <w:sz w:val="24"/>
          <w14:ligatures w14:val="standardContextual"/>
        </w:rPr>
      </w:pPr>
      <w:hyperlink w:anchor="_Toc241658149" w:history="1">
        <w:r w:rsidRPr="00977440">
          <w:rPr>
            <w:rStyle w:val="Hyperlink"/>
            <w:noProof/>
          </w:rPr>
          <w:t>2.5.2 Sinh ứng viên từ nhiều nguồn</w:t>
        </w:r>
        <w:r>
          <w:rPr>
            <w:noProof/>
            <w:webHidden/>
          </w:rPr>
          <w:tab/>
        </w:r>
        <w:r>
          <w:rPr>
            <w:noProof/>
            <w:webHidden/>
          </w:rPr>
          <w:fldChar w:fldCharType="begin"/>
        </w:r>
        <w:r>
          <w:rPr>
            <w:noProof/>
            <w:webHidden/>
          </w:rPr>
          <w:instrText xml:space="preserve"> PAGEREF _Toc241658149 \h </w:instrText>
        </w:r>
        <w:r>
          <w:rPr>
            <w:noProof/>
            <w:webHidden/>
          </w:rPr>
        </w:r>
        <w:r>
          <w:rPr>
            <w:noProof/>
            <w:webHidden/>
          </w:rPr>
          <w:fldChar w:fldCharType="separate"/>
        </w:r>
        <w:r>
          <w:rPr>
            <w:noProof/>
            <w:webHidden/>
          </w:rPr>
          <w:t>24</w:t>
        </w:r>
        <w:r>
          <w:rPr>
            <w:noProof/>
            <w:webHidden/>
          </w:rPr>
          <w:fldChar w:fldCharType="end"/>
        </w:r>
      </w:hyperlink>
    </w:p>
    <w:p w14:paraId="1116DEA8" w14:textId="3DCEE996" w:rsidR="008125E1" w:rsidRDefault="008125E1">
      <w:pPr>
        <w:pStyle w:val="TOC3"/>
        <w:tabs>
          <w:tab w:val="right" w:leader="dot" w:pos="8778"/>
        </w:tabs>
        <w:rPr>
          <w:rFonts w:asciiTheme="minorHAnsi" w:eastAsiaTheme="minorEastAsia" w:hAnsiTheme="minorHAnsi" w:cstheme="minorBidi"/>
          <w:noProof/>
          <w:kern w:val="2"/>
          <w:sz w:val="24"/>
          <w14:ligatures w14:val="standardContextual"/>
        </w:rPr>
      </w:pPr>
      <w:hyperlink w:anchor="_Toc241658150" w:history="1">
        <w:r w:rsidRPr="00977440">
          <w:rPr>
            <w:rStyle w:val="Hyperlink"/>
            <w:noProof/>
          </w:rPr>
          <w:t>2.5.3 Xây dựng residual listwise reranker</w:t>
        </w:r>
        <w:r>
          <w:rPr>
            <w:noProof/>
            <w:webHidden/>
          </w:rPr>
          <w:tab/>
        </w:r>
        <w:r>
          <w:rPr>
            <w:noProof/>
            <w:webHidden/>
          </w:rPr>
          <w:fldChar w:fldCharType="begin"/>
        </w:r>
        <w:r>
          <w:rPr>
            <w:noProof/>
            <w:webHidden/>
          </w:rPr>
          <w:instrText xml:space="preserve"> PAGEREF _Toc241658150 \h </w:instrText>
        </w:r>
        <w:r>
          <w:rPr>
            <w:noProof/>
            <w:webHidden/>
          </w:rPr>
        </w:r>
        <w:r>
          <w:rPr>
            <w:noProof/>
            <w:webHidden/>
          </w:rPr>
          <w:fldChar w:fldCharType="separate"/>
        </w:r>
        <w:r>
          <w:rPr>
            <w:noProof/>
            <w:webHidden/>
          </w:rPr>
          <w:t>24</w:t>
        </w:r>
        <w:r>
          <w:rPr>
            <w:noProof/>
            <w:webHidden/>
          </w:rPr>
          <w:fldChar w:fldCharType="end"/>
        </w:r>
      </w:hyperlink>
    </w:p>
    <w:p w14:paraId="356898B7" w14:textId="52F5A52D" w:rsidR="008125E1" w:rsidRDefault="008125E1">
      <w:pPr>
        <w:pStyle w:val="TOC2"/>
        <w:rPr>
          <w:rFonts w:asciiTheme="minorHAnsi" w:eastAsiaTheme="minorEastAsia" w:hAnsiTheme="minorHAnsi" w:cstheme="minorBidi"/>
          <w:noProof/>
          <w:kern w:val="2"/>
          <w:sz w:val="24"/>
          <w14:ligatures w14:val="standardContextual"/>
        </w:rPr>
      </w:pPr>
      <w:hyperlink w:anchor="_Toc241658151" w:history="1">
        <w:r w:rsidRPr="00977440">
          <w:rPr>
            <w:rStyle w:val="Hyperlink"/>
            <w:noProof/>
          </w:rPr>
          <w:t>2.6 Xây dựng chatbot RAG hỗ trợ gợi ý và tìm kiếm sản phẩm</w:t>
        </w:r>
        <w:r>
          <w:rPr>
            <w:noProof/>
            <w:webHidden/>
          </w:rPr>
          <w:tab/>
        </w:r>
        <w:r>
          <w:rPr>
            <w:noProof/>
            <w:webHidden/>
          </w:rPr>
          <w:fldChar w:fldCharType="begin"/>
        </w:r>
        <w:r>
          <w:rPr>
            <w:noProof/>
            <w:webHidden/>
          </w:rPr>
          <w:instrText xml:space="preserve"> PAGEREF _Toc241658151 \h </w:instrText>
        </w:r>
        <w:r>
          <w:rPr>
            <w:noProof/>
            <w:webHidden/>
          </w:rPr>
        </w:r>
        <w:r>
          <w:rPr>
            <w:noProof/>
            <w:webHidden/>
          </w:rPr>
          <w:fldChar w:fldCharType="separate"/>
        </w:r>
        <w:r>
          <w:rPr>
            <w:noProof/>
            <w:webHidden/>
          </w:rPr>
          <w:t>25</w:t>
        </w:r>
        <w:r>
          <w:rPr>
            <w:noProof/>
            <w:webHidden/>
          </w:rPr>
          <w:fldChar w:fldCharType="end"/>
        </w:r>
      </w:hyperlink>
    </w:p>
    <w:p w14:paraId="08B77B7A" w14:textId="71F90D8A" w:rsidR="008125E1" w:rsidRDefault="008125E1">
      <w:pPr>
        <w:pStyle w:val="TOC3"/>
        <w:tabs>
          <w:tab w:val="right" w:leader="dot" w:pos="8778"/>
        </w:tabs>
        <w:rPr>
          <w:rFonts w:asciiTheme="minorHAnsi" w:eastAsiaTheme="minorEastAsia" w:hAnsiTheme="minorHAnsi" w:cstheme="minorBidi"/>
          <w:noProof/>
          <w:kern w:val="2"/>
          <w:sz w:val="24"/>
          <w14:ligatures w14:val="standardContextual"/>
        </w:rPr>
      </w:pPr>
      <w:hyperlink w:anchor="_Toc241658152" w:history="1">
        <w:r w:rsidRPr="00977440">
          <w:rPr>
            <w:rStyle w:val="Hyperlink"/>
            <w:noProof/>
          </w:rPr>
          <w:t>2.6.1 Xây dựng kho tri thức và cơ chế truy xuất</w:t>
        </w:r>
        <w:r>
          <w:rPr>
            <w:noProof/>
            <w:webHidden/>
          </w:rPr>
          <w:tab/>
        </w:r>
        <w:r>
          <w:rPr>
            <w:noProof/>
            <w:webHidden/>
          </w:rPr>
          <w:fldChar w:fldCharType="begin"/>
        </w:r>
        <w:r>
          <w:rPr>
            <w:noProof/>
            <w:webHidden/>
          </w:rPr>
          <w:instrText xml:space="preserve"> PAGEREF _Toc241658152 \h </w:instrText>
        </w:r>
        <w:r>
          <w:rPr>
            <w:noProof/>
            <w:webHidden/>
          </w:rPr>
        </w:r>
        <w:r>
          <w:rPr>
            <w:noProof/>
            <w:webHidden/>
          </w:rPr>
          <w:fldChar w:fldCharType="separate"/>
        </w:r>
        <w:r>
          <w:rPr>
            <w:noProof/>
            <w:webHidden/>
          </w:rPr>
          <w:t>25</w:t>
        </w:r>
        <w:r>
          <w:rPr>
            <w:noProof/>
            <w:webHidden/>
          </w:rPr>
          <w:fldChar w:fldCharType="end"/>
        </w:r>
      </w:hyperlink>
    </w:p>
    <w:p w14:paraId="0208A661" w14:textId="016E411A" w:rsidR="008125E1" w:rsidRDefault="008125E1">
      <w:pPr>
        <w:pStyle w:val="TOC3"/>
        <w:tabs>
          <w:tab w:val="right" w:leader="dot" w:pos="8778"/>
        </w:tabs>
        <w:rPr>
          <w:rFonts w:asciiTheme="minorHAnsi" w:eastAsiaTheme="minorEastAsia" w:hAnsiTheme="minorHAnsi" w:cstheme="minorBidi"/>
          <w:noProof/>
          <w:kern w:val="2"/>
          <w:sz w:val="24"/>
          <w14:ligatures w14:val="standardContextual"/>
        </w:rPr>
      </w:pPr>
      <w:hyperlink w:anchor="_Toc241658153" w:history="1">
        <w:r w:rsidRPr="00977440">
          <w:rPr>
            <w:rStyle w:val="Hyperlink"/>
            <w:noProof/>
          </w:rPr>
          <w:t>2.6.2 Xử lý hội thoại và tạo phản hồi có căn cứ</w:t>
        </w:r>
        <w:r>
          <w:rPr>
            <w:noProof/>
            <w:webHidden/>
          </w:rPr>
          <w:tab/>
        </w:r>
        <w:r>
          <w:rPr>
            <w:noProof/>
            <w:webHidden/>
          </w:rPr>
          <w:fldChar w:fldCharType="begin"/>
        </w:r>
        <w:r>
          <w:rPr>
            <w:noProof/>
            <w:webHidden/>
          </w:rPr>
          <w:instrText xml:space="preserve"> PAGEREF _Toc241658153 \h </w:instrText>
        </w:r>
        <w:r>
          <w:rPr>
            <w:noProof/>
            <w:webHidden/>
          </w:rPr>
        </w:r>
        <w:r>
          <w:rPr>
            <w:noProof/>
            <w:webHidden/>
          </w:rPr>
          <w:fldChar w:fldCharType="separate"/>
        </w:r>
        <w:r>
          <w:rPr>
            <w:noProof/>
            <w:webHidden/>
          </w:rPr>
          <w:t>25</w:t>
        </w:r>
        <w:r>
          <w:rPr>
            <w:noProof/>
            <w:webHidden/>
          </w:rPr>
          <w:fldChar w:fldCharType="end"/>
        </w:r>
      </w:hyperlink>
    </w:p>
    <w:p w14:paraId="20E38D6A" w14:textId="69728622" w:rsidR="008125E1" w:rsidRDefault="008125E1">
      <w:pPr>
        <w:pStyle w:val="TOC2"/>
        <w:rPr>
          <w:rFonts w:asciiTheme="minorHAnsi" w:eastAsiaTheme="minorEastAsia" w:hAnsiTheme="minorHAnsi" w:cstheme="minorBidi"/>
          <w:noProof/>
          <w:kern w:val="2"/>
          <w:sz w:val="24"/>
          <w14:ligatures w14:val="standardContextual"/>
        </w:rPr>
      </w:pPr>
      <w:hyperlink w:anchor="_Toc241658154" w:history="1">
        <w:r w:rsidRPr="00977440">
          <w:rPr>
            <w:rStyle w:val="Hyperlink"/>
            <w:noProof/>
          </w:rPr>
          <w:t>2.7 Thiết kế kiến trúc hệ thống và triển khai ứng dụng</w:t>
        </w:r>
        <w:r>
          <w:rPr>
            <w:noProof/>
            <w:webHidden/>
          </w:rPr>
          <w:tab/>
        </w:r>
        <w:r>
          <w:rPr>
            <w:noProof/>
            <w:webHidden/>
          </w:rPr>
          <w:fldChar w:fldCharType="begin"/>
        </w:r>
        <w:r>
          <w:rPr>
            <w:noProof/>
            <w:webHidden/>
          </w:rPr>
          <w:instrText xml:space="preserve"> PAGEREF _Toc241658154 \h </w:instrText>
        </w:r>
        <w:r>
          <w:rPr>
            <w:noProof/>
            <w:webHidden/>
          </w:rPr>
        </w:r>
        <w:r>
          <w:rPr>
            <w:noProof/>
            <w:webHidden/>
          </w:rPr>
          <w:fldChar w:fldCharType="separate"/>
        </w:r>
        <w:r>
          <w:rPr>
            <w:noProof/>
            <w:webHidden/>
          </w:rPr>
          <w:t>25</w:t>
        </w:r>
        <w:r>
          <w:rPr>
            <w:noProof/>
            <w:webHidden/>
          </w:rPr>
          <w:fldChar w:fldCharType="end"/>
        </w:r>
      </w:hyperlink>
    </w:p>
    <w:p w14:paraId="54B4DB7F" w14:textId="6E4CB33A" w:rsidR="008125E1" w:rsidRDefault="008125E1">
      <w:pPr>
        <w:pStyle w:val="TOC3"/>
        <w:tabs>
          <w:tab w:val="right" w:leader="dot" w:pos="8778"/>
        </w:tabs>
        <w:rPr>
          <w:rFonts w:asciiTheme="minorHAnsi" w:eastAsiaTheme="minorEastAsia" w:hAnsiTheme="minorHAnsi" w:cstheme="minorBidi"/>
          <w:noProof/>
          <w:kern w:val="2"/>
          <w:sz w:val="24"/>
          <w14:ligatures w14:val="standardContextual"/>
        </w:rPr>
      </w:pPr>
      <w:hyperlink w:anchor="_Toc241658155" w:history="1">
        <w:r w:rsidRPr="00977440">
          <w:rPr>
            <w:rStyle w:val="Hyperlink"/>
            <w:noProof/>
          </w:rPr>
          <w:t>2.7.1 Các tác nhân của hệ thống</w:t>
        </w:r>
        <w:r>
          <w:rPr>
            <w:noProof/>
            <w:webHidden/>
          </w:rPr>
          <w:tab/>
        </w:r>
        <w:r>
          <w:rPr>
            <w:noProof/>
            <w:webHidden/>
          </w:rPr>
          <w:fldChar w:fldCharType="begin"/>
        </w:r>
        <w:r>
          <w:rPr>
            <w:noProof/>
            <w:webHidden/>
          </w:rPr>
          <w:instrText xml:space="preserve"> PAGEREF _Toc241658155 \h </w:instrText>
        </w:r>
        <w:r>
          <w:rPr>
            <w:noProof/>
            <w:webHidden/>
          </w:rPr>
        </w:r>
        <w:r>
          <w:rPr>
            <w:noProof/>
            <w:webHidden/>
          </w:rPr>
          <w:fldChar w:fldCharType="separate"/>
        </w:r>
        <w:r>
          <w:rPr>
            <w:noProof/>
            <w:webHidden/>
          </w:rPr>
          <w:t>25</w:t>
        </w:r>
        <w:r>
          <w:rPr>
            <w:noProof/>
            <w:webHidden/>
          </w:rPr>
          <w:fldChar w:fldCharType="end"/>
        </w:r>
      </w:hyperlink>
    </w:p>
    <w:p w14:paraId="39558CA0" w14:textId="6ECF8781" w:rsidR="008125E1" w:rsidRDefault="008125E1">
      <w:pPr>
        <w:pStyle w:val="TOC3"/>
        <w:tabs>
          <w:tab w:val="right" w:leader="dot" w:pos="8778"/>
        </w:tabs>
        <w:rPr>
          <w:rFonts w:asciiTheme="minorHAnsi" w:eastAsiaTheme="minorEastAsia" w:hAnsiTheme="minorHAnsi" w:cstheme="minorBidi"/>
          <w:noProof/>
          <w:kern w:val="2"/>
          <w:sz w:val="24"/>
          <w14:ligatures w14:val="standardContextual"/>
        </w:rPr>
      </w:pPr>
      <w:hyperlink w:anchor="_Toc241658156" w:history="1">
        <w:r w:rsidRPr="00977440">
          <w:rPr>
            <w:rStyle w:val="Hyperlink"/>
            <w:noProof/>
          </w:rPr>
          <w:t>2.7.2 Yêu cầu chức năng của hệ thống</w:t>
        </w:r>
        <w:r>
          <w:rPr>
            <w:noProof/>
            <w:webHidden/>
          </w:rPr>
          <w:tab/>
        </w:r>
        <w:r>
          <w:rPr>
            <w:noProof/>
            <w:webHidden/>
          </w:rPr>
          <w:fldChar w:fldCharType="begin"/>
        </w:r>
        <w:r>
          <w:rPr>
            <w:noProof/>
            <w:webHidden/>
          </w:rPr>
          <w:instrText xml:space="preserve"> PAGEREF _Toc241658156 \h </w:instrText>
        </w:r>
        <w:r>
          <w:rPr>
            <w:noProof/>
            <w:webHidden/>
          </w:rPr>
        </w:r>
        <w:r>
          <w:rPr>
            <w:noProof/>
            <w:webHidden/>
          </w:rPr>
          <w:fldChar w:fldCharType="separate"/>
        </w:r>
        <w:r>
          <w:rPr>
            <w:noProof/>
            <w:webHidden/>
          </w:rPr>
          <w:t>25</w:t>
        </w:r>
        <w:r>
          <w:rPr>
            <w:noProof/>
            <w:webHidden/>
          </w:rPr>
          <w:fldChar w:fldCharType="end"/>
        </w:r>
      </w:hyperlink>
    </w:p>
    <w:p w14:paraId="2200A8C6" w14:textId="332D9C2B" w:rsidR="008125E1" w:rsidRDefault="008125E1">
      <w:pPr>
        <w:pStyle w:val="TOC3"/>
        <w:tabs>
          <w:tab w:val="right" w:leader="dot" w:pos="8778"/>
        </w:tabs>
        <w:rPr>
          <w:rFonts w:asciiTheme="minorHAnsi" w:eastAsiaTheme="minorEastAsia" w:hAnsiTheme="minorHAnsi" w:cstheme="minorBidi"/>
          <w:noProof/>
          <w:kern w:val="2"/>
          <w:sz w:val="24"/>
          <w14:ligatures w14:val="standardContextual"/>
        </w:rPr>
      </w:pPr>
      <w:hyperlink w:anchor="_Toc241658157" w:history="1">
        <w:r w:rsidRPr="00977440">
          <w:rPr>
            <w:rStyle w:val="Hyperlink"/>
            <w:noProof/>
          </w:rPr>
          <w:t>2.7.3 Yêu cầu phi chức năng</w:t>
        </w:r>
        <w:r>
          <w:rPr>
            <w:noProof/>
            <w:webHidden/>
          </w:rPr>
          <w:tab/>
        </w:r>
        <w:r>
          <w:rPr>
            <w:noProof/>
            <w:webHidden/>
          </w:rPr>
          <w:fldChar w:fldCharType="begin"/>
        </w:r>
        <w:r>
          <w:rPr>
            <w:noProof/>
            <w:webHidden/>
          </w:rPr>
          <w:instrText xml:space="preserve"> PAGEREF _Toc241658157 \h </w:instrText>
        </w:r>
        <w:r>
          <w:rPr>
            <w:noProof/>
            <w:webHidden/>
          </w:rPr>
        </w:r>
        <w:r>
          <w:rPr>
            <w:noProof/>
            <w:webHidden/>
          </w:rPr>
          <w:fldChar w:fldCharType="separate"/>
        </w:r>
        <w:r>
          <w:rPr>
            <w:noProof/>
            <w:webHidden/>
          </w:rPr>
          <w:t>26</w:t>
        </w:r>
        <w:r>
          <w:rPr>
            <w:noProof/>
            <w:webHidden/>
          </w:rPr>
          <w:fldChar w:fldCharType="end"/>
        </w:r>
      </w:hyperlink>
    </w:p>
    <w:p w14:paraId="0E5774D2" w14:textId="0AE57692" w:rsidR="008125E1" w:rsidRDefault="008125E1">
      <w:pPr>
        <w:pStyle w:val="TOC3"/>
        <w:tabs>
          <w:tab w:val="right" w:leader="dot" w:pos="8778"/>
        </w:tabs>
        <w:rPr>
          <w:rFonts w:asciiTheme="minorHAnsi" w:eastAsiaTheme="minorEastAsia" w:hAnsiTheme="minorHAnsi" w:cstheme="minorBidi"/>
          <w:noProof/>
          <w:kern w:val="2"/>
          <w:sz w:val="24"/>
          <w14:ligatures w14:val="standardContextual"/>
        </w:rPr>
      </w:pPr>
      <w:hyperlink w:anchor="_Toc241658158" w:history="1">
        <w:r w:rsidRPr="00977440">
          <w:rPr>
            <w:rStyle w:val="Hyperlink"/>
            <w:noProof/>
          </w:rPr>
          <w:t>2.7.4 Kiến trúc tổng thể</w:t>
        </w:r>
        <w:r>
          <w:rPr>
            <w:noProof/>
            <w:webHidden/>
          </w:rPr>
          <w:tab/>
        </w:r>
        <w:r>
          <w:rPr>
            <w:noProof/>
            <w:webHidden/>
          </w:rPr>
          <w:fldChar w:fldCharType="begin"/>
        </w:r>
        <w:r>
          <w:rPr>
            <w:noProof/>
            <w:webHidden/>
          </w:rPr>
          <w:instrText xml:space="preserve"> PAGEREF _Toc241658158 \h </w:instrText>
        </w:r>
        <w:r>
          <w:rPr>
            <w:noProof/>
            <w:webHidden/>
          </w:rPr>
        </w:r>
        <w:r>
          <w:rPr>
            <w:noProof/>
            <w:webHidden/>
          </w:rPr>
          <w:fldChar w:fldCharType="separate"/>
        </w:r>
        <w:r>
          <w:rPr>
            <w:noProof/>
            <w:webHidden/>
          </w:rPr>
          <w:t>26</w:t>
        </w:r>
        <w:r>
          <w:rPr>
            <w:noProof/>
            <w:webHidden/>
          </w:rPr>
          <w:fldChar w:fldCharType="end"/>
        </w:r>
      </w:hyperlink>
    </w:p>
    <w:p w14:paraId="4C295B4E" w14:textId="1B79A666" w:rsidR="008125E1" w:rsidRDefault="008125E1">
      <w:pPr>
        <w:pStyle w:val="TOC3"/>
        <w:tabs>
          <w:tab w:val="right" w:leader="dot" w:pos="8778"/>
        </w:tabs>
        <w:rPr>
          <w:rFonts w:asciiTheme="minorHAnsi" w:eastAsiaTheme="minorEastAsia" w:hAnsiTheme="minorHAnsi" w:cstheme="minorBidi"/>
          <w:noProof/>
          <w:kern w:val="2"/>
          <w:sz w:val="24"/>
          <w14:ligatures w14:val="standardContextual"/>
        </w:rPr>
      </w:pPr>
      <w:hyperlink w:anchor="_Toc241658159" w:history="1">
        <w:r w:rsidRPr="00977440">
          <w:rPr>
            <w:rStyle w:val="Hyperlink"/>
            <w:noProof/>
          </w:rPr>
          <w:t>2.7.5 Thiết kế dữ liệu nghiệp vụ và cơ sở dữ liệu vector</w:t>
        </w:r>
        <w:r>
          <w:rPr>
            <w:noProof/>
            <w:webHidden/>
          </w:rPr>
          <w:tab/>
        </w:r>
        <w:r>
          <w:rPr>
            <w:noProof/>
            <w:webHidden/>
          </w:rPr>
          <w:fldChar w:fldCharType="begin"/>
        </w:r>
        <w:r>
          <w:rPr>
            <w:noProof/>
            <w:webHidden/>
          </w:rPr>
          <w:instrText xml:space="preserve"> PAGEREF _Toc241658159 \h </w:instrText>
        </w:r>
        <w:r>
          <w:rPr>
            <w:noProof/>
            <w:webHidden/>
          </w:rPr>
        </w:r>
        <w:r>
          <w:rPr>
            <w:noProof/>
            <w:webHidden/>
          </w:rPr>
          <w:fldChar w:fldCharType="separate"/>
        </w:r>
        <w:r>
          <w:rPr>
            <w:noProof/>
            <w:webHidden/>
          </w:rPr>
          <w:t>27</w:t>
        </w:r>
        <w:r>
          <w:rPr>
            <w:noProof/>
            <w:webHidden/>
          </w:rPr>
          <w:fldChar w:fldCharType="end"/>
        </w:r>
      </w:hyperlink>
    </w:p>
    <w:p w14:paraId="69A08FF5" w14:textId="5BDB6601" w:rsidR="008125E1" w:rsidRDefault="008125E1">
      <w:pPr>
        <w:pStyle w:val="TOC3"/>
        <w:tabs>
          <w:tab w:val="right" w:leader="dot" w:pos="8778"/>
        </w:tabs>
        <w:rPr>
          <w:rFonts w:asciiTheme="minorHAnsi" w:eastAsiaTheme="minorEastAsia" w:hAnsiTheme="minorHAnsi" w:cstheme="minorBidi"/>
          <w:noProof/>
          <w:kern w:val="2"/>
          <w:sz w:val="24"/>
          <w14:ligatures w14:val="standardContextual"/>
        </w:rPr>
      </w:pPr>
      <w:hyperlink w:anchor="_Toc241658160" w:history="1">
        <w:r w:rsidRPr="00977440">
          <w:rPr>
            <w:rStyle w:val="Hyperlink"/>
            <w:noProof/>
          </w:rPr>
          <w:t>2.7.6 Thiết kế API và các service</w:t>
        </w:r>
        <w:r>
          <w:rPr>
            <w:noProof/>
            <w:webHidden/>
          </w:rPr>
          <w:tab/>
        </w:r>
        <w:r>
          <w:rPr>
            <w:noProof/>
            <w:webHidden/>
          </w:rPr>
          <w:fldChar w:fldCharType="begin"/>
        </w:r>
        <w:r>
          <w:rPr>
            <w:noProof/>
            <w:webHidden/>
          </w:rPr>
          <w:instrText xml:space="preserve"> PAGEREF _Toc241658160 \h </w:instrText>
        </w:r>
        <w:r>
          <w:rPr>
            <w:noProof/>
            <w:webHidden/>
          </w:rPr>
        </w:r>
        <w:r>
          <w:rPr>
            <w:noProof/>
            <w:webHidden/>
          </w:rPr>
          <w:fldChar w:fldCharType="separate"/>
        </w:r>
        <w:r>
          <w:rPr>
            <w:noProof/>
            <w:webHidden/>
          </w:rPr>
          <w:t>27</w:t>
        </w:r>
        <w:r>
          <w:rPr>
            <w:noProof/>
            <w:webHidden/>
          </w:rPr>
          <w:fldChar w:fldCharType="end"/>
        </w:r>
      </w:hyperlink>
    </w:p>
    <w:p w14:paraId="4FBF94ED" w14:textId="0FB7FA11" w:rsidR="008125E1" w:rsidRDefault="008125E1">
      <w:pPr>
        <w:pStyle w:val="TOC3"/>
        <w:tabs>
          <w:tab w:val="right" w:leader="dot" w:pos="8778"/>
        </w:tabs>
        <w:rPr>
          <w:rFonts w:asciiTheme="minorHAnsi" w:eastAsiaTheme="minorEastAsia" w:hAnsiTheme="minorHAnsi" w:cstheme="minorBidi"/>
          <w:noProof/>
          <w:kern w:val="2"/>
          <w:sz w:val="24"/>
          <w14:ligatures w14:val="standardContextual"/>
        </w:rPr>
      </w:pPr>
      <w:hyperlink w:anchor="_Toc241658161" w:history="1">
        <w:r w:rsidRPr="00977440">
          <w:rPr>
            <w:rStyle w:val="Hyperlink"/>
            <w:noProof/>
          </w:rPr>
          <w:t>2.7.7 Use case và sequence diagram</w:t>
        </w:r>
        <w:r>
          <w:rPr>
            <w:noProof/>
            <w:webHidden/>
          </w:rPr>
          <w:tab/>
        </w:r>
        <w:r>
          <w:rPr>
            <w:noProof/>
            <w:webHidden/>
          </w:rPr>
          <w:fldChar w:fldCharType="begin"/>
        </w:r>
        <w:r>
          <w:rPr>
            <w:noProof/>
            <w:webHidden/>
          </w:rPr>
          <w:instrText xml:space="preserve"> PAGEREF _Toc241658161 \h </w:instrText>
        </w:r>
        <w:r>
          <w:rPr>
            <w:noProof/>
            <w:webHidden/>
          </w:rPr>
        </w:r>
        <w:r>
          <w:rPr>
            <w:noProof/>
            <w:webHidden/>
          </w:rPr>
          <w:fldChar w:fldCharType="separate"/>
        </w:r>
        <w:r>
          <w:rPr>
            <w:noProof/>
            <w:webHidden/>
          </w:rPr>
          <w:t>27</w:t>
        </w:r>
        <w:r>
          <w:rPr>
            <w:noProof/>
            <w:webHidden/>
          </w:rPr>
          <w:fldChar w:fldCharType="end"/>
        </w:r>
      </w:hyperlink>
    </w:p>
    <w:p w14:paraId="03C129A9" w14:textId="6550F6DA" w:rsidR="008125E1" w:rsidRDefault="008125E1">
      <w:pPr>
        <w:pStyle w:val="TOC3"/>
        <w:tabs>
          <w:tab w:val="right" w:leader="dot" w:pos="8778"/>
        </w:tabs>
        <w:rPr>
          <w:rFonts w:asciiTheme="minorHAnsi" w:eastAsiaTheme="minorEastAsia" w:hAnsiTheme="minorHAnsi" w:cstheme="minorBidi"/>
          <w:noProof/>
          <w:kern w:val="2"/>
          <w:sz w:val="24"/>
          <w14:ligatures w14:val="standardContextual"/>
        </w:rPr>
      </w:pPr>
      <w:hyperlink w:anchor="_Toc241658162" w:history="1">
        <w:r w:rsidRPr="00977440">
          <w:rPr>
            <w:rStyle w:val="Hyperlink"/>
            <w:noProof/>
          </w:rPr>
          <w:t>2.7.8 Thiết kế giao diện người dùng</w:t>
        </w:r>
        <w:r>
          <w:rPr>
            <w:noProof/>
            <w:webHidden/>
          </w:rPr>
          <w:tab/>
        </w:r>
        <w:r>
          <w:rPr>
            <w:noProof/>
            <w:webHidden/>
          </w:rPr>
          <w:fldChar w:fldCharType="begin"/>
        </w:r>
        <w:r>
          <w:rPr>
            <w:noProof/>
            <w:webHidden/>
          </w:rPr>
          <w:instrText xml:space="preserve"> PAGEREF _Toc241658162 \h </w:instrText>
        </w:r>
        <w:r>
          <w:rPr>
            <w:noProof/>
            <w:webHidden/>
          </w:rPr>
        </w:r>
        <w:r>
          <w:rPr>
            <w:noProof/>
            <w:webHidden/>
          </w:rPr>
          <w:fldChar w:fldCharType="separate"/>
        </w:r>
        <w:r>
          <w:rPr>
            <w:noProof/>
            <w:webHidden/>
          </w:rPr>
          <w:t>27</w:t>
        </w:r>
        <w:r>
          <w:rPr>
            <w:noProof/>
            <w:webHidden/>
          </w:rPr>
          <w:fldChar w:fldCharType="end"/>
        </w:r>
      </w:hyperlink>
    </w:p>
    <w:p w14:paraId="2467D88A" w14:textId="1E052293" w:rsidR="008125E1" w:rsidRDefault="008125E1">
      <w:pPr>
        <w:pStyle w:val="TOC2"/>
        <w:rPr>
          <w:rFonts w:asciiTheme="minorHAnsi" w:eastAsiaTheme="minorEastAsia" w:hAnsiTheme="minorHAnsi" w:cstheme="minorBidi"/>
          <w:noProof/>
          <w:kern w:val="2"/>
          <w:sz w:val="24"/>
          <w14:ligatures w14:val="standardContextual"/>
        </w:rPr>
      </w:pPr>
      <w:hyperlink w:anchor="_Toc241658163" w:history="1">
        <w:r w:rsidRPr="00977440">
          <w:rPr>
            <w:rStyle w:val="Hyperlink"/>
            <w:noProof/>
          </w:rPr>
          <w:t>2.8 Tổ chức mã nguồn, môi trường phát triển và quản lý phiên bản</w:t>
        </w:r>
        <w:r>
          <w:rPr>
            <w:noProof/>
            <w:webHidden/>
          </w:rPr>
          <w:tab/>
        </w:r>
        <w:r>
          <w:rPr>
            <w:noProof/>
            <w:webHidden/>
          </w:rPr>
          <w:fldChar w:fldCharType="begin"/>
        </w:r>
        <w:r>
          <w:rPr>
            <w:noProof/>
            <w:webHidden/>
          </w:rPr>
          <w:instrText xml:space="preserve"> PAGEREF _Toc241658163 \h </w:instrText>
        </w:r>
        <w:r>
          <w:rPr>
            <w:noProof/>
            <w:webHidden/>
          </w:rPr>
        </w:r>
        <w:r>
          <w:rPr>
            <w:noProof/>
            <w:webHidden/>
          </w:rPr>
          <w:fldChar w:fldCharType="separate"/>
        </w:r>
        <w:r>
          <w:rPr>
            <w:noProof/>
            <w:webHidden/>
          </w:rPr>
          <w:t>28</w:t>
        </w:r>
        <w:r>
          <w:rPr>
            <w:noProof/>
            <w:webHidden/>
          </w:rPr>
          <w:fldChar w:fldCharType="end"/>
        </w:r>
      </w:hyperlink>
    </w:p>
    <w:p w14:paraId="3EEAFD0D" w14:textId="5A8F3621" w:rsidR="008125E1" w:rsidRDefault="008125E1">
      <w:pPr>
        <w:pStyle w:val="TOC3"/>
        <w:tabs>
          <w:tab w:val="right" w:leader="dot" w:pos="8778"/>
        </w:tabs>
        <w:rPr>
          <w:rFonts w:asciiTheme="minorHAnsi" w:eastAsiaTheme="minorEastAsia" w:hAnsiTheme="minorHAnsi" w:cstheme="minorBidi"/>
          <w:noProof/>
          <w:kern w:val="2"/>
          <w:sz w:val="24"/>
          <w14:ligatures w14:val="standardContextual"/>
        </w:rPr>
      </w:pPr>
      <w:hyperlink w:anchor="_Toc241658164" w:history="1">
        <w:r w:rsidRPr="00977440">
          <w:rPr>
            <w:rStyle w:val="Hyperlink"/>
            <w:noProof/>
          </w:rPr>
          <w:t>2.8.1 Cấu trúc mã nguồn và quản lý dữ liệu</w:t>
        </w:r>
        <w:r>
          <w:rPr>
            <w:noProof/>
            <w:webHidden/>
          </w:rPr>
          <w:tab/>
        </w:r>
        <w:r>
          <w:rPr>
            <w:noProof/>
            <w:webHidden/>
          </w:rPr>
          <w:fldChar w:fldCharType="begin"/>
        </w:r>
        <w:r>
          <w:rPr>
            <w:noProof/>
            <w:webHidden/>
          </w:rPr>
          <w:instrText xml:space="preserve"> PAGEREF _Toc241658164 \h </w:instrText>
        </w:r>
        <w:r>
          <w:rPr>
            <w:noProof/>
            <w:webHidden/>
          </w:rPr>
        </w:r>
        <w:r>
          <w:rPr>
            <w:noProof/>
            <w:webHidden/>
          </w:rPr>
          <w:fldChar w:fldCharType="separate"/>
        </w:r>
        <w:r>
          <w:rPr>
            <w:noProof/>
            <w:webHidden/>
          </w:rPr>
          <w:t>28</w:t>
        </w:r>
        <w:r>
          <w:rPr>
            <w:noProof/>
            <w:webHidden/>
          </w:rPr>
          <w:fldChar w:fldCharType="end"/>
        </w:r>
      </w:hyperlink>
    </w:p>
    <w:p w14:paraId="57FAAA2C" w14:textId="37D4D07E" w:rsidR="008125E1" w:rsidRDefault="008125E1">
      <w:pPr>
        <w:pStyle w:val="TOC3"/>
        <w:tabs>
          <w:tab w:val="right" w:leader="dot" w:pos="8778"/>
        </w:tabs>
        <w:rPr>
          <w:rFonts w:asciiTheme="minorHAnsi" w:eastAsiaTheme="minorEastAsia" w:hAnsiTheme="minorHAnsi" w:cstheme="minorBidi"/>
          <w:noProof/>
          <w:kern w:val="2"/>
          <w:sz w:val="24"/>
          <w14:ligatures w14:val="standardContextual"/>
        </w:rPr>
      </w:pPr>
      <w:hyperlink w:anchor="_Toc241658165" w:history="1">
        <w:r w:rsidRPr="00977440">
          <w:rPr>
            <w:rStyle w:val="Hyperlink"/>
            <w:noProof/>
          </w:rPr>
          <w:t>2.8.2 Môi trường phát triển, Docker và Git</w:t>
        </w:r>
        <w:r>
          <w:rPr>
            <w:noProof/>
            <w:webHidden/>
          </w:rPr>
          <w:tab/>
        </w:r>
        <w:r>
          <w:rPr>
            <w:noProof/>
            <w:webHidden/>
          </w:rPr>
          <w:fldChar w:fldCharType="begin"/>
        </w:r>
        <w:r>
          <w:rPr>
            <w:noProof/>
            <w:webHidden/>
          </w:rPr>
          <w:instrText xml:space="preserve"> PAGEREF _Toc241658165 \h </w:instrText>
        </w:r>
        <w:r>
          <w:rPr>
            <w:noProof/>
            <w:webHidden/>
          </w:rPr>
        </w:r>
        <w:r>
          <w:rPr>
            <w:noProof/>
            <w:webHidden/>
          </w:rPr>
          <w:fldChar w:fldCharType="separate"/>
        </w:r>
        <w:r>
          <w:rPr>
            <w:noProof/>
            <w:webHidden/>
          </w:rPr>
          <w:t>28</w:t>
        </w:r>
        <w:r>
          <w:rPr>
            <w:noProof/>
            <w:webHidden/>
          </w:rPr>
          <w:fldChar w:fldCharType="end"/>
        </w:r>
      </w:hyperlink>
    </w:p>
    <w:p w14:paraId="465F3AA4" w14:textId="4FB59077" w:rsidR="008125E1" w:rsidRDefault="008125E1">
      <w:pPr>
        <w:pStyle w:val="TOC2"/>
        <w:rPr>
          <w:rFonts w:asciiTheme="minorHAnsi" w:eastAsiaTheme="minorEastAsia" w:hAnsiTheme="minorHAnsi" w:cstheme="minorBidi"/>
          <w:noProof/>
          <w:kern w:val="2"/>
          <w:sz w:val="24"/>
          <w14:ligatures w14:val="standardContextual"/>
        </w:rPr>
      </w:pPr>
      <w:hyperlink w:anchor="_Toc241658166" w:history="1">
        <w:r w:rsidRPr="00977440">
          <w:rPr>
            <w:rStyle w:val="Hyperlink"/>
            <w:noProof/>
          </w:rPr>
          <w:t>2.9 Tổng kết chương</w:t>
        </w:r>
        <w:r>
          <w:rPr>
            <w:noProof/>
            <w:webHidden/>
          </w:rPr>
          <w:tab/>
        </w:r>
        <w:r>
          <w:rPr>
            <w:noProof/>
            <w:webHidden/>
          </w:rPr>
          <w:fldChar w:fldCharType="begin"/>
        </w:r>
        <w:r>
          <w:rPr>
            <w:noProof/>
            <w:webHidden/>
          </w:rPr>
          <w:instrText xml:space="preserve"> PAGEREF _Toc241658166 \h </w:instrText>
        </w:r>
        <w:r>
          <w:rPr>
            <w:noProof/>
            <w:webHidden/>
          </w:rPr>
        </w:r>
        <w:r>
          <w:rPr>
            <w:noProof/>
            <w:webHidden/>
          </w:rPr>
          <w:fldChar w:fldCharType="separate"/>
        </w:r>
        <w:r>
          <w:rPr>
            <w:noProof/>
            <w:webHidden/>
          </w:rPr>
          <w:t>28</w:t>
        </w:r>
        <w:r>
          <w:rPr>
            <w:noProof/>
            <w:webHidden/>
          </w:rPr>
          <w:fldChar w:fldCharType="end"/>
        </w:r>
      </w:hyperlink>
    </w:p>
    <w:p w14:paraId="4E598B8E" w14:textId="13EAA8C4" w:rsidR="008125E1" w:rsidRDefault="008125E1">
      <w:pPr>
        <w:pStyle w:val="TOC1"/>
        <w:rPr>
          <w:rFonts w:asciiTheme="minorHAnsi" w:eastAsiaTheme="minorEastAsia" w:hAnsiTheme="minorHAnsi" w:cstheme="minorBidi"/>
          <w:kern w:val="2"/>
          <w:sz w:val="24"/>
          <w14:ligatures w14:val="standardContextual"/>
        </w:rPr>
      </w:pPr>
      <w:hyperlink w:anchor="_Toc241658167" w:history="1">
        <w:r w:rsidRPr="00977440">
          <w:rPr>
            <w:rStyle w:val="Hyperlink"/>
          </w:rPr>
          <w:t>CHƯƠNG 3 THỰC NGHIỆM VÀ ĐÁNH GIÁ HỆ THỐNG</w:t>
        </w:r>
        <w:r>
          <w:rPr>
            <w:webHidden/>
          </w:rPr>
          <w:tab/>
        </w:r>
        <w:r>
          <w:rPr>
            <w:webHidden/>
          </w:rPr>
          <w:fldChar w:fldCharType="begin"/>
        </w:r>
        <w:r>
          <w:rPr>
            <w:webHidden/>
          </w:rPr>
          <w:instrText xml:space="preserve"> PAGEREF _Toc241658167 \h </w:instrText>
        </w:r>
        <w:r>
          <w:rPr>
            <w:webHidden/>
          </w:rPr>
        </w:r>
        <w:r>
          <w:rPr>
            <w:webHidden/>
          </w:rPr>
          <w:fldChar w:fldCharType="separate"/>
        </w:r>
        <w:r>
          <w:rPr>
            <w:webHidden/>
          </w:rPr>
          <w:t>29</w:t>
        </w:r>
        <w:r>
          <w:rPr>
            <w:webHidden/>
          </w:rPr>
          <w:fldChar w:fldCharType="end"/>
        </w:r>
      </w:hyperlink>
    </w:p>
    <w:p w14:paraId="5C4BA897" w14:textId="72F98484" w:rsidR="008125E1" w:rsidRDefault="008125E1">
      <w:pPr>
        <w:pStyle w:val="TOC2"/>
        <w:rPr>
          <w:rFonts w:asciiTheme="minorHAnsi" w:eastAsiaTheme="minorEastAsia" w:hAnsiTheme="minorHAnsi" w:cstheme="minorBidi"/>
          <w:noProof/>
          <w:kern w:val="2"/>
          <w:sz w:val="24"/>
          <w14:ligatures w14:val="standardContextual"/>
        </w:rPr>
      </w:pPr>
      <w:hyperlink w:anchor="_Toc241658168" w:history="1">
        <w:r w:rsidRPr="00977440">
          <w:rPr>
            <w:rStyle w:val="Hyperlink"/>
            <w:noProof/>
          </w:rPr>
          <w:t>3.1 Môi trường thực nghiệm</w:t>
        </w:r>
        <w:r>
          <w:rPr>
            <w:noProof/>
            <w:webHidden/>
          </w:rPr>
          <w:tab/>
        </w:r>
        <w:r>
          <w:rPr>
            <w:noProof/>
            <w:webHidden/>
          </w:rPr>
          <w:fldChar w:fldCharType="begin"/>
        </w:r>
        <w:r>
          <w:rPr>
            <w:noProof/>
            <w:webHidden/>
          </w:rPr>
          <w:instrText xml:space="preserve"> PAGEREF _Toc241658168 \h </w:instrText>
        </w:r>
        <w:r>
          <w:rPr>
            <w:noProof/>
            <w:webHidden/>
          </w:rPr>
        </w:r>
        <w:r>
          <w:rPr>
            <w:noProof/>
            <w:webHidden/>
          </w:rPr>
          <w:fldChar w:fldCharType="separate"/>
        </w:r>
        <w:r>
          <w:rPr>
            <w:noProof/>
            <w:webHidden/>
          </w:rPr>
          <w:t>29</w:t>
        </w:r>
        <w:r>
          <w:rPr>
            <w:noProof/>
            <w:webHidden/>
          </w:rPr>
          <w:fldChar w:fldCharType="end"/>
        </w:r>
      </w:hyperlink>
    </w:p>
    <w:p w14:paraId="5D8F992C" w14:textId="4A812DDE" w:rsidR="008125E1" w:rsidRDefault="008125E1">
      <w:pPr>
        <w:pStyle w:val="TOC3"/>
        <w:tabs>
          <w:tab w:val="right" w:leader="dot" w:pos="8778"/>
        </w:tabs>
        <w:rPr>
          <w:rFonts w:asciiTheme="minorHAnsi" w:eastAsiaTheme="minorEastAsia" w:hAnsiTheme="minorHAnsi" w:cstheme="minorBidi"/>
          <w:noProof/>
          <w:kern w:val="2"/>
          <w:sz w:val="24"/>
          <w14:ligatures w14:val="standardContextual"/>
        </w:rPr>
      </w:pPr>
      <w:hyperlink w:anchor="_Toc241658169" w:history="1">
        <w:r w:rsidRPr="00977440">
          <w:rPr>
            <w:rStyle w:val="Hyperlink"/>
            <w:noProof/>
          </w:rPr>
          <w:t>3.1.1 Cấu hình phần cứng và hệ điều hành</w:t>
        </w:r>
        <w:r>
          <w:rPr>
            <w:noProof/>
            <w:webHidden/>
          </w:rPr>
          <w:tab/>
        </w:r>
        <w:r>
          <w:rPr>
            <w:noProof/>
            <w:webHidden/>
          </w:rPr>
          <w:fldChar w:fldCharType="begin"/>
        </w:r>
        <w:r>
          <w:rPr>
            <w:noProof/>
            <w:webHidden/>
          </w:rPr>
          <w:instrText xml:space="preserve"> PAGEREF _Toc241658169 \h </w:instrText>
        </w:r>
        <w:r>
          <w:rPr>
            <w:noProof/>
            <w:webHidden/>
          </w:rPr>
        </w:r>
        <w:r>
          <w:rPr>
            <w:noProof/>
            <w:webHidden/>
          </w:rPr>
          <w:fldChar w:fldCharType="separate"/>
        </w:r>
        <w:r>
          <w:rPr>
            <w:noProof/>
            <w:webHidden/>
          </w:rPr>
          <w:t>29</w:t>
        </w:r>
        <w:r>
          <w:rPr>
            <w:noProof/>
            <w:webHidden/>
          </w:rPr>
          <w:fldChar w:fldCharType="end"/>
        </w:r>
      </w:hyperlink>
    </w:p>
    <w:p w14:paraId="68F41189" w14:textId="42B4F6B2" w:rsidR="008125E1" w:rsidRDefault="008125E1">
      <w:pPr>
        <w:pStyle w:val="TOC3"/>
        <w:tabs>
          <w:tab w:val="right" w:leader="dot" w:pos="8778"/>
        </w:tabs>
        <w:rPr>
          <w:rFonts w:asciiTheme="minorHAnsi" w:eastAsiaTheme="minorEastAsia" w:hAnsiTheme="minorHAnsi" w:cstheme="minorBidi"/>
          <w:noProof/>
          <w:kern w:val="2"/>
          <w:sz w:val="24"/>
          <w14:ligatures w14:val="standardContextual"/>
        </w:rPr>
      </w:pPr>
      <w:hyperlink w:anchor="_Toc241658170" w:history="1">
        <w:r w:rsidRPr="00977440">
          <w:rPr>
            <w:rStyle w:val="Hyperlink"/>
            <w:noProof/>
          </w:rPr>
          <w:t>3.1.2 Môi trường phần mềm và thư viện</w:t>
        </w:r>
        <w:r>
          <w:rPr>
            <w:noProof/>
            <w:webHidden/>
          </w:rPr>
          <w:tab/>
        </w:r>
        <w:r>
          <w:rPr>
            <w:noProof/>
            <w:webHidden/>
          </w:rPr>
          <w:fldChar w:fldCharType="begin"/>
        </w:r>
        <w:r>
          <w:rPr>
            <w:noProof/>
            <w:webHidden/>
          </w:rPr>
          <w:instrText xml:space="preserve"> PAGEREF _Toc241658170 \h </w:instrText>
        </w:r>
        <w:r>
          <w:rPr>
            <w:noProof/>
            <w:webHidden/>
          </w:rPr>
        </w:r>
        <w:r>
          <w:rPr>
            <w:noProof/>
            <w:webHidden/>
          </w:rPr>
          <w:fldChar w:fldCharType="separate"/>
        </w:r>
        <w:r>
          <w:rPr>
            <w:noProof/>
            <w:webHidden/>
          </w:rPr>
          <w:t>29</w:t>
        </w:r>
        <w:r>
          <w:rPr>
            <w:noProof/>
            <w:webHidden/>
          </w:rPr>
          <w:fldChar w:fldCharType="end"/>
        </w:r>
      </w:hyperlink>
    </w:p>
    <w:p w14:paraId="7651ABD4" w14:textId="5ACDD221" w:rsidR="008125E1" w:rsidRDefault="008125E1">
      <w:pPr>
        <w:pStyle w:val="TOC2"/>
        <w:rPr>
          <w:rFonts w:asciiTheme="minorHAnsi" w:eastAsiaTheme="minorEastAsia" w:hAnsiTheme="minorHAnsi" w:cstheme="minorBidi"/>
          <w:noProof/>
          <w:kern w:val="2"/>
          <w:sz w:val="24"/>
          <w14:ligatures w14:val="standardContextual"/>
        </w:rPr>
      </w:pPr>
      <w:hyperlink w:anchor="_Toc241658171" w:history="1">
        <w:r w:rsidRPr="00977440">
          <w:rPr>
            <w:rStyle w:val="Hyperlink"/>
            <w:noProof/>
          </w:rPr>
          <w:t>3.2 Thiết lập thực nghiệm</w:t>
        </w:r>
        <w:r>
          <w:rPr>
            <w:noProof/>
            <w:webHidden/>
          </w:rPr>
          <w:tab/>
        </w:r>
        <w:r>
          <w:rPr>
            <w:noProof/>
            <w:webHidden/>
          </w:rPr>
          <w:fldChar w:fldCharType="begin"/>
        </w:r>
        <w:r>
          <w:rPr>
            <w:noProof/>
            <w:webHidden/>
          </w:rPr>
          <w:instrText xml:space="preserve"> PAGEREF _Toc241658171 \h </w:instrText>
        </w:r>
        <w:r>
          <w:rPr>
            <w:noProof/>
            <w:webHidden/>
          </w:rPr>
        </w:r>
        <w:r>
          <w:rPr>
            <w:noProof/>
            <w:webHidden/>
          </w:rPr>
          <w:fldChar w:fldCharType="separate"/>
        </w:r>
        <w:r>
          <w:rPr>
            <w:noProof/>
            <w:webHidden/>
          </w:rPr>
          <w:t>29</w:t>
        </w:r>
        <w:r>
          <w:rPr>
            <w:noProof/>
            <w:webHidden/>
          </w:rPr>
          <w:fldChar w:fldCharType="end"/>
        </w:r>
      </w:hyperlink>
    </w:p>
    <w:p w14:paraId="3639D5E8" w14:textId="0271D74E" w:rsidR="008125E1" w:rsidRDefault="008125E1">
      <w:pPr>
        <w:pStyle w:val="TOC3"/>
        <w:tabs>
          <w:tab w:val="right" w:leader="dot" w:pos="8778"/>
        </w:tabs>
        <w:rPr>
          <w:rFonts w:asciiTheme="minorHAnsi" w:eastAsiaTheme="minorEastAsia" w:hAnsiTheme="minorHAnsi" w:cstheme="minorBidi"/>
          <w:noProof/>
          <w:kern w:val="2"/>
          <w:sz w:val="24"/>
          <w14:ligatures w14:val="standardContextual"/>
        </w:rPr>
      </w:pPr>
      <w:hyperlink w:anchor="_Toc241658172" w:history="1">
        <w:r w:rsidRPr="00977440">
          <w:rPr>
            <w:rStyle w:val="Hyperlink"/>
            <w:noProof/>
          </w:rPr>
          <w:t>3.2.1 Dữ liệu và giao thức đánh giá</w:t>
        </w:r>
        <w:r>
          <w:rPr>
            <w:noProof/>
            <w:webHidden/>
          </w:rPr>
          <w:tab/>
        </w:r>
        <w:r>
          <w:rPr>
            <w:noProof/>
            <w:webHidden/>
          </w:rPr>
          <w:fldChar w:fldCharType="begin"/>
        </w:r>
        <w:r>
          <w:rPr>
            <w:noProof/>
            <w:webHidden/>
          </w:rPr>
          <w:instrText xml:space="preserve"> PAGEREF _Toc241658172 \h </w:instrText>
        </w:r>
        <w:r>
          <w:rPr>
            <w:noProof/>
            <w:webHidden/>
          </w:rPr>
        </w:r>
        <w:r>
          <w:rPr>
            <w:noProof/>
            <w:webHidden/>
          </w:rPr>
          <w:fldChar w:fldCharType="separate"/>
        </w:r>
        <w:r>
          <w:rPr>
            <w:noProof/>
            <w:webHidden/>
          </w:rPr>
          <w:t>29</w:t>
        </w:r>
        <w:r>
          <w:rPr>
            <w:noProof/>
            <w:webHidden/>
          </w:rPr>
          <w:fldChar w:fldCharType="end"/>
        </w:r>
      </w:hyperlink>
    </w:p>
    <w:p w14:paraId="63D002B7" w14:textId="6FEB3959" w:rsidR="008125E1" w:rsidRDefault="008125E1">
      <w:pPr>
        <w:pStyle w:val="TOC3"/>
        <w:tabs>
          <w:tab w:val="right" w:leader="dot" w:pos="8778"/>
        </w:tabs>
        <w:rPr>
          <w:rFonts w:asciiTheme="minorHAnsi" w:eastAsiaTheme="minorEastAsia" w:hAnsiTheme="minorHAnsi" w:cstheme="minorBidi"/>
          <w:noProof/>
          <w:kern w:val="2"/>
          <w:sz w:val="24"/>
          <w14:ligatures w14:val="standardContextual"/>
        </w:rPr>
      </w:pPr>
      <w:hyperlink w:anchor="_Toc241658173" w:history="1">
        <w:r w:rsidRPr="00977440">
          <w:rPr>
            <w:rStyle w:val="Hyperlink"/>
            <w:noProof/>
          </w:rPr>
          <w:t>3.2.2 Thiết lập huấn luyện User Tower đa phương thức</w:t>
        </w:r>
        <w:r>
          <w:rPr>
            <w:noProof/>
            <w:webHidden/>
          </w:rPr>
          <w:tab/>
        </w:r>
        <w:r>
          <w:rPr>
            <w:noProof/>
            <w:webHidden/>
          </w:rPr>
          <w:fldChar w:fldCharType="begin"/>
        </w:r>
        <w:r>
          <w:rPr>
            <w:noProof/>
            <w:webHidden/>
          </w:rPr>
          <w:instrText xml:space="preserve"> PAGEREF _Toc241658173 \h </w:instrText>
        </w:r>
        <w:r>
          <w:rPr>
            <w:noProof/>
            <w:webHidden/>
          </w:rPr>
        </w:r>
        <w:r>
          <w:rPr>
            <w:noProof/>
            <w:webHidden/>
          </w:rPr>
          <w:fldChar w:fldCharType="separate"/>
        </w:r>
        <w:r>
          <w:rPr>
            <w:noProof/>
            <w:webHidden/>
          </w:rPr>
          <w:t>30</w:t>
        </w:r>
        <w:r>
          <w:rPr>
            <w:noProof/>
            <w:webHidden/>
          </w:rPr>
          <w:fldChar w:fldCharType="end"/>
        </w:r>
      </w:hyperlink>
    </w:p>
    <w:p w14:paraId="3E0513BA" w14:textId="6BFC1B5C" w:rsidR="008125E1" w:rsidRDefault="008125E1">
      <w:pPr>
        <w:pStyle w:val="TOC3"/>
        <w:tabs>
          <w:tab w:val="right" w:leader="dot" w:pos="8778"/>
        </w:tabs>
        <w:rPr>
          <w:rFonts w:asciiTheme="minorHAnsi" w:eastAsiaTheme="minorEastAsia" w:hAnsiTheme="minorHAnsi" w:cstheme="minorBidi"/>
          <w:noProof/>
          <w:kern w:val="2"/>
          <w:sz w:val="24"/>
          <w14:ligatures w14:val="standardContextual"/>
        </w:rPr>
      </w:pPr>
      <w:hyperlink w:anchor="_Toc241658174" w:history="1">
        <w:r w:rsidRPr="00977440">
          <w:rPr>
            <w:rStyle w:val="Hyperlink"/>
            <w:noProof/>
          </w:rPr>
          <w:t>3.2.3 Thiết lập sinh ứng viên và xếp hạng lại</w:t>
        </w:r>
        <w:r>
          <w:rPr>
            <w:noProof/>
            <w:webHidden/>
          </w:rPr>
          <w:tab/>
        </w:r>
        <w:r>
          <w:rPr>
            <w:noProof/>
            <w:webHidden/>
          </w:rPr>
          <w:fldChar w:fldCharType="begin"/>
        </w:r>
        <w:r>
          <w:rPr>
            <w:noProof/>
            <w:webHidden/>
          </w:rPr>
          <w:instrText xml:space="preserve"> PAGEREF _Toc241658174 \h </w:instrText>
        </w:r>
        <w:r>
          <w:rPr>
            <w:noProof/>
            <w:webHidden/>
          </w:rPr>
        </w:r>
        <w:r>
          <w:rPr>
            <w:noProof/>
            <w:webHidden/>
          </w:rPr>
          <w:fldChar w:fldCharType="separate"/>
        </w:r>
        <w:r>
          <w:rPr>
            <w:noProof/>
            <w:webHidden/>
          </w:rPr>
          <w:t>30</w:t>
        </w:r>
        <w:r>
          <w:rPr>
            <w:noProof/>
            <w:webHidden/>
          </w:rPr>
          <w:fldChar w:fldCharType="end"/>
        </w:r>
      </w:hyperlink>
    </w:p>
    <w:p w14:paraId="63D299F7" w14:textId="78E702B4" w:rsidR="008125E1" w:rsidRDefault="008125E1">
      <w:pPr>
        <w:pStyle w:val="TOC2"/>
        <w:rPr>
          <w:rFonts w:asciiTheme="minorHAnsi" w:eastAsiaTheme="minorEastAsia" w:hAnsiTheme="minorHAnsi" w:cstheme="minorBidi"/>
          <w:noProof/>
          <w:kern w:val="2"/>
          <w:sz w:val="24"/>
          <w14:ligatures w14:val="standardContextual"/>
        </w:rPr>
      </w:pPr>
      <w:hyperlink w:anchor="_Toc241658175" w:history="1">
        <w:r w:rsidRPr="00977440">
          <w:rPr>
            <w:rStyle w:val="Hyperlink"/>
            <w:noProof/>
          </w:rPr>
          <w:t>3.3 Kết quả thực nghiệm mô hình gợi ý đa phương thức</w:t>
        </w:r>
        <w:r>
          <w:rPr>
            <w:noProof/>
            <w:webHidden/>
          </w:rPr>
          <w:tab/>
        </w:r>
        <w:r>
          <w:rPr>
            <w:noProof/>
            <w:webHidden/>
          </w:rPr>
          <w:fldChar w:fldCharType="begin"/>
        </w:r>
        <w:r>
          <w:rPr>
            <w:noProof/>
            <w:webHidden/>
          </w:rPr>
          <w:instrText xml:space="preserve"> PAGEREF _Toc241658175 \h </w:instrText>
        </w:r>
        <w:r>
          <w:rPr>
            <w:noProof/>
            <w:webHidden/>
          </w:rPr>
        </w:r>
        <w:r>
          <w:rPr>
            <w:noProof/>
            <w:webHidden/>
          </w:rPr>
          <w:fldChar w:fldCharType="separate"/>
        </w:r>
        <w:r>
          <w:rPr>
            <w:noProof/>
            <w:webHidden/>
          </w:rPr>
          <w:t>31</w:t>
        </w:r>
        <w:r>
          <w:rPr>
            <w:noProof/>
            <w:webHidden/>
          </w:rPr>
          <w:fldChar w:fldCharType="end"/>
        </w:r>
      </w:hyperlink>
    </w:p>
    <w:p w14:paraId="216978F1" w14:textId="5D88566A" w:rsidR="008125E1" w:rsidRDefault="008125E1">
      <w:pPr>
        <w:pStyle w:val="TOC3"/>
        <w:tabs>
          <w:tab w:val="right" w:leader="dot" w:pos="8778"/>
        </w:tabs>
        <w:rPr>
          <w:rFonts w:asciiTheme="minorHAnsi" w:eastAsiaTheme="minorEastAsia" w:hAnsiTheme="minorHAnsi" w:cstheme="minorBidi"/>
          <w:noProof/>
          <w:kern w:val="2"/>
          <w:sz w:val="24"/>
          <w14:ligatures w14:val="standardContextual"/>
        </w:rPr>
      </w:pPr>
      <w:hyperlink w:anchor="_Toc241658176" w:history="1">
        <w:r w:rsidRPr="00977440">
          <w:rPr>
            <w:rStyle w:val="Hyperlink"/>
            <w:noProof/>
          </w:rPr>
          <w:t>3.3.1 Kết quả của User Tower</w:t>
        </w:r>
        <w:r>
          <w:rPr>
            <w:noProof/>
            <w:webHidden/>
          </w:rPr>
          <w:tab/>
        </w:r>
        <w:r>
          <w:rPr>
            <w:noProof/>
            <w:webHidden/>
          </w:rPr>
          <w:fldChar w:fldCharType="begin"/>
        </w:r>
        <w:r>
          <w:rPr>
            <w:noProof/>
            <w:webHidden/>
          </w:rPr>
          <w:instrText xml:space="preserve"> PAGEREF _Toc241658176 \h </w:instrText>
        </w:r>
        <w:r>
          <w:rPr>
            <w:noProof/>
            <w:webHidden/>
          </w:rPr>
        </w:r>
        <w:r>
          <w:rPr>
            <w:noProof/>
            <w:webHidden/>
          </w:rPr>
          <w:fldChar w:fldCharType="separate"/>
        </w:r>
        <w:r>
          <w:rPr>
            <w:noProof/>
            <w:webHidden/>
          </w:rPr>
          <w:t>31</w:t>
        </w:r>
        <w:r>
          <w:rPr>
            <w:noProof/>
            <w:webHidden/>
          </w:rPr>
          <w:fldChar w:fldCharType="end"/>
        </w:r>
      </w:hyperlink>
    </w:p>
    <w:p w14:paraId="665171B7" w14:textId="799D1E45" w:rsidR="008125E1" w:rsidRDefault="008125E1">
      <w:pPr>
        <w:pStyle w:val="TOC3"/>
        <w:tabs>
          <w:tab w:val="right" w:leader="dot" w:pos="8778"/>
        </w:tabs>
        <w:rPr>
          <w:rFonts w:asciiTheme="minorHAnsi" w:eastAsiaTheme="minorEastAsia" w:hAnsiTheme="minorHAnsi" w:cstheme="minorBidi"/>
          <w:noProof/>
          <w:kern w:val="2"/>
          <w:sz w:val="24"/>
          <w14:ligatures w14:val="standardContextual"/>
        </w:rPr>
      </w:pPr>
      <w:hyperlink w:anchor="_Toc241658177" w:history="1">
        <w:r w:rsidRPr="00977440">
          <w:rPr>
            <w:rStyle w:val="Hyperlink"/>
            <w:noProof/>
          </w:rPr>
          <w:t>3.3.2 Đánh giá chiến lược sinh ứng viên nhiều nguồn</w:t>
        </w:r>
        <w:r>
          <w:rPr>
            <w:noProof/>
            <w:webHidden/>
          </w:rPr>
          <w:tab/>
        </w:r>
        <w:r>
          <w:rPr>
            <w:noProof/>
            <w:webHidden/>
          </w:rPr>
          <w:fldChar w:fldCharType="begin"/>
        </w:r>
        <w:r>
          <w:rPr>
            <w:noProof/>
            <w:webHidden/>
          </w:rPr>
          <w:instrText xml:space="preserve"> PAGEREF _Toc241658177 \h </w:instrText>
        </w:r>
        <w:r>
          <w:rPr>
            <w:noProof/>
            <w:webHidden/>
          </w:rPr>
        </w:r>
        <w:r>
          <w:rPr>
            <w:noProof/>
            <w:webHidden/>
          </w:rPr>
          <w:fldChar w:fldCharType="separate"/>
        </w:r>
        <w:r>
          <w:rPr>
            <w:noProof/>
            <w:webHidden/>
          </w:rPr>
          <w:t>31</w:t>
        </w:r>
        <w:r>
          <w:rPr>
            <w:noProof/>
            <w:webHidden/>
          </w:rPr>
          <w:fldChar w:fldCharType="end"/>
        </w:r>
      </w:hyperlink>
    </w:p>
    <w:p w14:paraId="5D847436" w14:textId="444F50A6" w:rsidR="008125E1" w:rsidRDefault="008125E1">
      <w:pPr>
        <w:pStyle w:val="TOC3"/>
        <w:tabs>
          <w:tab w:val="right" w:leader="dot" w:pos="8778"/>
        </w:tabs>
        <w:rPr>
          <w:rFonts w:asciiTheme="minorHAnsi" w:eastAsiaTheme="minorEastAsia" w:hAnsiTheme="minorHAnsi" w:cstheme="minorBidi"/>
          <w:noProof/>
          <w:kern w:val="2"/>
          <w:sz w:val="24"/>
          <w14:ligatures w14:val="standardContextual"/>
        </w:rPr>
      </w:pPr>
      <w:hyperlink w:anchor="_Toc241658178" w:history="1">
        <w:r w:rsidRPr="00977440">
          <w:rPr>
            <w:rStyle w:val="Hyperlink"/>
            <w:noProof/>
          </w:rPr>
          <w:t>3.3.3 Kết quả của residual listwise reranker</w:t>
        </w:r>
        <w:r>
          <w:rPr>
            <w:noProof/>
            <w:webHidden/>
          </w:rPr>
          <w:tab/>
        </w:r>
        <w:r>
          <w:rPr>
            <w:noProof/>
            <w:webHidden/>
          </w:rPr>
          <w:fldChar w:fldCharType="begin"/>
        </w:r>
        <w:r>
          <w:rPr>
            <w:noProof/>
            <w:webHidden/>
          </w:rPr>
          <w:instrText xml:space="preserve"> PAGEREF _Toc241658178 \h </w:instrText>
        </w:r>
        <w:r>
          <w:rPr>
            <w:noProof/>
            <w:webHidden/>
          </w:rPr>
        </w:r>
        <w:r>
          <w:rPr>
            <w:noProof/>
            <w:webHidden/>
          </w:rPr>
          <w:fldChar w:fldCharType="separate"/>
        </w:r>
        <w:r>
          <w:rPr>
            <w:noProof/>
            <w:webHidden/>
          </w:rPr>
          <w:t>32</w:t>
        </w:r>
        <w:r>
          <w:rPr>
            <w:noProof/>
            <w:webHidden/>
          </w:rPr>
          <w:fldChar w:fldCharType="end"/>
        </w:r>
      </w:hyperlink>
    </w:p>
    <w:p w14:paraId="3D6B29B0" w14:textId="6FC7757C" w:rsidR="008125E1" w:rsidRDefault="008125E1">
      <w:pPr>
        <w:pStyle w:val="TOC2"/>
        <w:rPr>
          <w:rFonts w:asciiTheme="minorHAnsi" w:eastAsiaTheme="minorEastAsia" w:hAnsiTheme="minorHAnsi" w:cstheme="minorBidi"/>
          <w:noProof/>
          <w:kern w:val="2"/>
          <w:sz w:val="24"/>
          <w14:ligatures w14:val="standardContextual"/>
        </w:rPr>
      </w:pPr>
      <w:hyperlink w:anchor="_Toc241658179" w:history="1">
        <w:r w:rsidRPr="00977440">
          <w:rPr>
            <w:rStyle w:val="Hyperlink"/>
            <w:noProof/>
          </w:rPr>
          <w:t>3.4 Đánh giá chatbot RAG hỗ trợ gợi ý và tìm kiếm</w:t>
        </w:r>
        <w:r>
          <w:rPr>
            <w:noProof/>
            <w:webHidden/>
          </w:rPr>
          <w:tab/>
        </w:r>
        <w:r>
          <w:rPr>
            <w:noProof/>
            <w:webHidden/>
          </w:rPr>
          <w:fldChar w:fldCharType="begin"/>
        </w:r>
        <w:r>
          <w:rPr>
            <w:noProof/>
            <w:webHidden/>
          </w:rPr>
          <w:instrText xml:space="preserve"> PAGEREF _Toc241658179 \h </w:instrText>
        </w:r>
        <w:r>
          <w:rPr>
            <w:noProof/>
            <w:webHidden/>
          </w:rPr>
        </w:r>
        <w:r>
          <w:rPr>
            <w:noProof/>
            <w:webHidden/>
          </w:rPr>
          <w:fldChar w:fldCharType="separate"/>
        </w:r>
        <w:r>
          <w:rPr>
            <w:noProof/>
            <w:webHidden/>
          </w:rPr>
          <w:t>33</w:t>
        </w:r>
        <w:r>
          <w:rPr>
            <w:noProof/>
            <w:webHidden/>
          </w:rPr>
          <w:fldChar w:fldCharType="end"/>
        </w:r>
      </w:hyperlink>
    </w:p>
    <w:p w14:paraId="532B1842" w14:textId="7333E33E" w:rsidR="008125E1" w:rsidRDefault="008125E1">
      <w:pPr>
        <w:pStyle w:val="TOC3"/>
        <w:tabs>
          <w:tab w:val="right" w:leader="dot" w:pos="8778"/>
        </w:tabs>
        <w:rPr>
          <w:rFonts w:asciiTheme="minorHAnsi" w:eastAsiaTheme="minorEastAsia" w:hAnsiTheme="minorHAnsi" w:cstheme="minorBidi"/>
          <w:noProof/>
          <w:kern w:val="2"/>
          <w:sz w:val="24"/>
          <w14:ligatures w14:val="standardContextual"/>
        </w:rPr>
      </w:pPr>
      <w:hyperlink w:anchor="_Toc241658180" w:history="1">
        <w:r w:rsidRPr="00977440">
          <w:rPr>
            <w:rStyle w:val="Hyperlink"/>
            <w:noProof/>
          </w:rPr>
          <w:t>3.4.1 Kịch bản kiểm thử chức năng chatbot</w:t>
        </w:r>
        <w:r>
          <w:rPr>
            <w:noProof/>
            <w:webHidden/>
          </w:rPr>
          <w:tab/>
        </w:r>
        <w:r>
          <w:rPr>
            <w:noProof/>
            <w:webHidden/>
          </w:rPr>
          <w:fldChar w:fldCharType="begin"/>
        </w:r>
        <w:r>
          <w:rPr>
            <w:noProof/>
            <w:webHidden/>
          </w:rPr>
          <w:instrText xml:space="preserve"> PAGEREF _Toc241658180 \h </w:instrText>
        </w:r>
        <w:r>
          <w:rPr>
            <w:noProof/>
            <w:webHidden/>
          </w:rPr>
        </w:r>
        <w:r>
          <w:rPr>
            <w:noProof/>
            <w:webHidden/>
          </w:rPr>
          <w:fldChar w:fldCharType="separate"/>
        </w:r>
        <w:r>
          <w:rPr>
            <w:noProof/>
            <w:webHidden/>
          </w:rPr>
          <w:t>33</w:t>
        </w:r>
        <w:r>
          <w:rPr>
            <w:noProof/>
            <w:webHidden/>
          </w:rPr>
          <w:fldChar w:fldCharType="end"/>
        </w:r>
      </w:hyperlink>
    </w:p>
    <w:p w14:paraId="374E7538" w14:textId="5DC60E98" w:rsidR="008125E1" w:rsidRDefault="008125E1">
      <w:pPr>
        <w:pStyle w:val="TOC3"/>
        <w:tabs>
          <w:tab w:val="right" w:leader="dot" w:pos="8778"/>
        </w:tabs>
        <w:rPr>
          <w:rFonts w:asciiTheme="minorHAnsi" w:eastAsiaTheme="minorEastAsia" w:hAnsiTheme="minorHAnsi" w:cstheme="minorBidi"/>
          <w:noProof/>
          <w:kern w:val="2"/>
          <w:sz w:val="24"/>
          <w14:ligatures w14:val="standardContextual"/>
        </w:rPr>
      </w:pPr>
      <w:hyperlink w:anchor="_Toc241658181" w:history="1">
        <w:r w:rsidRPr="00977440">
          <w:rPr>
            <w:rStyle w:val="Hyperlink"/>
            <w:noProof/>
          </w:rPr>
          <w:t>3.4.2 Đánh giá chất lượng phản hồi và tính có căn cứ</w:t>
        </w:r>
        <w:r>
          <w:rPr>
            <w:noProof/>
            <w:webHidden/>
          </w:rPr>
          <w:tab/>
        </w:r>
        <w:r>
          <w:rPr>
            <w:noProof/>
            <w:webHidden/>
          </w:rPr>
          <w:fldChar w:fldCharType="begin"/>
        </w:r>
        <w:r>
          <w:rPr>
            <w:noProof/>
            <w:webHidden/>
          </w:rPr>
          <w:instrText xml:space="preserve"> PAGEREF _Toc241658181 \h </w:instrText>
        </w:r>
        <w:r>
          <w:rPr>
            <w:noProof/>
            <w:webHidden/>
          </w:rPr>
        </w:r>
        <w:r>
          <w:rPr>
            <w:noProof/>
            <w:webHidden/>
          </w:rPr>
          <w:fldChar w:fldCharType="separate"/>
        </w:r>
        <w:r>
          <w:rPr>
            <w:noProof/>
            <w:webHidden/>
          </w:rPr>
          <w:t>33</w:t>
        </w:r>
        <w:r>
          <w:rPr>
            <w:noProof/>
            <w:webHidden/>
          </w:rPr>
          <w:fldChar w:fldCharType="end"/>
        </w:r>
      </w:hyperlink>
    </w:p>
    <w:p w14:paraId="57F3A5A2" w14:textId="0C502587" w:rsidR="008125E1" w:rsidRDefault="008125E1">
      <w:pPr>
        <w:pStyle w:val="TOC2"/>
        <w:rPr>
          <w:rFonts w:asciiTheme="minorHAnsi" w:eastAsiaTheme="minorEastAsia" w:hAnsiTheme="minorHAnsi" w:cstheme="minorBidi"/>
          <w:noProof/>
          <w:kern w:val="2"/>
          <w:sz w:val="24"/>
          <w14:ligatures w14:val="standardContextual"/>
        </w:rPr>
      </w:pPr>
      <w:hyperlink w:anchor="_Toc241658182" w:history="1">
        <w:r w:rsidRPr="00977440">
          <w:rPr>
            <w:rStyle w:val="Hyperlink"/>
            <w:noProof/>
          </w:rPr>
          <w:t>3.5 Đánh giá hệ thống web và API</w:t>
        </w:r>
        <w:r>
          <w:rPr>
            <w:noProof/>
            <w:webHidden/>
          </w:rPr>
          <w:tab/>
        </w:r>
        <w:r>
          <w:rPr>
            <w:noProof/>
            <w:webHidden/>
          </w:rPr>
          <w:fldChar w:fldCharType="begin"/>
        </w:r>
        <w:r>
          <w:rPr>
            <w:noProof/>
            <w:webHidden/>
          </w:rPr>
          <w:instrText xml:space="preserve"> PAGEREF _Toc241658182 \h </w:instrText>
        </w:r>
        <w:r>
          <w:rPr>
            <w:noProof/>
            <w:webHidden/>
          </w:rPr>
        </w:r>
        <w:r>
          <w:rPr>
            <w:noProof/>
            <w:webHidden/>
          </w:rPr>
          <w:fldChar w:fldCharType="separate"/>
        </w:r>
        <w:r>
          <w:rPr>
            <w:noProof/>
            <w:webHidden/>
          </w:rPr>
          <w:t>33</w:t>
        </w:r>
        <w:r>
          <w:rPr>
            <w:noProof/>
            <w:webHidden/>
          </w:rPr>
          <w:fldChar w:fldCharType="end"/>
        </w:r>
      </w:hyperlink>
    </w:p>
    <w:p w14:paraId="39260BD9" w14:textId="4D97813C" w:rsidR="008125E1" w:rsidRDefault="008125E1">
      <w:pPr>
        <w:pStyle w:val="TOC3"/>
        <w:tabs>
          <w:tab w:val="right" w:leader="dot" w:pos="8778"/>
        </w:tabs>
        <w:rPr>
          <w:rFonts w:asciiTheme="minorHAnsi" w:eastAsiaTheme="minorEastAsia" w:hAnsiTheme="minorHAnsi" w:cstheme="minorBidi"/>
          <w:noProof/>
          <w:kern w:val="2"/>
          <w:sz w:val="24"/>
          <w14:ligatures w14:val="standardContextual"/>
        </w:rPr>
      </w:pPr>
      <w:hyperlink w:anchor="_Toc241658183" w:history="1">
        <w:r w:rsidRPr="00977440">
          <w:rPr>
            <w:rStyle w:val="Hyperlink"/>
            <w:noProof/>
          </w:rPr>
          <w:t>3.5.1 Giao diện và luồng hoạt động chính</w:t>
        </w:r>
        <w:r>
          <w:rPr>
            <w:noProof/>
            <w:webHidden/>
          </w:rPr>
          <w:tab/>
        </w:r>
        <w:r>
          <w:rPr>
            <w:noProof/>
            <w:webHidden/>
          </w:rPr>
          <w:fldChar w:fldCharType="begin"/>
        </w:r>
        <w:r>
          <w:rPr>
            <w:noProof/>
            <w:webHidden/>
          </w:rPr>
          <w:instrText xml:space="preserve"> PAGEREF _Toc241658183 \h </w:instrText>
        </w:r>
        <w:r>
          <w:rPr>
            <w:noProof/>
            <w:webHidden/>
          </w:rPr>
        </w:r>
        <w:r>
          <w:rPr>
            <w:noProof/>
            <w:webHidden/>
          </w:rPr>
          <w:fldChar w:fldCharType="separate"/>
        </w:r>
        <w:r>
          <w:rPr>
            <w:noProof/>
            <w:webHidden/>
          </w:rPr>
          <w:t>33</w:t>
        </w:r>
        <w:r>
          <w:rPr>
            <w:noProof/>
            <w:webHidden/>
          </w:rPr>
          <w:fldChar w:fldCharType="end"/>
        </w:r>
      </w:hyperlink>
    </w:p>
    <w:p w14:paraId="03A14F10" w14:textId="34EAA5FE" w:rsidR="008125E1" w:rsidRDefault="008125E1">
      <w:pPr>
        <w:pStyle w:val="TOC3"/>
        <w:tabs>
          <w:tab w:val="right" w:leader="dot" w:pos="8778"/>
        </w:tabs>
        <w:rPr>
          <w:rFonts w:asciiTheme="minorHAnsi" w:eastAsiaTheme="minorEastAsia" w:hAnsiTheme="minorHAnsi" w:cstheme="minorBidi"/>
          <w:noProof/>
          <w:kern w:val="2"/>
          <w:sz w:val="24"/>
          <w14:ligatures w14:val="standardContextual"/>
        </w:rPr>
      </w:pPr>
      <w:hyperlink w:anchor="_Toc241658184" w:history="1">
        <w:r w:rsidRPr="00977440">
          <w:rPr>
            <w:rStyle w:val="Hyperlink"/>
            <w:noProof/>
          </w:rPr>
          <w:t>3.5.2 Kiểm thử các chức năng chính</w:t>
        </w:r>
        <w:r>
          <w:rPr>
            <w:noProof/>
            <w:webHidden/>
          </w:rPr>
          <w:tab/>
        </w:r>
        <w:r>
          <w:rPr>
            <w:noProof/>
            <w:webHidden/>
          </w:rPr>
          <w:fldChar w:fldCharType="begin"/>
        </w:r>
        <w:r>
          <w:rPr>
            <w:noProof/>
            <w:webHidden/>
          </w:rPr>
          <w:instrText xml:space="preserve"> PAGEREF _Toc241658184 \h </w:instrText>
        </w:r>
        <w:r>
          <w:rPr>
            <w:noProof/>
            <w:webHidden/>
          </w:rPr>
        </w:r>
        <w:r>
          <w:rPr>
            <w:noProof/>
            <w:webHidden/>
          </w:rPr>
          <w:fldChar w:fldCharType="separate"/>
        </w:r>
        <w:r>
          <w:rPr>
            <w:noProof/>
            <w:webHidden/>
          </w:rPr>
          <w:t>34</w:t>
        </w:r>
        <w:r>
          <w:rPr>
            <w:noProof/>
            <w:webHidden/>
          </w:rPr>
          <w:fldChar w:fldCharType="end"/>
        </w:r>
      </w:hyperlink>
    </w:p>
    <w:p w14:paraId="5E62DA60" w14:textId="6BDA95EA" w:rsidR="008125E1" w:rsidRDefault="008125E1">
      <w:pPr>
        <w:pStyle w:val="TOC2"/>
        <w:rPr>
          <w:rFonts w:asciiTheme="minorHAnsi" w:eastAsiaTheme="minorEastAsia" w:hAnsiTheme="minorHAnsi" w:cstheme="minorBidi"/>
          <w:noProof/>
          <w:kern w:val="2"/>
          <w:sz w:val="24"/>
          <w14:ligatures w14:val="standardContextual"/>
        </w:rPr>
      </w:pPr>
      <w:hyperlink w:anchor="_Toc241658185" w:history="1">
        <w:r w:rsidRPr="00977440">
          <w:rPr>
            <w:rStyle w:val="Hyperlink"/>
            <w:noProof/>
          </w:rPr>
          <w:t>3.6 Khai báo việc sử dụng AI trong quá trình thực hiện</w:t>
        </w:r>
        <w:r>
          <w:rPr>
            <w:noProof/>
            <w:webHidden/>
          </w:rPr>
          <w:tab/>
        </w:r>
        <w:r>
          <w:rPr>
            <w:noProof/>
            <w:webHidden/>
          </w:rPr>
          <w:fldChar w:fldCharType="begin"/>
        </w:r>
        <w:r>
          <w:rPr>
            <w:noProof/>
            <w:webHidden/>
          </w:rPr>
          <w:instrText xml:space="preserve"> PAGEREF _Toc241658185 \h </w:instrText>
        </w:r>
        <w:r>
          <w:rPr>
            <w:noProof/>
            <w:webHidden/>
          </w:rPr>
        </w:r>
        <w:r>
          <w:rPr>
            <w:noProof/>
            <w:webHidden/>
          </w:rPr>
          <w:fldChar w:fldCharType="separate"/>
        </w:r>
        <w:r>
          <w:rPr>
            <w:noProof/>
            <w:webHidden/>
          </w:rPr>
          <w:t>34</w:t>
        </w:r>
        <w:r>
          <w:rPr>
            <w:noProof/>
            <w:webHidden/>
          </w:rPr>
          <w:fldChar w:fldCharType="end"/>
        </w:r>
      </w:hyperlink>
    </w:p>
    <w:p w14:paraId="11606C3F" w14:textId="56BF9E3A" w:rsidR="008125E1" w:rsidRDefault="008125E1">
      <w:pPr>
        <w:pStyle w:val="TOC3"/>
        <w:tabs>
          <w:tab w:val="right" w:leader="dot" w:pos="8778"/>
        </w:tabs>
        <w:rPr>
          <w:rFonts w:asciiTheme="minorHAnsi" w:eastAsiaTheme="minorEastAsia" w:hAnsiTheme="minorHAnsi" w:cstheme="minorBidi"/>
          <w:noProof/>
          <w:kern w:val="2"/>
          <w:sz w:val="24"/>
          <w14:ligatures w14:val="standardContextual"/>
        </w:rPr>
      </w:pPr>
      <w:hyperlink w:anchor="_Toc241658186" w:history="1">
        <w:r w:rsidRPr="00977440">
          <w:rPr>
            <w:rStyle w:val="Hyperlink"/>
            <w:noProof/>
          </w:rPr>
          <w:t>3.6.1 Phạm vi công việc có sử dụng AI hỗ trợ</w:t>
        </w:r>
        <w:r>
          <w:rPr>
            <w:noProof/>
            <w:webHidden/>
          </w:rPr>
          <w:tab/>
        </w:r>
        <w:r>
          <w:rPr>
            <w:noProof/>
            <w:webHidden/>
          </w:rPr>
          <w:fldChar w:fldCharType="begin"/>
        </w:r>
        <w:r>
          <w:rPr>
            <w:noProof/>
            <w:webHidden/>
          </w:rPr>
          <w:instrText xml:space="preserve"> PAGEREF _Toc241658186 \h </w:instrText>
        </w:r>
        <w:r>
          <w:rPr>
            <w:noProof/>
            <w:webHidden/>
          </w:rPr>
        </w:r>
        <w:r>
          <w:rPr>
            <w:noProof/>
            <w:webHidden/>
          </w:rPr>
          <w:fldChar w:fldCharType="separate"/>
        </w:r>
        <w:r>
          <w:rPr>
            <w:noProof/>
            <w:webHidden/>
          </w:rPr>
          <w:t>34</w:t>
        </w:r>
        <w:r>
          <w:rPr>
            <w:noProof/>
            <w:webHidden/>
          </w:rPr>
          <w:fldChar w:fldCharType="end"/>
        </w:r>
      </w:hyperlink>
    </w:p>
    <w:p w14:paraId="3B25586C" w14:textId="1BB47F84" w:rsidR="008125E1" w:rsidRDefault="008125E1">
      <w:pPr>
        <w:pStyle w:val="TOC3"/>
        <w:tabs>
          <w:tab w:val="right" w:leader="dot" w:pos="8778"/>
        </w:tabs>
        <w:rPr>
          <w:rFonts w:asciiTheme="minorHAnsi" w:eastAsiaTheme="minorEastAsia" w:hAnsiTheme="minorHAnsi" w:cstheme="minorBidi"/>
          <w:noProof/>
          <w:kern w:val="2"/>
          <w:sz w:val="24"/>
          <w14:ligatures w14:val="standardContextual"/>
        </w:rPr>
      </w:pPr>
      <w:hyperlink w:anchor="_Toc241658187" w:history="1">
        <w:r w:rsidRPr="00977440">
          <w:rPr>
            <w:rStyle w:val="Hyperlink"/>
            <w:noProof/>
          </w:rPr>
          <w:t>3.6.2 Kiểm tra và chỉnh sửa của sinh viên</w:t>
        </w:r>
        <w:r>
          <w:rPr>
            <w:noProof/>
            <w:webHidden/>
          </w:rPr>
          <w:tab/>
        </w:r>
        <w:r>
          <w:rPr>
            <w:noProof/>
            <w:webHidden/>
          </w:rPr>
          <w:fldChar w:fldCharType="begin"/>
        </w:r>
        <w:r>
          <w:rPr>
            <w:noProof/>
            <w:webHidden/>
          </w:rPr>
          <w:instrText xml:space="preserve"> PAGEREF _Toc241658187 \h </w:instrText>
        </w:r>
        <w:r>
          <w:rPr>
            <w:noProof/>
            <w:webHidden/>
          </w:rPr>
        </w:r>
        <w:r>
          <w:rPr>
            <w:noProof/>
            <w:webHidden/>
          </w:rPr>
          <w:fldChar w:fldCharType="separate"/>
        </w:r>
        <w:r>
          <w:rPr>
            <w:noProof/>
            <w:webHidden/>
          </w:rPr>
          <w:t>34</w:t>
        </w:r>
        <w:r>
          <w:rPr>
            <w:noProof/>
            <w:webHidden/>
          </w:rPr>
          <w:fldChar w:fldCharType="end"/>
        </w:r>
      </w:hyperlink>
    </w:p>
    <w:p w14:paraId="22BDEF2B" w14:textId="0DAEFC3A" w:rsidR="008125E1" w:rsidRDefault="008125E1">
      <w:pPr>
        <w:pStyle w:val="TOC2"/>
        <w:rPr>
          <w:rFonts w:asciiTheme="minorHAnsi" w:eastAsiaTheme="minorEastAsia" w:hAnsiTheme="minorHAnsi" w:cstheme="minorBidi"/>
          <w:noProof/>
          <w:kern w:val="2"/>
          <w:sz w:val="24"/>
          <w14:ligatures w14:val="standardContextual"/>
        </w:rPr>
      </w:pPr>
      <w:hyperlink w:anchor="_Toc241658188" w:history="1">
        <w:r w:rsidRPr="00977440">
          <w:rPr>
            <w:rStyle w:val="Hyperlink"/>
            <w:noProof/>
          </w:rPr>
          <w:t>3.7 Tổng kết chương</w:t>
        </w:r>
        <w:r>
          <w:rPr>
            <w:noProof/>
            <w:webHidden/>
          </w:rPr>
          <w:tab/>
        </w:r>
        <w:r>
          <w:rPr>
            <w:noProof/>
            <w:webHidden/>
          </w:rPr>
          <w:fldChar w:fldCharType="begin"/>
        </w:r>
        <w:r>
          <w:rPr>
            <w:noProof/>
            <w:webHidden/>
          </w:rPr>
          <w:instrText xml:space="preserve"> PAGEREF _Toc241658188 \h </w:instrText>
        </w:r>
        <w:r>
          <w:rPr>
            <w:noProof/>
            <w:webHidden/>
          </w:rPr>
        </w:r>
        <w:r>
          <w:rPr>
            <w:noProof/>
            <w:webHidden/>
          </w:rPr>
          <w:fldChar w:fldCharType="separate"/>
        </w:r>
        <w:r>
          <w:rPr>
            <w:noProof/>
            <w:webHidden/>
          </w:rPr>
          <w:t>34</w:t>
        </w:r>
        <w:r>
          <w:rPr>
            <w:noProof/>
            <w:webHidden/>
          </w:rPr>
          <w:fldChar w:fldCharType="end"/>
        </w:r>
      </w:hyperlink>
    </w:p>
    <w:p w14:paraId="6B8D067B" w14:textId="1453D853" w:rsidR="008125E1" w:rsidRDefault="008125E1">
      <w:pPr>
        <w:pStyle w:val="TOC1"/>
        <w:rPr>
          <w:rFonts w:asciiTheme="minorHAnsi" w:eastAsiaTheme="minorEastAsia" w:hAnsiTheme="minorHAnsi" w:cstheme="minorBidi"/>
          <w:kern w:val="2"/>
          <w:sz w:val="24"/>
          <w14:ligatures w14:val="standardContextual"/>
        </w:rPr>
      </w:pPr>
      <w:hyperlink w:anchor="_Toc241658189" w:history="1">
        <w:r w:rsidRPr="00977440">
          <w:rPr>
            <w:rStyle w:val="Hyperlink"/>
          </w:rPr>
          <w:t>KẾT LUẬN</w:t>
        </w:r>
        <w:r>
          <w:rPr>
            <w:webHidden/>
          </w:rPr>
          <w:tab/>
        </w:r>
        <w:r>
          <w:rPr>
            <w:webHidden/>
          </w:rPr>
          <w:fldChar w:fldCharType="begin"/>
        </w:r>
        <w:r>
          <w:rPr>
            <w:webHidden/>
          </w:rPr>
          <w:instrText xml:space="preserve"> PAGEREF _Toc241658189 \h </w:instrText>
        </w:r>
        <w:r>
          <w:rPr>
            <w:webHidden/>
          </w:rPr>
        </w:r>
        <w:r>
          <w:rPr>
            <w:webHidden/>
          </w:rPr>
          <w:fldChar w:fldCharType="separate"/>
        </w:r>
        <w:r>
          <w:rPr>
            <w:webHidden/>
          </w:rPr>
          <w:t>35</w:t>
        </w:r>
        <w:r>
          <w:rPr>
            <w:webHidden/>
          </w:rPr>
          <w:fldChar w:fldCharType="end"/>
        </w:r>
      </w:hyperlink>
    </w:p>
    <w:p w14:paraId="1C3E8FED" w14:textId="3241071C" w:rsidR="008125E1" w:rsidRDefault="008125E1">
      <w:pPr>
        <w:pStyle w:val="TOC2"/>
        <w:rPr>
          <w:rFonts w:asciiTheme="minorHAnsi" w:eastAsiaTheme="minorEastAsia" w:hAnsiTheme="minorHAnsi" w:cstheme="minorBidi"/>
          <w:noProof/>
          <w:kern w:val="2"/>
          <w:sz w:val="24"/>
          <w14:ligatures w14:val="standardContextual"/>
        </w:rPr>
      </w:pPr>
      <w:hyperlink w:anchor="_Toc241658190" w:history="1">
        <w:r w:rsidRPr="00977440">
          <w:rPr>
            <w:rStyle w:val="Hyperlink"/>
            <w:noProof/>
          </w:rPr>
          <w:t>Đánh giá kết quả đạt được</w:t>
        </w:r>
        <w:r>
          <w:rPr>
            <w:noProof/>
            <w:webHidden/>
          </w:rPr>
          <w:tab/>
        </w:r>
        <w:r>
          <w:rPr>
            <w:noProof/>
            <w:webHidden/>
          </w:rPr>
          <w:fldChar w:fldCharType="begin"/>
        </w:r>
        <w:r>
          <w:rPr>
            <w:noProof/>
            <w:webHidden/>
          </w:rPr>
          <w:instrText xml:space="preserve"> PAGEREF _Toc241658190 \h </w:instrText>
        </w:r>
        <w:r>
          <w:rPr>
            <w:noProof/>
            <w:webHidden/>
          </w:rPr>
        </w:r>
        <w:r>
          <w:rPr>
            <w:noProof/>
            <w:webHidden/>
          </w:rPr>
          <w:fldChar w:fldCharType="separate"/>
        </w:r>
        <w:r>
          <w:rPr>
            <w:noProof/>
            <w:webHidden/>
          </w:rPr>
          <w:t>35</w:t>
        </w:r>
        <w:r>
          <w:rPr>
            <w:noProof/>
            <w:webHidden/>
          </w:rPr>
          <w:fldChar w:fldCharType="end"/>
        </w:r>
      </w:hyperlink>
    </w:p>
    <w:p w14:paraId="272438A9" w14:textId="27D8A46B" w:rsidR="008125E1" w:rsidRDefault="008125E1">
      <w:pPr>
        <w:pStyle w:val="TOC3"/>
        <w:tabs>
          <w:tab w:val="right" w:leader="dot" w:pos="8778"/>
        </w:tabs>
        <w:rPr>
          <w:rFonts w:asciiTheme="minorHAnsi" w:eastAsiaTheme="minorEastAsia" w:hAnsiTheme="minorHAnsi" w:cstheme="minorBidi"/>
          <w:noProof/>
          <w:kern w:val="2"/>
          <w:sz w:val="24"/>
          <w14:ligatures w14:val="standardContextual"/>
        </w:rPr>
      </w:pPr>
      <w:hyperlink w:anchor="_Toc241658191" w:history="1">
        <w:r w:rsidRPr="00977440">
          <w:rPr>
            <w:rStyle w:val="Hyperlink"/>
            <w:noProof/>
          </w:rPr>
          <w:t>Đánh giá theo mục tiêu đề tài</w:t>
        </w:r>
        <w:r>
          <w:rPr>
            <w:noProof/>
            <w:webHidden/>
          </w:rPr>
          <w:tab/>
        </w:r>
        <w:r>
          <w:rPr>
            <w:noProof/>
            <w:webHidden/>
          </w:rPr>
          <w:fldChar w:fldCharType="begin"/>
        </w:r>
        <w:r>
          <w:rPr>
            <w:noProof/>
            <w:webHidden/>
          </w:rPr>
          <w:instrText xml:space="preserve"> PAGEREF _Toc241658191 \h </w:instrText>
        </w:r>
        <w:r>
          <w:rPr>
            <w:noProof/>
            <w:webHidden/>
          </w:rPr>
        </w:r>
        <w:r>
          <w:rPr>
            <w:noProof/>
            <w:webHidden/>
          </w:rPr>
          <w:fldChar w:fldCharType="separate"/>
        </w:r>
        <w:r>
          <w:rPr>
            <w:noProof/>
            <w:webHidden/>
          </w:rPr>
          <w:t>35</w:t>
        </w:r>
        <w:r>
          <w:rPr>
            <w:noProof/>
            <w:webHidden/>
          </w:rPr>
          <w:fldChar w:fldCharType="end"/>
        </w:r>
      </w:hyperlink>
    </w:p>
    <w:p w14:paraId="339E82C3" w14:textId="538A3F5C" w:rsidR="008125E1" w:rsidRDefault="008125E1">
      <w:pPr>
        <w:pStyle w:val="TOC3"/>
        <w:tabs>
          <w:tab w:val="right" w:leader="dot" w:pos="8778"/>
        </w:tabs>
        <w:rPr>
          <w:rFonts w:asciiTheme="minorHAnsi" w:eastAsiaTheme="minorEastAsia" w:hAnsiTheme="minorHAnsi" w:cstheme="minorBidi"/>
          <w:noProof/>
          <w:kern w:val="2"/>
          <w:sz w:val="24"/>
          <w14:ligatures w14:val="standardContextual"/>
        </w:rPr>
      </w:pPr>
      <w:hyperlink w:anchor="_Toc241658192" w:history="1">
        <w:r w:rsidRPr="00977440">
          <w:rPr>
            <w:rStyle w:val="Hyperlink"/>
            <w:noProof/>
          </w:rPr>
          <w:t>Bảng đối chiếu yêu cầu tối thiểu và kết quả thực hiện</w:t>
        </w:r>
        <w:r>
          <w:rPr>
            <w:noProof/>
            <w:webHidden/>
          </w:rPr>
          <w:tab/>
        </w:r>
        <w:r>
          <w:rPr>
            <w:noProof/>
            <w:webHidden/>
          </w:rPr>
          <w:fldChar w:fldCharType="begin"/>
        </w:r>
        <w:r>
          <w:rPr>
            <w:noProof/>
            <w:webHidden/>
          </w:rPr>
          <w:instrText xml:space="preserve"> PAGEREF _Toc241658192 \h </w:instrText>
        </w:r>
        <w:r>
          <w:rPr>
            <w:noProof/>
            <w:webHidden/>
          </w:rPr>
        </w:r>
        <w:r>
          <w:rPr>
            <w:noProof/>
            <w:webHidden/>
          </w:rPr>
          <w:fldChar w:fldCharType="separate"/>
        </w:r>
        <w:r>
          <w:rPr>
            <w:noProof/>
            <w:webHidden/>
          </w:rPr>
          <w:t>35</w:t>
        </w:r>
        <w:r>
          <w:rPr>
            <w:noProof/>
            <w:webHidden/>
          </w:rPr>
          <w:fldChar w:fldCharType="end"/>
        </w:r>
      </w:hyperlink>
    </w:p>
    <w:p w14:paraId="630B44BC" w14:textId="10A88E27" w:rsidR="008125E1" w:rsidRDefault="008125E1">
      <w:pPr>
        <w:pStyle w:val="TOC2"/>
        <w:rPr>
          <w:rFonts w:asciiTheme="minorHAnsi" w:eastAsiaTheme="minorEastAsia" w:hAnsiTheme="minorHAnsi" w:cstheme="minorBidi"/>
          <w:noProof/>
          <w:kern w:val="2"/>
          <w:sz w:val="24"/>
          <w14:ligatures w14:val="standardContextual"/>
        </w:rPr>
      </w:pPr>
      <w:hyperlink w:anchor="_Toc241658193" w:history="1">
        <w:r w:rsidRPr="00977440">
          <w:rPr>
            <w:rStyle w:val="Hyperlink"/>
            <w:noProof/>
          </w:rPr>
          <w:t>Hạn chế và phạm vi chưa hoàn thành</w:t>
        </w:r>
        <w:r>
          <w:rPr>
            <w:noProof/>
            <w:webHidden/>
          </w:rPr>
          <w:tab/>
        </w:r>
        <w:r>
          <w:rPr>
            <w:noProof/>
            <w:webHidden/>
          </w:rPr>
          <w:fldChar w:fldCharType="begin"/>
        </w:r>
        <w:r>
          <w:rPr>
            <w:noProof/>
            <w:webHidden/>
          </w:rPr>
          <w:instrText xml:space="preserve"> PAGEREF _Toc241658193 \h </w:instrText>
        </w:r>
        <w:r>
          <w:rPr>
            <w:noProof/>
            <w:webHidden/>
          </w:rPr>
        </w:r>
        <w:r>
          <w:rPr>
            <w:noProof/>
            <w:webHidden/>
          </w:rPr>
          <w:fldChar w:fldCharType="separate"/>
        </w:r>
        <w:r>
          <w:rPr>
            <w:noProof/>
            <w:webHidden/>
          </w:rPr>
          <w:t>36</w:t>
        </w:r>
        <w:r>
          <w:rPr>
            <w:noProof/>
            <w:webHidden/>
          </w:rPr>
          <w:fldChar w:fldCharType="end"/>
        </w:r>
      </w:hyperlink>
    </w:p>
    <w:p w14:paraId="4258CE97" w14:textId="2B29EC2A" w:rsidR="008125E1" w:rsidRDefault="008125E1">
      <w:pPr>
        <w:pStyle w:val="TOC3"/>
        <w:tabs>
          <w:tab w:val="right" w:leader="dot" w:pos="8778"/>
        </w:tabs>
        <w:rPr>
          <w:rFonts w:asciiTheme="minorHAnsi" w:eastAsiaTheme="minorEastAsia" w:hAnsiTheme="minorHAnsi" w:cstheme="minorBidi"/>
          <w:noProof/>
          <w:kern w:val="2"/>
          <w:sz w:val="24"/>
          <w14:ligatures w14:val="standardContextual"/>
        </w:rPr>
      </w:pPr>
      <w:hyperlink w:anchor="_Toc241658194" w:history="1">
        <w:r w:rsidRPr="00977440">
          <w:rPr>
            <w:rStyle w:val="Hyperlink"/>
            <w:noProof/>
          </w:rPr>
          <w:t>Hạn chế của mô hình gợi ý</w:t>
        </w:r>
        <w:r>
          <w:rPr>
            <w:noProof/>
            <w:webHidden/>
          </w:rPr>
          <w:tab/>
        </w:r>
        <w:r>
          <w:rPr>
            <w:noProof/>
            <w:webHidden/>
          </w:rPr>
          <w:fldChar w:fldCharType="begin"/>
        </w:r>
        <w:r>
          <w:rPr>
            <w:noProof/>
            <w:webHidden/>
          </w:rPr>
          <w:instrText xml:space="preserve"> PAGEREF _Toc241658194 \h </w:instrText>
        </w:r>
        <w:r>
          <w:rPr>
            <w:noProof/>
            <w:webHidden/>
          </w:rPr>
        </w:r>
        <w:r>
          <w:rPr>
            <w:noProof/>
            <w:webHidden/>
          </w:rPr>
          <w:fldChar w:fldCharType="separate"/>
        </w:r>
        <w:r>
          <w:rPr>
            <w:noProof/>
            <w:webHidden/>
          </w:rPr>
          <w:t>36</w:t>
        </w:r>
        <w:r>
          <w:rPr>
            <w:noProof/>
            <w:webHidden/>
          </w:rPr>
          <w:fldChar w:fldCharType="end"/>
        </w:r>
      </w:hyperlink>
    </w:p>
    <w:p w14:paraId="63FA5F14" w14:textId="2FF4B86F" w:rsidR="008125E1" w:rsidRDefault="008125E1">
      <w:pPr>
        <w:pStyle w:val="TOC3"/>
        <w:tabs>
          <w:tab w:val="right" w:leader="dot" w:pos="8778"/>
        </w:tabs>
        <w:rPr>
          <w:rFonts w:asciiTheme="minorHAnsi" w:eastAsiaTheme="minorEastAsia" w:hAnsiTheme="minorHAnsi" w:cstheme="minorBidi"/>
          <w:noProof/>
          <w:kern w:val="2"/>
          <w:sz w:val="24"/>
          <w14:ligatures w14:val="standardContextual"/>
        </w:rPr>
      </w:pPr>
      <w:hyperlink w:anchor="_Toc241658195" w:history="1">
        <w:r w:rsidRPr="00977440">
          <w:rPr>
            <w:rStyle w:val="Hyperlink"/>
            <w:noProof/>
          </w:rPr>
          <w:t>Hạn chế của chatbot RAG</w:t>
        </w:r>
        <w:r>
          <w:rPr>
            <w:noProof/>
            <w:webHidden/>
          </w:rPr>
          <w:tab/>
        </w:r>
        <w:r>
          <w:rPr>
            <w:noProof/>
            <w:webHidden/>
          </w:rPr>
          <w:fldChar w:fldCharType="begin"/>
        </w:r>
        <w:r>
          <w:rPr>
            <w:noProof/>
            <w:webHidden/>
          </w:rPr>
          <w:instrText xml:space="preserve"> PAGEREF _Toc241658195 \h </w:instrText>
        </w:r>
        <w:r>
          <w:rPr>
            <w:noProof/>
            <w:webHidden/>
          </w:rPr>
        </w:r>
        <w:r>
          <w:rPr>
            <w:noProof/>
            <w:webHidden/>
          </w:rPr>
          <w:fldChar w:fldCharType="separate"/>
        </w:r>
        <w:r>
          <w:rPr>
            <w:noProof/>
            <w:webHidden/>
          </w:rPr>
          <w:t>36</w:t>
        </w:r>
        <w:r>
          <w:rPr>
            <w:noProof/>
            <w:webHidden/>
          </w:rPr>
          <w:fldChar w:fldCharType="end"/>
        </w:r>
      </w:hyperlink>
    </w:p>
    <w:p w14:paraId="171E7582" w14:textId="6CF1DD2D" w:rsidR="008125E1" w:rsidRDefault="008125E1">
      <w:pPr>
        <w:pStyle w:val="TOC2"/>
        <w:rPr>
          <w:rFonts w:asciiTheme="minorHAnsi" w:eastAsiaTheme="minorEastAsia" w:hAnsiTheme="minorHAnsi" w:cstheme="minorBidi"/>
          <w:noProof/>
          <w:kern w:val="2"/>
          <w:sz w:val="24"/>
          <w14:ligatures w14:val="standardContextual"/>
        </w:rPr>
      </w:pPr>
      <w:hyperlink w:anchor="_Toc241658196" w:history="1">
        <w:r w:rsidRPr="00977440">
          <w:rPr>
            <w:rStyle w:val="Hyperlink"/>
            <w:noProof/>
          </w:rPr>
          <w:t>Khai báo sử dụng AI</w:t>
        </w:r>
        <w:r>
          <w:rPr>
            <w:noProof/>
            <w:webHidden/>
          </w:rPr>
          <w:tab/>
        </w:r>
        <w:r>
          <w:rPr>
            <w:noProof/>
            <w:webHidden/>
          </w:rPr>
          <w:fldChar w:fldCharType="begin"/>
        </w:r>
        <w:r>
          <w:rPr>
            <w:noProof/>
            <w:webHidden/>
          </w:rPr>
          <w:instrText xml:space="preserve"> PAGEREF _Toc241658196 \h </w:instrText>
        </w:r>
        <w:r>
          <w:rPr>
            <w:noProof/>
            <w:webHidden/>
          </w:rPr>
        </w:r>
        <w:r>
          <w:rPr>
            <w:noProof/>
            <w:webHidden/>
          </w:rPr>
          <w:fldChar w:fldCharType="separate"/>
        </w:r>
        <w:r>
          <w:rPr>
            <w:noProof/>
            <w:webHidden/>
          </w:rPr>
          <w:t>36</w:t>
        </w:r>
        <w:r>
          <w:rPr>
            <w:noProof/>
            <w:webHidden/>
          </w:rPr>
          <w:fldChar w:fldCharType="end"/>
        </w:r>
      </w:hyperlink>
    </w:p>
    <w:p w14:paraId="068EBDA5" w14:textId="5AC87275" w:rsidR="008125E1" w:rsidRDefault="008125E1">
      <w:pPr>
        <w:pStyle w:val="TOC2"/>
        <w:rPr>
          <w:rFonts w:asciiTheme="minorHAnsi" w:eastAsiaTheme="minorEastAsia" w:hAnsiTheme="minorHAnsi" w:cstheme="minorBidi"/>
          <w:noProof/>
          <w:kern w:val="2"/>
          <w:sz w:val="24"/>
          <w14:ligatures w14:val="standardContextual"/>
        </w:rPr>
      </w:pPr>
      <w:hyperlink w:anchor="_Toc241658197" w:history="1">
        <w:r w:rsidRPr="00977440">
          <w:rPr>
            <w:rStyle w:val="Hyperlink"/>
            <w:noProof/>
          </w:rPr>
          <w:t>So sánh nội dung thực tập và yêu cầu trong cẩm nang</w:t>
        </w:r>
        <w:r>
          <w:rPr>
            <w:noProof/>
            <w:webHidden/>
          </w:rPr>
          <w:tab/>
        </w:r>
        <w:r>
          <w:rPr>
            <w:noProof/>
            <w:webHidden/>
          </w:rPr>
          <w:fldChar w:fldCharType="begin"/>
        </w:r>
        <w:r>
          <w:rPr>
            <w:noProof/>
            <w:webHidden/>
          </w:rPr>
          <w:instrText xml:space="preserve"> PAGEREF _Toc241658197 \h </w:instrText>
        </w:r>
        <w:r>
          <w:rPr>
            <w:noProof/>
            <w:webHidden/>
          </w:rPr>
        </w:r>
        <w:r>
          <w:rPr>
            <w:noProof/>
            <w:webHidden/>
          </w:rPr>
          <w:fldChar w:fldCharType="separate"/>
        </w:r>
        <w:r>
          <w:rPr>
            <w:noProof/>
            <w:webHidden/>
          </w:rPr>
          <w:t>37</w:t>
        </w:r>
        <w:r>
          <w:rPr>
            <w:noProof/>
            <w:webHidden/>
          </w:rPr>
          <w:fldChar w:fldCharType="end"/>
        </w:r>
      </w:hyperlink>
    </w:p>
    <w:p w14:paraId="2D0E0602" w14:textId="499FB91D" w:rsidR="008125E1" w:rsidRDefault="008125E1">
      <w:pPr>
        <w:pStyle w:val="TOC2"/>
        <w:rPr>
          <w:rFonts w:asciiTheme="minorHAnsi" w:eastAsiaTheme="minorEastAsia" w:hAnsiTheme="minorHAnsi" w:cstheme="minorBidi"/>
          <w:noProof/>
          <w:kern w:val="2"/>
          <w:sz w:val="24"/>
          <w14:ligatures w14:val="standardContextual"/>
        </w:rPr>
      </w:pPr>
      <w:hyperlink w:anchor="_Toc241658198" w:history="1">
        <w:r w:rsidRPr="00977440">
          <w:rPr>
            <w:rStyle w:val="Hyperlink"/>
            <w:noProof/>
          </w:rPr>
          <w:t>Hướng phát triển</w:t>
        </w:r>
        <w:r>
          <w:rPr>
            <w:noProof/>
            <w:webHidden/>
          </w:rPr>
          <w:tab/>
        </w:r>
        <w:r>
          <w:rPr>
            <w:noProof/>
            <w:webHidden/>
          </w:rPr>
          <w:fldChar w:fldCharType="begin"/>
        </w:r>
        <w:r>
          <w:rPr>
            <w:noProof/>
            <w:webHidden/>
          </w:rPr>
          <w:instrText xml:space="preserve"> PAGEREF _Toc241658198 \h </w:instrText>
        </w:r>
        <w:r>
          <w:rPr>
            <w:noProof/>
            <w:webHidden/>
          </w:rPr>
        </w:r>
        <w:r>
          <w:rPr>
            <w:noProof/>
            <w:webHidden/>
          </w:rPr>
          <w:fldChar w:fldCharType="separate"/>
        </w:r>
        <w:r>
          <w:rPr>
            <w:noProof/>
            <w:webHidden/>
          </w:rPr>
          <w:t>37</w:t>
        </w:r>
        <w:r>
          <w:rPr>
            <w:noProof/>
            <w:webHidden/>
          </w:rPr>
          <w:fldChar w:fldCharType="end"/>
        </w:r>
      </w:hyperlink>
    </w:p>
    <w:p w14:paraId="0E0954DE" w14:textId="4013F06B" w:rsidR="008125E1" w:rsidRDefault="008125E1">
      <w:pPr>
        <w:pStyle w:val="TOC1"/>
        <w:rPr>
          <w:rFonts w:asciiTheme="minorHAnsi" w:eastAsiaTheme="minorEastAsia" w:hAnsiTheme="minorHAnsi" w:cstheme="minorBidi"/>
          <w:kern w:val="2"/>
          <w:sz w:val="24"/>
          <w14:ligatures w14:val="standardContextual"/>
        </w:rPr>
      </w:pPr>
      <w:hyperlink w:anchor="_Toc241658199" w:history="1">
        <w:r w:rsidRPr="00977440">
          <w:rPr>
            <w:rStyle w:val="Hyperlink"/>
          </w:rPr>
          <w:t>TÀI LIỆU THAM KHẢO</w:t>
        </w:r>
        <w:r>
          <w:rPr>
            <w:webHidden/>
          </w:rPr>
          <w:tab/>
        </w:r>
        <w:r>
          <w:rPr>
            <w:webHidden/>
          </w:rPr>
          <w:fldChar w:fldCharType="begin"/>
        </w:r>
        <w:r>
          <w:rPr>
            <w:webHidden/>
          </w:rPr>
          <w:instrText xml:space="preserve"> PAGEREF _Toc241658199 \h </w:instrText>
        </w:r>
        <w:r>
          <w:rPr>
            <w:webHidden/>
          </w:rPr>
        </w:r>
        <w:r>
          <w:rPr>
            <w:webHidden/>
          </w:rPr>
          <w:fldChar w:fldCharType="separate"/>
        </w:r>
        <w:r>
          <w:rPr>
            <w:webHidden/>
          </w:rPr>
          <w:t>38</w:t>
        </w:r>
        <w:r>
          <w:rPr>
            <w:webHidden/>
          </w:rPr>
          <w:fldChar w:fldCharType="end"/>
        </w:r>
      </w:hyperlink>
    </w:p>
    <w:p w14:paraId="17098FD5" w14:textId="52B3E833" w:rsidR="008125E1" w:rsidRDefault="008125E1">
      <w:pPr>
        <w:pStyle w:val="TOC1"/>
        <w:rPr>
          <w:rFonts w:asciiTheme="minorHAnsi" w:eastAsiaTheme="minorEastAsia" w:hAnsiTheme="minorHAnsi" w:cstheme="minorBidi"/>
          <w:kern w:val="2"/>
          <w:sz w:val="24"/>
          <w14:ligatures w14:val="standardContextual"/>
        </w:rPr>
      </w:pPr>
      <w:hyperlink w:anchor="_Toc241658200" w:history="1">
        <w:r w:rsidRPr="00977440">
          <w:rPr>
            <w:rStyle w:val="Hyperlink"/>
          </w:rPr>
          <w:t>PHỤ LỤC</w:t>
        </w:r>
        <w:r>
          <w:rPr>
            <w:webHidden/>
          </w:rPr>
          <w:tab/>
        </w:r>
        <w:r>
          <w:rPr>
            <w:webHidden/>
          </w:rPr>
          <w:fldChar w:fldCharType="begin"/>
        </w:r>
        <w:r>
          <w:rPr>
            <w:webHidden/>
          </w:rPr>
          <w:instrText xml:space="preserve"> PAGEREF _Toc241658200 \h </w:instrText>
        </w:r>
        <w:r>
          <w:rPr>
            <w:webHidden/>
          </w:rPr>
        </w:r>
        <w:r>
          <w:rPr>
            <w:webHidden/>
          </w:rPr>
          <w:fldChar w:fldCharType="separate"/>
        </w:r>
        <w:r>
          <w:rPr>
            <w:webHidden/>
          </w:rPr>
          <w:t>39</w:t>
        </w:r>
        <w:r>
          <w:rPr>
            <w:webHidden/>
          </w:rPr>
          <w:fldChar w:fldCharType="end"/>
        </w:r>
      </w:hyperlink>
    </w:p>
    <w:p w14:paraId="63E50988" w14:textId="64DFA748" w:rsidR="004A3046" w:rsidRDefault="00791320" w:rsidP="00B43BD0">
      <w:pPr>
        <w:pStyle w:val="Heading1"/>
        <w:numPr>
          <w:ilvl w:val="0"/>
          <w:numId w:val="0"/>
        </w:numPr>
        <w:rPr>
          <w:rFonts w:cs="Times New Roman"/>
          <w:b w:val="0"/>
          <w:bCs w:val="0"/>
          <w:noProof/>
          <w:kern w:val="0"/>
          <w:sz w:val="28"/>
          <w:szCs w:val="24"/>
        </w:rPr>
        <w:sectPr w:rsidR="004A3046" w:rsidSect="009165B5">
          <w:headerReference w:type="default" r:id="rId15"/>
          <w:footerReference w:type="default" r:id="rId16"/>
          <w:pgSz w:w="11907" w:h="16840" w:code="9"/>
          <w:pgMar w:top="1701" w:right="1134" w:bottom="1701" w:left="1985" w:header="709" w:footer="709" w:gutter="0"/>
          <w:cols w:space="708"/>
          <w:docGrid w:linePitch="360"/>
        </w:sectPr>
      </w:pPr>
      <w:r>
        <w:rPr>
          <w:rFonts w:cs="Times New Roman"/>
          <w:b w:val="0"/>
          <w:bCs w:val="0"/>
          <w:noProof/>
          <w:kern w:val="0"/>
          <w:sz w:val="28"/>
          <w:szCs w:val="24"/>
        </w:rPr>
        <w:fldChar w:fldCharType="end"/>
      </w:r>
    </w:p>
    <w:p w14:paraId="64AB87F6" w14:textId="77777777" w:rsidR="00B43BD0" w:rsidRDefault="00511681" w:rsidP="00B43BD0">
      <w:pPr>
        <w:pStyle w:val="Heading1"/>
        <w:numPr>
          <w:ilvl w:val="0"/>
          <w:numId w:val="0"/>
        </w:numPr>
      </w:pPr>
      <w:bookmarkStart w:id="3" w:name="_Toc241658103"/>
      <w:r>
        <w:t>DANH MỤC CÁC HÌNH VẼ</w:t>
      </w:r>
      <w:bookmarkEnd w:id="3"/>
    </w:p>
    <w:p w14:paraId="238BD53D" w14:textId="77777777" w:rsidR="00802482" w:rsidRDefault="00791320">
      <w:pPr>
        <w:pStyle w:val="TableofFigures"/>
        <w:tabs>
          <w:tab w:val="right" w:leader="dot" w:pos="8778"/>
        </w:tabs>
        <w:rPr>
          <w:rFonts w:asciiTheme="minorHAnsi" w:eastAsiaTheme="minorEastAsia" w:hAnsiTheme="minorHAnsi" w:cstheme="minorBidi"/>
          <w:noProof/>
          <w:sz w:val="22"/>
          <w:szCs w:val="22"/>
        </w:rPr>
      </w:pPr>
      <w:r>
        <w:fldChar w:fldCharType="begin"/>
      </w:r>
      <w:r w:rsidR="00511681">
        <w:instrText xml:space="preserve"> TOC \h \z \c "Hình" </w:instrText>
      </w:r>
      <w:r>
        <w:fldChar w:fldCharType="separate"/>
      </w:r>
      <w:hyperlink w:anchor="_Toc262311533" w:history="1">
        <w:r w:rsidR="00802482" w:rsidRPr="00A63167">
          <w:rPr>
            <w:rStyle w:val="Hyperlink"/>
            <w:noProof/>
          </w:rPr>
          <w:t>Hình 1</w:t>
        </w:r>
        <w:r w:rsidR="00802482" w:rsidRPr="00A63167">
          <w:rPr>
            <w:rStyle w:val="Hyperlink"/>
            <w:noProof/>
          </w:rPr>
          <w:noBreakHyphen/>
          <w:t>1 Thao tác cập nhật mục lục</w:t>
        </w:r>
        <w:r w:rsidR="00802482">
          <w:rPr>
            <w:noProof/>
            <w:webHidden/>
          </w:rPr>
          <w:tab/>
        </w:r>
        <w:r>
          <w:rPr>
            <w:noProof/>
            <w:webHidden/>
          </w:rPr>
          <w:fldChar w:fldCharType="begin"/>
        </w:r>
        <w:r w:rsidR="00802482">
          <w:rPr>
            <w:noProof/>
            <w:webHidden/>
          </w:rPr>
          <w:instrText xml:space="preserve"> PAGEREF _Toc262311533 \h </w:instrText>
        </w:r>
        <w:r>
          <w:rPr>
            <w:noProof/>
            <w:webHidden/>
          </w:rPr>
        </w:r>
        <w:r>
          <w:rPr>
            <w:noProof/>
            <w:webHidden/>
          </w:rPr>
          <w:fldChar w:fldCharType="separate"/>
        </w:r>
        <w:r w:rsidR="007C6D9A">
          <w:rPr>
            <w:noProof/>
            <w:webHidden/>
          </w:rPr>
          <w:t>4</w:t>
        </w:r>
        <w:r>
          <w:rPr>
            <w:noProof/>
            <w:webHidden/>
          </w:rPr>
          <w:fldChar w:fldCharType="end"/>
        </w:r>
      </w:hyperlink>
    </w:p>
    <w:p w14:paraId="46805C14" w14:textId="77777777" w:rsidR="00802482" w:rsidRDefault="00802482">
      <w:pPr>
        <w:pStyle w:val="TableofFigures"/>
        <w:tabs>
          <w:tab w:val="right" w:leader="dot" w:pos="8778"/>
        </w:tabs>
        <w:rPr>
          <w:rFonts w:asciiTheme="minorHAnsi" w:eastAsiaTheme="minorEastAsia" w:hAnsiTheme="minorHAnsi" w:cstheme="minorBidi"/>
          <w:noProof/>
          <w:sz w:val="22"/>
          <w:szCs w:val="22"/>
        </w:rPr>
      </w:pPr>
      <w:hyperlink w:anchor="_Toc262311534" w:history="1">
        <w:r w:rsidRPr="00A63167">
          <w:rPr>
            <w:rStyle w:val="Hyperlink"/>
            <w:noProof/>
          </w:rPr>
          <w:t>Hình 1</w:t>
        </w:r>
        <w:r w:rsidRPr="00A63167">
          <w:rPr>
            <w:rStyle w:val="Hyperlink"/>
            <w:noProof/>
          </w:rPr>
          <w:noBreakHyphen/>
          <w:t>2 Cách chèn nhãn cho hình</w:t>
        </w:r>
        <w:r>
          <w:rPr>
            <w:noProof/>
            <w:webHidden/>
          </w:rPr>
          <w:tab/>
        </w:r>
        <w:r w:rsidR="00791320">
          <w:rPr>
            <w:noProof/>
            <w:webHidden/>
          </w:rPr>
          <w:fldChar w:fldCharType="begin"/>
        </w:r>
        <w:r>
          <w:rPr>
            <w:noProof/>
            <w:webHidden/>
          </w:rPr>
          <w:instrText xml:space="preserve"> PAGEREF _Toc262311534 \h </w:instrText>
        </w:r>
        <w:r w:rsidR="00791320">
          <w:rPr>
            <w:noProof/>
            <w:webHidden/>
          </w:rPr>
        </w:r>
        <w:r w:rsidR="00791320">
          <w:rPr>
            <w:noProof/>
            <w:webHidden/>
          </w:rPr>
          <w:fldChar w:fldCharType="separate"/>
        </w:r>
        <w:r w:rsidR="007C6D9A">
          <w:rPr>
            <w:noProof/>
            <w:webHidden/>
          </w:rPr>
          <w:t>4</w:t>
        </w:r>
        <w:r w:rsidR="00791320">
          <w:rPr>
            <w:noProof/>
            <w:webHidden/>
          </w:rPr>
          <w:fldChar w:fldCharType="end"/>
        </w:r>
      </w:hyperlink>
    </w:p>
    <w:p w14:paraId="455939B7" w14:textId="77777777" w:rsidR="00802482" w:rsidRDefault="00802482">
      <w:pPr>
        <w:pStyle w:val="TableofFigures"/>
        <w:tabs>
          <w:tab w:val="right" w:leader="dot" w:pos="8778"/>
        </w:tabs>
        <w:rPr>
          <w:rFonts w:asciiTheme="minorHAnsi" w:eastAsiaTheme="minorEastAsia" w:hAnsiTheme="minorHAnsi" w:cstheme="minorBidi"/>
          <w:noProof/>
          <w:sz w:val="22"/>
          <w:szCs w:val="22"/>
        </w:rPr>
      </w:pPr>
      <w:hyperlink w:anchor="_Toc262311535" w:history="1">
        <w:r w:rsidRPr="00A63167">
          <w:rPr>
            <w:rStyle w:val="Hyperlink"/>
            <w:noProof/>
          </w:rPr>
          <w:t>Hình 1</w:t>
        </w:r>
        <w:r w:rsidRPr="00A63167">
          <w:rPr>
            <w:rStyle w:val="Hyperlink"/>
            <w:noProof/>
          </w:rPr>
          <w:noBreakHyphen/>
          <w:t>3 Cách tạo một nhãn mới</w:t>
        </w:r>
        <w:r>
          <w:rPr>
            <w:noProof/>
            <w:webHidden/>
          </w:rPr>
          <w:tab/>
        </w:r>
        <w:r w:rsidR="00791320">
          <w:rPr>
            <w:noProof/>
            <w:webHidden/>
          </w:rPr>
          <w:fldChar w:fldCharType="begin"/>
        </w:r>
        <w:r>
          <w:rPr>
            <w:noProof/>
            <w:webHidden/>
          </w:rPr>
          <w:instrText xml:space="preserve"> PAGEREF _Toc262311535 \h </w:instrText>
        </w:r>
        <w:r w:rsidR="00791320">
          <w:rPr>
            <w:noProof/>
            <w:webHidden/>
          </w:rPr>
        </w:r>
        <w:r w:rsidR="00791320">
          <w:rPr>
            <w:noProof/>
            <w:webHidden/>
          </w:rPr>
          <w:fldChar w:fldCharType="separate"/>
        </w:r>
        <w:r w:rsidR="007C6D9A">
          <w:rPr>
            <w:noProof/>
            <w:webHidden/>
          </w:rPr>
          <w:t>4</w:t>
        </w:r>
        <w:r w:rsidR="00791320">
          <w:rPr>
            <w:noProof/>
            <w:webHidden/>
          </w:rPr>
          <w:fldChar w:fldCharType="end"/>
        </w:r>
      </w:hyperlink>
    </w:p>
    <w:p w14:paraId="0B080224" w14:textId="77777777" w:rsidR="00802482" w:rsidRDefault="00802482">
      <w:pPr>
        <w:pStyle w:val="TableofFigures"/>
        <w:tabs>
          <w:tab w:val="right" w:leader="dot" w:pos="8778"/>
        </w:tabs>
        <w:rPr>
          <w:rFonts w:asciiTheme="minorHAnsi" w:eastAsiaTheme="minorEastAsia" w:hAnsiTheme="minorHAnsi" w:cstheme="minorBidi"/>
          <w:noProof/>
          <w:sz w:val="22"/>
          <w:szCs w:val="22"/>
        </w:rPr>
      </w:pPr>
      <w:hyperlink w:anchor="_Toc262311536" w:history="1">
        <w:r w:rsidRPr="00A63167">
          <w:rPr>
            <w:rStyle w:val="Hyperlink"/>
            <w:noProof/>
          </w:rPr>
          <w:t>Hình 1</w:t>
        </w:r>
        <w:r w:rsidRPr="00A63167">
          <w:rPr>
            <w:rStyle w:val="Hyperlink"/>
            <w:noProof/>
          </w:rPr>
          <w:noBreakHyphen/>
          <w:t>4 Cách tham chiếu đến một nhãn</w:t>
        </w:r>
        <w:r>
          <w:rPr>
            <w:noProof/>
            <w:webHidden/>
          </w:rPr>
          <w:tab/>
        </w:r>
        <w:r w:rsidR="00791320">
          <w:rPr>
            <w:noProof/>
            <w:webHidden/>
          </w:rPr>
          <w:fldChar w:fldCharType="begin"/>
        </w:r>
        <w:r>
          <w:rPr>
            <w:noProof/>
            <w:webHidden/>
          </w:rPr>
          <w:instrText xml:space="preserve"> PAGEREF _Toc262311536 \h </w:instrText>
        </w:r>
        <w:r w:rsidR="00791320">
          <w:rPr>
            <w:noProof/>
            <w:webHidden/>
          </w:rPr>
        </w:r>
        <w:r w:rsidR="00791320">
          <w:rPr>
            <w:noProof/>
            <w:webHidden/>
          </w:rPr>
          <w:fldChar w:fldCharType="separate"/>
        </w:r>
        <w:r w:rsidR="007C6D9A">
          <w:rPr>
            <w:noProof/>
            <w:webHidden/>
          </w:rPr>
          <w:t>4</w:t>
        </w:r>
        <w:r w:rsidR="00791320">
          <w:rPr>
            <w:noProof/>
            <w:webHidden/>
          </w:rPr>
          <w:fldChar w:fldCharType="end"/>
        </w:r>
      </w:hyperlink>
    </w:p>
    <w:p w14:paraId="4D46DEB1" w14:textId="77777777" w:rsidR="00511681" w:rsidRDefault="00791320" w:rsidP="00511681">
      <w:r>
        <w:fldChar w:fldCharType="end"/>
      </w:r>
    </w:p>
    <w:p w14:paraId="32DA0E4F" w14:textId="77777777" w:rsidR="00511681" w:rsidRPr="00511681" w:rsidRDefault="00511681" w:rsidP="00511681">
      <w:pPr>
        <w:pStyle w:val="Heading1"/>
        <w:numPr>
          <w:ilvl w:val="0"/>
          <w:numId w:val="0"/>
        </w:numPr>
      </w:pPr>
      <w:bookmarkStart w:id="4" w:name="_Toc241658104"/>
      <w:r>
        <w:t>DANH MỤC CÁC BẢNG BIỂU</w:t>
      </w:r>
      <w:bookmarkEnd w:id="4"/>
    </w:p>
    <w:p w14:paraId="7263B6A7" w14:textId="77777777" w:rsidR="00802482" w:rsidRDefault="00791320">
      <w:pPr>
        <w:pStyle w:val="TableofFigures"/>
        <w:tabs>
          <w:tab w:val="right" w:leader="dot" w:pos="8778"/>
        </w:tabs>
        <w:rPr>
          <w:rFonts w:asciiTheme="minorHAnsi" w:eastAsiaTheme="minorEastAsia" w:hAnsiTheme="minorHAnsi" w:cstheme="minorBidi"/>
          <w:noProof/>
          <w:sz w:val="22"/>
          <w:szCs w:val="22"/>
        </w:rPr>
      </w:pPr>
      <w:r>
        <w:fldChar w:fldCharType="begin"/>
      </w:r>
      <w:r w:rsidR="00511681">
        <w:instrText xml:space="preserve"> TOC \h \z \c "Bảng" </w:instrText>
      </w:r>
      <w:r>
        <w:fldChar w:fldCharType="separate"/>
      </w:r>
      <w:hyperlink w:anchor="_Toc262311537" w:history="1">
        <w:r w:rsidR="00802482" w:rsidRPr="003B7926">
          <w:rPr>
            <w:rStyle w:val="Hyperlink"/>
            <w:noProof/>
          </w:rPr>
          <w:t>Bảng 1</w:t>
        </w:r>
        <w:r w:rsidR="00802482" w:rsidRPr="003B7926">
          <w:rPr>
            <w:rStyle w:val="Hyperlink"/>
            <w:noProof/>
          </w:rPr>
          <w:noBreakHyphen/>
          <w:t>1 Tên bảng</w:t>
        </w:r>
        <w:r w:rsidR="00802482">
          <w:rPr>
            <w:noProof/>
            <w:webHidden/>
          </w:rPr>
          <w:tab/>
        </w:r>
        <w:r>
          <w:rPr>
            <w:noProof/>
            <w:webHidden/>
          </w:rPr>
          <w:fldChar w:fldCharType="begin"/>
        </w:r>
        <w:r w:rsidR="00802482">
          <w:rPr>
            <w:noProof/>
            <w:webHidden/>
          </w:rPr>
          <w:instrText xml:space="preserve"> PAGEREF _Toc262311537 \h </w:instrText>
        </w:r>
        <w:r>
          <w:rPr>
            <w:noProof/>
            <w:webHidden/>
          </w:rPr>
        </w:r>
        <w:r>
          <w:rPr>
            <w:noProof/>
            <w:webHidden/>
          </w:rPr>
          <w:fldChar w:fldCharType="separate"/>
        </w:r>
        <w:r w:rsidR="007C6D9A">
          <w:rPr>
            <w:noProof/>
            <w:webHidden/>
          </w:rPr>
          <w:t>4</w:t>
        </w:r>
        <w:r>
          <w:rPr>
            <w:noProof/>
            <w:webHidden/>
          </w:rPr>
          <w:fldChar w:fldCharType="end"/>
        </w:r>
      </w:hyperlink>
    </w:p>
    <w:p w14:paraId="76630938" w14:textId="77777777" w:rsidR="00802482" w:rsidRDefault="00791320" w:rsidP="00802482">
      <w:pPr>
        <w:pStyle w:val="TOC1"/>
        <w:rPr>
          <w:sz w:val="28"/>
        </w:rPr>
      </w:pPr>
      <w:r>
        <w:fldChar w:fldCharType="end"/>
      </w:r>
    </w:p>
    <w:p w14:paraId="5065A08E" w14:textId="77777777" w:rsidR="00B43BD0" w:rsidRDefault="00B43BD0" w:rsidP="008125E1">
      <w:pPr>
        <w:pStyle w:val="Heading1"/>
        <w:numPr>
          <w:ilvl w:val="0"/>
          <w:numId w:val="0"/>
        </w:numPr>
        <w:jc w:val="both"/>
        <w:rPr>
          <w:rFonts w:cs="Times New Roman"/>
          <w:noProof/>
          <w:kern w:val="0"/>
          <w:sz w:val="28"/>
          <w:szCs w:val="24"/>
        </w:rPr>
        <w:sectPr w:rsidR="00B43BD0" w:rsidSect="009165B5">
          <w:pgSz w:w="11907" w:h="16840" w:code="9"/>
          <w:pgMar w:top="1701" w:right="1134" w:bottom="1701" w:left="1985" w:header="709" w:footer="709" w:gutter="0"/>
          <w:cols w:space="708"/>
          <w:docGrid w:linePitch="360"/>
        </w:sectPr>
      </w:pPr>
    </w:p>
    <w:p w14:paraId="682B785A" w14:textId="77777777" w:rsidR="002E6C36" w:rsidRPr="00A32C6F" w:rsidRDefault="002E6C36" w:rsidP="00A32C6F">
      <w:pPr>
        <w:pStyle w:val="Heading1"/>
        <w:numPr>
          <w:ilvl w:val="0"/>
          <w:numId w:val="0"/>
        </w:numPr>
      </w:pPr>
      <w:bookmarkStart w:id="5" w:name="_Ref262310598"/>
      <w:bookmarkStart w:id="6" w:name="_Ref262310605"/>
      <w:bookmarkStart w:id="7" w:name="_Toc241658106"/>
      <w:r w:rsidRPr="00A32C6F">
        <w:t xml:space="preserve">THÔNG TIN </w:t>
      </w:r>
      <w:bookmarkEnd w:id="5"/>
      <w:bookmarkEnd w:id="6"/>
      <w:r w:rsidR="00076E90">
        <w:t>ĐỒ ÁN</w:t>
      </w:r>
      <w:bookmarkEnd w:id="7"/>
    </w:p>
    <w:p w14:paraId="66B4FC18" w14:textId="77777777" w:rsidR="00A65EB7" w:rsidRPr="001D0D77" w:rsidRDefault="00A65EB7" w:rsidP="00A65EB7">
      <w:pPr>
        <w:pStyle w:val="Like-Numbering"/>
      </w:pPr>
      <w:r>
        <w:t>1. Thông tin chung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31"/>
        <w:gridCol w:w="6857"/>
      </w:tblGrid>
      <w:tr w:rsidR="00B86E0A" w:rsidRPr="00B86E0A" w14:paraId="0DF0A0FB" w14:textId="77777777" w:rsidTr="00B86E0A">
        <w:tc>
          <w:tcPr>
            <w:tcW w:w="1935" w:type="dxa"/>
          </w:tcPr>
          <w:p w14:paraId="48381809" w14:textId="77777777" w:rsidR="00B86E0A" w:rsidRPr="00B86E0A" w:rsidRDefault="00B86E0A" w:rsidP="00B86E0A">
            <w:r w:rsidRPr="00B86E0A">
              <w:t xml:space="preserve">Tên đề tài: </w:t>
            </w:r>
          </w:p>
        </w:tc>
        <w:tc>
          <w:tcPr>
            <w:tcW w:w="6967" w:type="dxa"/>
          </w:tcPr>
          <w:p w14:paraId="2AFED9A7" w14:textId="1A9AF159" w:rsidR="00B86E0A" w:rsidRPr="00B86E0A" w:rsidRDefault="00494085" w:rsidP="00494085">
            <w:pPr>
              <w:ind w:firstLine="0"/>
              <w:jc w:val="left"/>
            </w:pPr>
            <w:r w:rsidRPr="00494085">
              <w:t>Xây dựng hệ thống gợi ý sản phẩm đa phương thức ứng dụng RAG</w:t>
            </w:r>
          </w:p>
        </w:tc>
      </w:tr>
      <w:tr w:rsidR="00B86E0A" w:rsidRPr="00B86E0A" w14:paraId="6C74B3E6" w14:textId="77777777" w:rsidTr="00B86E0A">
        <w:tc>
          <w:tcPr>
            <w:tcW w:w="8902" w:type="dxa"/>
            <w:gridSpan w:val="2"/>
          </w:tcPr>
          <w:p w14:paraId="635C7155" w14:textId="1FD2DC18" w:rsidR="00B86E0A" w:rsidRPr="00B86E0A" w:rsidRDefault="00B86E0A" w:rsidP="00B86E0A">
            <w:r w:rsidRPr="00B86E0A">
              <w:t xml:space="preserve">Sinh viên thực hiện: </w:t>
            </w:r>
            <w:r w:rsidR="00494085">
              <w:t>Nguyễn Văn Tiến</w:t>
            </w:r>
          </w:p>
        </w:tc>
      </w:tr>
      <w:tr w:rsidR="008977C5" w:rsidRPr="00B86E0A" w14:paraId="63F948E0" w14:textId="77777777" w:rsidTr="00B86E0A">
        <w:tc>
          <w:tcPr>
            <w:tcW w:w="8902" w:type="dxa"/>
            <w:gridSpan w:val="2"/>
          </w:tcPr>
          <w:p w14:paraId="54267F95" w14:textId="0FA39FA0" w:rsidR="008977C5" w:rsidRPr="00B86E0A" w:rsidRDefault="008977C5" w:rsidP="0009200E">
            <w:r>
              <w:t>Mã s</w:t>
            </w:r>
            <w:r w:rsidR="0009200E">
              <w:t>inh viên</w:t>
            </w:r>
            <w:r>
              <w:t xml:space="preserve">: </w:t>
            </w:r>
            <w:r w:rsidR="00494085">
              <w:t>2221050201</w:t>
            </w:r>
          </w:p>
        </w:tc>
      </w:tr>
      <w:tr w:rsidR="00B86E0A" w:rsidRPr="00B86E0A" w14:paraId="20AF8B67" w14:textId="77777777" w:rsidTr="00B86E0A">
        <w:tc>
          <w:tcPr>
            <w:tcW w:w="8902" w:type="dxa"/>
            <w:gridSpan w:val="2"/>
          </w:tcPr>
          <w:p w14:paraId="6D6D99BB" w14:textId="426ED38C" w:rsidR="00B86E0A" w:rsidRPr="00B86E0A" w:rsidRDefault="00B86E0A" w:rsidP="00B86E0A">
            <w:r w:rsidRPr="00B86E0A">
              <w:t>Lớp:</w:t>
            </w:r>
            <w:r w:rsidR="00494085">
              <w:t xml:space="preserve"> DCCTKH67A</w:t>
            </w:r>
          </w:p>
        </w:tc>
      </w:tr>
      <w:tr w:rsidR="00B86E0A" w:rsidRPr="00B86E0A" w14:paraId="1D9B3530" w14:textId="77777777" w:rsidTr="00B86E0A">
        <w:tc>
          <w:tcPr>
            <w:tcW w:w="8902" w:type="dxa"/>
            <w:gridSpan w:val="2"/>
          </w:tcPr>
          <w:p w14:paraId="0983BAA0" w14:textId="02F73306" w:rsidR="00B86E0A" w:rsidRPr="00B86E0A" w:rsidRDefault="00B86E0A" w:rsidP="00B86E0A">
            <w:r w:rsidRPr="00B86E0A">
              <w:t xml:space="preserve">Hệ đào tạo: </w:t>
            </w:r>
            <w:r w:rsidR="00494085">
              <w:t>Chính quy</w:t>
            </w:r>
          </w:p>
        </w:tc>
      </w:tr>
      <w:tr w:rsidR="00B86E0A" w:rsidRPr="00B86E0A" w14:paraId="4858AFFC" w14:textId="77777777" w:rsidTr="00B86E0A">
        <w:tc>
          <w:tcPr>
            <w:tcW w:w="8902" w:type="dxa"/>
            <w:gridSpan w:val="2"/>
          </w:tcPr>
          <w:p w14:paraId="66543A97" w14:textId="191009D2" w:rsidR="00B86E0A" w:rsidRPr="00B86E0A" w:rsidRDefault="00B86E0A" w:rsidP="00B86E0A">
            <w:r w:rsidRPr="00B86E0A">
              <w:t xml:space="preserve">Điện thoại: </w:t>
            </w:r>
            <w:r w:rsidR="00494085">
              <w:t>0862863204</w:t>
            </w:r>
          </w:p>
        </w:tc>
      </w:tr>
      <w:tr w:rsidR="00B86E0A" w:rsidRPr="00B86E0A" w14:paraId="59954122" w14:textId="77777777" w:rsidTr="00B86E0A">
        <w:tc>
          <w:tcPr>
            <w:tcW w:w="8902" w:type="dxa"/>
            <w:gridSpan w:val="2"/>
          </w:tcPr>
          <w:p w14:paraId="0D643D6D" w14:textId="387A3A7D" w:rsidR="00B86E0A" w:rsidRPr="00B86E0A" w:rsidRDefault="00B86E0A" w:rsidP="00B86E0A">
            <w:r w:rsidRPr="00B86E0A">
              <w:t xml:space="preserve">Email: </w:t>
            </w:r>
            <w:r w:rsidR="00494085">
              <w:t>2221050201@student.humg.edu.vn</w:t>
            </w:r>
          </w:p>
        </w:tc>
      </w:tr>
      <w:tr w:rsidR="00B86E0A" w:rsidRPr="00B86E0A" w14:paraId="226708D1" w14:textId="77777777" w:rsidTr="00B86E0A">
        <w:tc>
          <w:tcPr>
            <w:tcW w:w="8902" w:type="dxa"/>
            <w:gridSpan w:val="2"/>
          </w:tcPr>
          <w:p w14:paraId="4DF09A94" w14:textId="61C42EBF" w:rsidR="00B86E0A" w:rsidRPr="00B86E0A" w:rsidRDefault="00B86E0A" w:rsidP="00B86E0A">
            <w:r w:rsidRPr="00B86E0A">
              <w:t xml:space="preserve">Thời gian thực hiện: </w:t>
            </w:r>
            <w:r w:rsidR="00494085">
              <w:t>2026</w:t>
            </w:r>
          </w:p>
        </w:tc>
      </w:tr>
    </w:tbl>
    <w:p w14:paraId="65CA06BA" w14:textId="77777777" w:rsidR="00A65EB7" w:rsidRPr="004563FE" w:rsidRDefault="00C075B5" w:rsidP="00C075B5">
      <w:pPr>
        <w:pStyle w:val="Like-Numbering"/>
      </w:pPr>
      <w:r>
        <w:t xml:space="preserve">2. </w:t>
      </w:r>
      <w:r w:rsidR="00A65EB7" w:rsidRPr="004563FE">
        <w:t>Mục tiêu</w:t>
      </w:r>
      <w:r w:rsidR="001E341E">
        <w:t xml:space="preserve"> và phạm vi</w:t>
      </w:r>
    </w:p>
    <w:p w14:paraId="342A245A" w14:textId="006B4B4C" w:rsidR="00EB2A52" w:rsidRPr="00EB2A52" w:rsidRDefault="00EB2A52" w:rsidP="00EB2A52">
      <w:pPr>
        <w:ind w:firstLine="0"/>
        <w:rPr>
          <w:szCs w:val="28"/>
        </w:rPr>
      </w:pPr>
      <w:r w:rsidRPr="00EB2A52">
        <w:rPr>
          <w:szCs w:val="28"/>
        </w:rPr>
        <w:t>Đề tài hướng tới việc hoàn thành các mục tiêu cụ thể, đo lường được sau:</w:t>
      </w:r>
    </w:p>
    <w:p w14:paraId="4FC155C7" w14:textId="2C536D3E" w:rsidR="00EB2A52" w:rsidRPr="00EB2A52" w:rsidRDefault="00EB2A52" w:rsidP="00EB2A52">
      <w:pPr>
        <w:numPr>
          <w:ilvl w:val="0"/>
          <w:numId w:val="8"/>
        </w:numPr>
        <w:rPr>
          <w:szCs w:val="28"/>
        </w:rPr>
      </w:pPr>
      <w:r w:rsidRPr="00EB2A52">
        <w:rPr>
          <w:szCs w:val="28"/>
        </w:rPr>
        <w:t xml:space="preserve">Xây dựng mô hình gợi ý sản phẩm đa phương thức hai giai đoạn (truy hồi ứng viên kết hợp xếp hạng lại danh sách) tích hợp lịch sử tương tác, văn bản và hình ảnh; đạt hiệu năng xếp hạng trên tập kiểm nghiệm với các chỉ số mục tiêu cụ thể: Candidate Recall </w:t>
      </w:r>
      <m:oMath>
        <m:r>
          <w:rPr>
            <w:rFonts w:ascii="Cambria Math" w:hAnsi="Cambria Math"/>
            <w:szCs w:val="28"/>
          </w:rPr>
          <m:t>≥</m:t>
        </m:r>
      </m:oMath>
      <w:r w:rsidRPr="00EB2A52">
        <w:rPr>
          <w:szCs w:val="28"/>
        </w:rPr>
        <w:t xml:space="preserve"> 30%, HitRate@10 </w:t>
      </w:r>
      <m:oMath>
        <m:r>
          <w:rPr>
            <w:rFonts w:ascii="Cambria Math" w:hAnsi="Cambria Math"/>
            <w:szCs w:val="28"/>
          </w:rPr>
          <m:t>≥</m:t>
        </m:r>
      </m:oMath>
      <w:r w:rsidRPr="00EB2A52">
        <w:rPr>
          <w:szCs w:val="28"/>
        </w:rPr>
        <w:t xml:space="preserve"> 3,5% và NDCG@10 </w:t>
      </w:r>
      <m:oMath>
        <m:r>
          <w:rPr>
            <w:rFonts w:ascii="Cambria Math" w:hAnsi="Cambria Math"/>
            <w:szCs w:val="28"/>
          </w:rPr>
          <m:t>≥</m:t>
        </m:r>
      </m:oMath>
      <w:r w:rsidRPr="00EB2A52">
        <w:rPr>
          <w:szCs w:val="28"/>
        </w:rPr>
        <w:t xml:space="preserve"> 2,4%.</w:t>
      </w:r>
    </w:p>
    <w:p w14:paraId="47049F44" w14:textId="77777777" w:rsidR="00EB2A52" w:rsidRPr="00EB2A52" w:rsidRDefault="00EB2A52" w:rsidP="00EB2A52">
      <w:pPr>
        <w:numPr>
          <w:ilvl w:val="0"/>
          <w:numId w:val="8"/>
        </w:numPr>
        <w:rPr>
          <w:szCs w:val="28"/>
        </w:rPr>
      </w:pPr>
      <w:r w:rsidRPr="00EB2A52">
        <w:rPr>
          <w:szCs w:val="28"/>
        </w:rPr>
        <w:t>Xây dựng hệ thống Chatbot RAG hỗ trợ hội thoại mua sắm, cho phép xử lý truy vấn tự nhiên để tìm kiếm, giải thích gợi ý và so sánh sản phẩm; đảm bảo 100% câu trả lời có căn cứ trích xuất từ dữ liệu (không ảo giác về giá, thuộc tính hay sản phẩm) và thời gian phản hồi trung bình dưới 2,5 giây/truy vấn.</w:t>
      </w:r>
    </w:p>
    <w:p w14:paraId="4AB6F0A2" w14:textId="346C3DA6" w:rsidR="00EB2A52" w:rsidRDefault="00EB2A52" w:rsidP="00EB2A52">
      <w:pPr>
        <w:numPr>
          <w:ilvl w:val="0"/>
          <w:numId w:val="8"/>
        </w:numPr>
        <w:rPr>
          <w:szCs w:val="28"/>
        </w:rPr>
      </w:pPr>
      <w:r w:rsidRPr="00EB2A52">
        <w:rPr>
          <w:szCs w:val="28"/>
        </w:rPr>
        <w:t>Tích hợp và hoàn thiện giao diện ứng dụng web thực nghiệm, kết nối liền mạch giữa mô hình gợi ý và chatbot nhằm mô phỏng luồng tương tác thực tế của người dùng từ lúc nhập nhu cầu đến khi nhận kết quả gợi ý.</w:t>
      </w:r>
    </w:p>
    <w:p w14:paraId="24260E1C" w14:textId="105FC360" w:rsidR="00EB2A52" w:rsidRDefault="00EB2A52" w:rsidP="00EB2A52">
      <w:pPr>
        <w:ind w:firstLine="0"/>
        <w:rPr>
          <w:szCs w:val="28"/>
        </w:rPr>
      </w:pPr>
      <w:r>
        <w:rPr>
          <w:szCs w:val="28"/>
        </w:rPr>
        <w:t>Phạm vi đề tài</w:t>
      </w:r>
    </w:p>
    <w:p w14:paraId="57F8B08B" w14:textId="2AE66183" w:rsidR="00EB2A52" w:rsidRPr="00EB2A52" w:rsidRDefault="00EB2A52" w:rsidP="00EB2A52">
      <w:pPr>
        <w:pStyle w:val="NormalWeb"/>
        <w:numPr>
          <w:ilvl w:val="0"/>
          <w:numId w:val="9"/>
        </w:numPr>
        <w:rPr>
          <w:sz w:val="26"/>
          <w:szCs w:val="26"/>
        </w:rPr>
      </w:pPr>
      <w:r w:rsidRPr="00EB2A52">
        <w:rPr>
          <w:sz w:val="26"/>
          <w:szCs w:val="26"/>
        </w:rPr>
        <w:t xml:space="preserve">Dữ liệu thực nghiệm: Sử dụng tập dữ liệu trích xuất từ nhánh </w:t>
      </w:r>
      <w:r w:rsidRPr="00EB2A52">
        <w:rPr>
          <w:i/>
          <w:iCs/>
          <w:sz w:val="26"/>
          <w:szCs w:val="26"/>
        </w:rPr>
        <w:t>Clothing_Shoes_and_Jewelry</w:t>
      </w:r>
      <w:r w:rsidRPr="00EB2A52">
        <w:rPr>
          <w:sz w:val="26"/>
          <w:szCs w:val="26"/>
        </w:rPr>
        <w:t xml:space="preserve"> của bộ Amazon Reviews 2023, cố định quy mô ở 21.690 người dùng, 32.557 sản phẩm và 198.200 tương tác tích cực.</w:t>
      </w:r>
    </w:p>
    <w:p w14:paraId="0E91A010" w14:textId="70A6EF03" w:rsidR="00EB2A52" w:rsidRPr="00EB2A52" w:rsidRDefault="00EB2A52" w:rsidP="00EB2A52">
      <w:pPr>
        <w:pStyle w:val="NormalWeb"/>
        <w:numPr>
          <w:ilvl w:val="0"/>
          <w:numId w:val="9"/>
        </w:numPr>
        <w:rPr>
          <w:sz w:val="26"/>
          <w:szCs w:val="26"/>
        </w:rPr>
      </w:pPr>
      <w:r w:rsidRPr="00EB2A52">
        <w:rPr>
          <w:sz w:val="26"/>
          <w:szCs w:val="26"/>
        </w:rPr>
        <w:t>Giới hạn tri thức: Chatbot vận hành theo cơ chế đóng (closed-domain RAG), chỉ sử dụng metadata, thông số kỹ thuật và đánh giá thực tế của tập dữ liệu đã chuẩn hóa; loại trừ hoàn toàn việc tự sinh dữ liệu ngoại lai.</w:t>
      </w:r>
    </w:p>
    <w:p w14:paraId="27E37A39" w14:textId="77777777" w:rsidR="00EB2A52" w:rsidRDefault="00EB2A52" w:rsidP="00C075B5">
      <w:pPr>
        <w:pStyle w:val="Like-Numbering"/>
      </w:pPr>
    </w:p>
    <w:p w14:paraId="416FEB82" w14:textId="557941F0" w:rsidR="00A65EB7" w:rsidRPr="004563FE" w:rsidRDefault="00C075B5" w:rsidP="00C075B5">
      <w:pPr>
        <w:pStyle w:val="Like-Numbering"/>
      </w:pPr>
      <w:r>
        <w:t xml:space="preserve">3. </w:t>
      </w:r>
      <w:r w:rsidR="00A65EB7" w:rsidRPr="004563FE">
        <w:t>Nội dung chính</w:t>
      </w:r>
    </w:p>
    <w:p w14:paraId="195A7B62" w14:textId="5805A9F5" w:rsidR="00A65EB7" w:rsidRDefault="00EB2A52" w:rsidP="00EB2A52">
      <w:pPr>
        <w:ind w:firstLine="0"/>
      </w:pPr>
      <w:r>
        <w:t>Nội dung thực hiện để đạt được kết quả đề ra theo thời gian cụ thể:</w:t>
      </w:r>
    </w:p>
    <w:p w14:paraId="7BBFBB2C" w14:textId="2CA103F0" w:rsidR="00EB2A52" w:rsidRPr="00EB2A52" w:rsidRDefault="00EB2A52" w:rsidP="00EB2A52">
      <w:pPr>
        <w:pStyle w:val="ListParagraph"/>
        <w:numPr>
          <w:ilvl w:val="0"/>
          <w:numId w:val="9"/>
        </w:numPr>
      </w:pPr>
      <w:r w:rsidRPr="00EB2A52">
        <w:t>Thu thập và tiền xử lý dữ liệu: Xử lý bộ dữ liệu Amazon Reviews 2023; thiết lập tiêu chí lọc người dùng/sản phẩm; phân chia tập huấn luyện</w:t>
      </w:r>
      <w:r>
        <w:t xml:space="preserve"> và </w:t>
      </w:r>
      <w:r w:rsidRPr="00EB2A52">
        <w:t>kiểm thử theo mốc thời gian và kiểm soát rò rỉ dữ liệu.</w:t>
      </w:r>
    </w:p>
    <w:p w14:paraId="057C8B3D" w14:textId="05E470AE" w:rsidR="00EB2A52" w:rsidRPr="00EB2A52" w:rsidRDefault="00EB2A52" w:rsidP="00EB2A52">
      <w:pPr>
        <w:pStyle w:val="ListParagraph"/>
        <w:numPr>
          <w:ilvl w:val="0"/>
          <w:numId w:val="9"/>
        </w:numPr>
      </w:pPr>
      <w:r w:rsidRPr="00EB2A52">
        <w:t>Khai phá đặc trưng đa phương thức: Trích xuất vector đặc trưng văn bản và hình ảnh sản phẩm phục vụ mô hình hóa biểu diễn.</w:t>
      </w:r>
    </w:p>
    <w:p w14:paraId="15F64734" w14:textId="3820D239" w:rsidR="00EB2A52" w:rsidRPr="00EB2A52" w:rsidRDefault="00EB2A52" w:rsidP="00EB2A52">
      <w:pPr>
        <w:pStyle w:val="ListParagraph"/>
        <w:numPr>
          <w:ilvl w:val="0"/>
          <w:numId w:val="9"/>
        </w:numPr>
      </w:pPr>
      <w:r w:rsidRPr="00EB2A52">
        <w:t>Phát triển mô hình gợi ý: Xây dựng kiến trúc gợi ý hai giai đoạn gồm nhánh User Tower và mạng residual listwise reranker (tinh chỉnh thứ hạng Top-K).</w:t>
      </w:r>
    </w:p>
    <w:p w14:paraId="24165788" w14:textId="73A94314" w:rsidR="00EB2A52" w:rsidRPr="00EB2A52" w:rsidRDefault="00EB2A52" w:rsidP="00EB2A52">
      <w:pPr>
        <w:pStyle w:val="ListParagraph"/>
        <w:numPr>
          <w:ilvl w:val="0"/>
          <w:numId w:val="9"/>
        </w:numPr>
      </w:pPr>
      <w:r w:rsidRPr="00EB2A52">
        <w:t>Xây dựng kho tri thức và pipeline RAG: Lập chỉ mục ngữ nghĩa cho metadata, thuộc tính và đánh giá sản phẩm; xây dựng module phân loại ý định người dùng và truy hồi ngữ cảnh liên quan.</w:t>
      </w:r>
    </w:p>
    <w:p w14:paraId="0828B462" w14:textId="4706208B" w:rsidR="00EB2A52" w:rsidRPr="00EB2A52" w:rsidRDefault="00EB2A52" w:rsidP="00EB2A52">
      <w:pPr>
        <w:pStyle w:val="ListParagraph"/>
        <w:numPr>
          <w:ilvl w:val="0"/>
          <w:numId w:val="9"/>
        </w:numPr>
      </w:pPr>
      <w:r w:rsidRPr="00EB2A52">
        <w:t>Đánh giá định lượng hệ thống gợi ý: Đo lường hiệu năng bằng các chỉ số Candidate Recall, Hit Rate và NDCG tại các ngưỡng Top-10, Top-50 và Top-1000.</w:t>
      </w:r>
    </w:p>
    <w:p w14:paraId="1C9CBB04" w14:textId="33E997A1" w:rsidR="00EB2A52" w:rsidRPr="00EB2A52" w:rsidRDefault="00EB2A52" w:rsidP="00EB2A52">
      <w:pPr>
        <w:pStyle w:val="ListParagraph"/>
        <w:numPr>
          <w:ilvl w:val="0"/>
          <w:numId w:val="9"/>
        </w:numPr>
      </w:pPr>
      <w:r w:rsidRPr="00EB2A52">
        <w:t>Tích hợp và kiểm thử hệ thống: Ghép nối chatbot với bộ máy gợi ý để thực hiện đa tác vụ (tìm kiếm, giải thích, so sánh); đo lường độ trung thực của câu trả lời và độ trễ phản hồi.</w:t>
      </w:r>
    </w:p>
    <w:p w14:paraId="71340DDA" w14:textId="5323354D" w:rsidR="00EB2A52" w:rsidRPr="004563FE" w:rsidRDefault="00EB2A52" w:rsidP="00EB2A52">
      <w:pPr>
        <w:pStyle w:val="ListParagraph"/>
        <w:numPr>
          <w:ilvl w:val="0"/>
          <w:numId w:val="9"/>
        </w:numPr>
      </w:pPr>
      <w:r w:rsidRPr="00EB2A52">
        <w:t>Phát triển giao diện tương tác: Xây dựng ứng dụng web front-end cho phép người dùng trải nghiệm luồng đối thoại và nhận danh sách gợi ý trực quan.</w:t>
      </w:r>
    </w:p>
    <w:p w14:paraId="3F3C29C1" w14:textId="77777777" w:rsidR="00A65EB7" w:rsidRPr="004563FE" w:rsidRDefault="00C075B5" w:rsidP="00C075B5">
      <w:pPr>
        <w:pStyle w:val="Like-Numbering"/>
      </w:pPr>
      <w:r>
        <w:t xml:space="preserve">4. </w:t>
      </w:r>
      <w:r w:rsidR="00A65EB7" w:rsidRPr="004563FE">
        <w:t>Kết quả chính đạt được</w:t>
      </w:r>
    </w:p>
    <w:p w14:paraId="021AB213" w14:textId="77777777" w:rsidR="00A65EB7" w:rsidRDefault="00A65EB7" w:rsidP="00BC2CA7">
      <w:r>
        <w:t>Phần này trả lời câu hỏi “kết quả ra sao</w:t>
      </w:r>
      <w:r w:rsidR="00A873BC">
        <w:t>?</w:t>
      </w:r>
      <w:r>
        <w:t>” theo mục tiêu đã đặt ra.</w:t>
      </w:r>
    </w:p>
    <w:p w14:paraId="69283611" w14:textId="77777777" w:rsidR="00B74402" w:rsidRDefault="00B74402">
      <w:pPr>
        <w:spacing w:before="0" w:line="240" w:lineRule="auto"/>
        <w:ind w:firstLine="0"/>
        <w:jc w:val="left"/>
        <w:rPr>
          <w:rFonts w:cs="Arial"/>
          <w:b/>
          <w:bCs/>
          <w:kern w:val="32"/>
          <w:sz w:val="32"/>
          <w:szCs w:val="32"/>
        </w:rPr>
      </w:pPr>
      <w:bookmarkStart w:id="8" w:name="_Ref262310752"/>
      <w:r>
        <w:br w:type="page"/>
      </w:r>
    </w:p>
    <w:p w14:paraId="46AF0CA2" w14:textId="77777777" w:rsidR="00E800F6" w:rsidRDefault="0077247B" w:rsidP="004B4BF6">
      <w:pPr>
        <w:pStyle w:val="Heading1"/>
        <w:numPr>
          <w:ilvl w:val="0"/>
          <w:numId w:val="0"/>
        </w:numPr>
      </w:pPr>
      <w:bookmarkStart w:id="9" w:name="_Toc241658107"/>
      <w:r w:rsidRPr="00597ACF">
        <w:t>MỞ</w:t>
      </w:r>
      <w:r>
        <w:t xml:space="preserve"> ĐẦU</w:t>
      </w:r>
      <w:bookmarkEnd w:id="1"/>
      <w:bookmarkEnd w:id="8"/>
      <w:bookmarkEnd w:id="9"/>
    </w:p>
    <w:p w14:paraId="44847041" w14:textId="77777777" w:rsidR="004B4BF6" w:rsidRDefault="00DD3F19" w:rsidP="001D730B">
      <w:pPr>
        <w:pStyle w:val="Like-Numbering"/>
      </w:pPr>
      <w:r>
        <w:t>1</w:t>
      </w:r>
      <w:r w:rsidR="001D730B">
        <w:t xml:space="preserve">. </w:t>
      </w:r>
      <w:r w:rsidR="00185D0D">
        <w:t>L</w:t>
      </w:r>
      <w:r w:rsidR="00185D0D" w:rsidRPr="00185D0D">
        <w:t>ý</w:t>
      </w:r>
      <w:r w:rsidR="00185D0D">
        <w:t xml:space="preserve"> do ch</w:t>
      </w:r>
      <w:r w:rsidR="00185D0D" w:rsidRPr="00185D0D">
        <w:t>ọn</w:t>
      </w:r>
      <w:r w:rsidR="00243BE7" w:rsidRPr="00243BE7">
        <w:t xml:space="preserve"> đề tài</w:t>
      </w:r>
    </w:p>
    <w:p w14:paraId="63DC910E" w14:textId="769DB595" w:rsidR="00E92FC6" w:rsidRPr="00E92FC6" w:rsidRDefault="00E92FC6" w:rsidP="00E92FC6">
      <w:r w:rsidRPr="00E92FC6">
        <w:t>Sự bùng nổ của thương mại điện tử đã khiến số lượng và thông tin sản phẩm gia tăng với tốc độ chóng mặt, từ đó tạo ra tình trạng quá tải thông tin, gây khó khăn lớn cho người dùng trong việc tìm kiếm, so sánh và đưa ra quyết định mua sắm phù hợp. Thách thức này càng trở nên rõ nét trong ngành hàng thời trang</w:t>
      </w:r>
      <w:r w:rsidR="008B20F6">
        <w:t xml:space="preserve">, </w:t>
      </w:r>
      <w:r w:rsidRPr="00E92FC6">
        <w:t>một lĩnh vực đặc thù nơi quyết định tiêu dùng không đơn thuần dựa vào tên gọi hay giá cả, mà phụ thuộc sâu sắc vào kiểu dáng, màu sắc, chất liệu, thương hiệu và gu thẩm mỹ cá nhân. Chính vì vậy, việc phát triển các hệ thống gợi ý đóng vai trò then chốt nhằm sàng lọc danh mục sản phẩm khổng lồ và đưa những lựa chọn tương thích nhất đến với từng khách hàng.</w:t>
      </w:r>
    </w:p>
    <w:p w14:paraId="1FB5BD39" w14:textId="3CF2EA23" w:rsidR="00E92FC6" w:rsidRPr="00E92FC6" w:rsidRDefault="00E92FC6" w:rsidP="00E92FC6">
      <w:r w:rsidRPr="00E92FC6">
        <w:t>Để giải quyết bài toán trên, các hệ thống gợi ý truyền thống thường dựa vào lịch sử tương tác giữa người dùng và sản phẩm như lượt xem, đánh giá hay giao dịch mua hàng. Dù cách tiếp cận lọc cộng tác này phát huy hiệu quả tốt khi dữ liệu tương tác đủ dày đặc, song trong thực tế triển khai, hệ thống thường xuyên đối mặt với vấn đề dữ liệu thưa thớt (data sparsity); đặc biệt là các sản phẩm mới hoặc sản phẩm ngách vốn thiếu hụt tín hiệu hành vi để mô hình học được đặc trưng. Quan trọng hơn, đối với thời trang, giá trị cốt lõi của món đồ lại nằm ở thông tin văn bản và hình ảnh thị giác</w:t>
      </w:r>
      <w:r w:rsidR="00494085">
        <w:t>,</w:t>
      </w:r>
      <w:r w:rsidRPr="00E92FC6">
        <w:t xml:space="preserve"> những khía cạnh phong phú mà dữ liệu hành vi đơn thuần không thể phản ánh trọn vẹn.</w:t>
      </w:r>
    </w:p>
    <w:p w14:paraId="1A290635" w14:textId="77777777" w:rsidR="00E92FC6" w:rsidRPr="00E92FC6" w:rsidRDefault="00E92FC6" w:rsidP="00E92FC6">
      <w:r w:rsidRPr="00E92FC6">
        <w:t>Xuất phát từ hạn chế đó, các tiến bộ gần đây trong học sâu đã mở ra hướng đi đầy tiềm năng nhằm khai thác triệt để các nguồn dữ liệu đa dạng. Cụ thể, nghiên cứu của Kang và McAuley về mô hình SASRec đã chứng minh tính hiệu quả của cơ chế self-attention trong việc nắm bắt sự biến chuyển sở thích của người dùng qua chuỗi hành vi tuần tự theo thời gian. Đồng thời, mô hình CLIP của Radford cùng các cộng sự mang lại khả năng biểu diễn đồng nhất hình ảnh và văn bản vào một không gian vector ngữ nghĩa chung, tạo tiền đề vững chắc để tận dụng đồng thời mô tả thuộc tính và diện mạo thị giác của sản phẩm. Việc kết hợp hài hòa hai hướng tiếp cận này chính là chìa khóa giúp hệ thống bù đắp khoảng trống dữ liệu tương tác thưa và xử lý hiệu quả nhóm sản phẩm ít tương tác.</w:t>
      </w:r>
    </w:p>
    <w:p w14:paraId="32DFD235" w14:textId="77777777" w:rsidR="00E92FC6" w:rsidRPr="00E92FC6" w:rsidRDefault="00E92FC6" w:rsidP="00E92FC6">
      <w:r w:rsidRPr="00E92FC6">
        <w:t>Tuy nhiên, bên cạnh việc đón nhận danh sách đề xuất thụ động, hành vi mua sắm hiện đại đòi hỏi sự tương tác hai chiều linh hoạt hơn thông qua ngôn ngữ tự nhiên, ví dụ như diễn đạt nhu cầu cụ thể, yêu cầu giải thích lý do đề xuất hoặc đối chiếu chi tiết giữa các món đồ. Dù các mô hình ngôn ngữ lớn (LLM) mang lại trải nghiệm đàm thoại tự nhiên, chúng lại tiềm ẩn rủi ro lớn về hiện tượng sinh ảo giác thông tin (hallucination). Để khắc phục triệt để rào cản này, kiến trúc Retrieval-Augmented Generation (RAG) do Lewis và cộng sự đề xuất là giải pháp tối ưu nhờ cơ chế truy xuất dữ liệu thực tế trước khi sinh phản hồi. Ứng dụng RAG vào trợ lý mua sắm đảm bảo rằng mọi câu trả lời đều được neo chặt vào metadata, thông số kỹ thuật và phản hồi thực tế từ khách hàng, loại trừ nguy cơ suy diễn sai lệch ngoài cơ sở dữ liệu.</w:t>
      </w:r>
    </w:p>
    <w:p w14:paraId="4F900283" w14:textId="5E226207" w:rsidR="00E92FC6" w:rsidRPr="00E92FC6" w:rsidRDefault="00E92FC6" w:rsidP="00E92FC6">
      <w:r w:rsidRPr="00E92FC6">
        <w:t xml:space="preserve">Từ những nhu cầu thực tiễn và cơ sở lý luận nêu trên, đề tài </w:t>
      </w:r>
      <w:r w:rsidRPr="00E92FC6">
        <w:rPr>
          <w:b/>
          <w:bCs/>
        </w:rPr>
        <w:t>“</w:t>
      </w:r>
      <w:r w:rsidRPr="00E5025D">
        <w:rPr>
          <w:szCs w:val="26"/>
        </w:rPr>
        <w:t>Xây dựng hệ thống gợi ý sản phẩm đa phương thức ứng dụng RAG</w:t>
      </w:r>
      <w:r w:rsidRPr="00E92FC6">
        <w:rPr>
          <w:b/>
          <w:bCs/>
        </w:rPr>
        <w:t>”</w:t>
      </w:r>
      <w:r w:rsidRPr="00E92FC6">
        <w:t xml:space="preserve"> được lựa chọn nghiên cứu. Mục tiêu cốt lõi của đề tài không nhằm thay thế các giải pháp sẵn có, mà tập trung xây dựng một hệ thống thực nghiệm hoàn chỉnh có sự cộng hưởng giữa hai thành phần: mô hình gợi ý đa phương thức chịu trách nhiệm truy hồi và xếp hạng tối ưu danh sách Top-K; kết hợp cùng chatbot RAG đóng vai trò cầu nối tương tác, giúp người dùng tìm kiếm, tinh chỉnh nhu cầu, thấu hiểu căn cứ gợi ý và so sánh sản phẩm một cách trực quan, đáng tin cậy.</w:t>
      </w:r>
    </w:p>
    <w:p w14:paraId="62BD2B76" w14:textId="41CD9FCD" w:rsidR="00E92FC6" w:rsidRPr="00E92FC6" w:rsidRDefault="00E92FC6" w:rsidP="00E92FC6">
      <w:r w:rsidRPr="00E92FC6">
        <w:t xml:space="preserve">Nhằm đảm bảo tính thực tiễn và độ tin cậy cho quá trình thử nghiệm, đề tài lựa chọn tập dữ liệu Amazon Reviews 2023 thuộc nhóm mặt hàng </w:t>
      </w:r>
      <w:r w:rsidRPr="00E92FC6">
        <w:rPr>
          <w:i/>
          <w:iCs/>
        </w:rPr>
        <w:t>Clothing</w:t>
      </w:r>
      <w:r>
        <w:rPr>
          <w:i/>
          <w:iCs/>
        </w:rPr>
        <w:t xml:space="preserve"> </w:t>
      </w:r>
      <w:r w:rsidRPr="00E92FC6">
        <w:rPr>
          <w:i/>
          <w:iCs/>
        </w:rPr>
        <w:t>Shoes</w:t>
      </w:r>
      <w:r>
        <w:rPr>
          <w:i/>
          <w:iCs/>
        </w:rPr>
        <w:t xml:space="preserve"> </w:t>
      </w:r>
      <w:r w:rsidRPr="00E92FC6">
        <w:rPr>
          <w:i/>
          <w:iCs/>
        </w:rPr>
        <w:t>and</w:t>
      </w:r>
      <w:r>
        <w:rPr>
          <w:i/>
          <w:iCs/>
        </w:rPr>
        <w:t xml:space="preserve"> </w:t>
      </w:r>
      <w:r w:rsidRPr="00E92FC6">
        <w:rPr>
          <w:i/>
          <w:iCs/>
        </w:rPr>
        <w:t>Jewelry</w:t>
      </w:r>
      <w:r w:rsidRPr="00E92FC6">
        <w:t>. Nguồn dữ liệu này cung cấp đầy đủ cả chuỗi đánh giá/tương tác theo thời gian lẫn siêu dữ liệu chi tiết của sản phẩm, đáp ứng hoàn hảo yêu cầu kết hợp đồng thời ba luồng tín hiệu: hành vi người dùng, ngữ nghĩa văn bản và đặc trưng hình ảnh. Trên cơ sở đó, bộ dữ liệu thực nghiệm chuẩn được thiết lập thông qua quy trình tiền xử lý nghiêm ngặt, bao gồm lọc ngưỡng tương tác, phân chia tập dữ liệu chặt chẽ theo mốc thời gian và kiểm soát chống rò rỉ thông tin nhằm đảm bảo tính khách quan và khả năng tái lập của nghiên cứu.</w:t>
      </w:r>
    </w:p>
    <w:p w14:paraId="0E393FD6" w14:textId="77777777" w:rsidR="00E92FC6" w:rsidRPr="00E92FC6" w:rsidRDefault="00E92FC6" w:rsidP="00E92FC6">
      <w:r w:rsidRPr="00E92FC6">
        <w:t>Hiện thực hóa định hướng đó về mặt phương pháp, hệ thống gợi ý được thiết kế theo kiến trúc hai giai đoạn chuẩn mực trong công nghiệp. Ở giai đoạn đầu, mạng User Tower đảm nhận việc trích xuất và tổng hợp biểu diễn người dùng từ chuỗi hành vi quá khứ kết hợp với đặc trưng đa phương thức của sản phẩm để truy hồi nhanh tập ứng viên tiềm năng; ở giai đoạn kế tiếp, mạng reranker tiến hành tinh chỉnh và tái xếp hạng danh sách nhằm tối ưu hóa độ chuẩn xác của Top-K. Song hành với đó, luồng chatbot RAG tiếp nhận truy vấn ngôn ngữ tự nhiên, phân tích ý định, truy xuất ngữ cảnh xác thực từ kho dữ liệu sản phẩm và phối hợp nhịp nhàng với kết quả của bộ máy gợi ý để phản hồi người dùng với độ chính xác và tính thuyết phục cao nhất.</w:t>
      </w:r>
    </w:p>
    <w:p w14:paraId="18FDAB1A" w14:textId="77777777" w:rsidR="0080385D" w:rsidRDefault="00DD3F19" w:rsidP="0080385D">
      <w:pPr>
        <w:pStyle w:val="NumberingStyle"/>
        <w:numPr>
          <w:ilvl w:val="0"/>
          <w:numId w:val="0"/>
        </w:numPr>
      </w:pPr>
      <w:r>
        <w:t>2</w:t>
      </w:r>
      <w:r w:rsidR="0080385D">
        <w:t>. B</w:t>
      </w:r>
      <w:r w:rsidR="0080385D" w:rsidRPr="0080385D">
        <w:t>ố</w:t>
      </w:r>
      <w:r w:rsidR="0080385D">
        <w:t xml:space="preserve"> c</w:t>
      </w:r>
      <w:r w:rsidR="0080385D" w:rsidRPr="0080385D">
        <w:t>ục</w:t>
      </w:r>
      <w:r w:rsidR="0080385D">
        <w:t xml:space="preserve"> c</w:t>
      </w:r>
      <w:r w:rsidR="0080385D" w:rsidRPr="0080385D">
        <w:t>ủa</w:t>
      </w:r>
      <w:r w:rsidR="0080385D">
        <w:t xml:space="preserve"> </w:t>
      </w:r>
      <w:r w:rsidR="0080385D" w:rsidRPr="0080385D">
        <w:t>đồ</w:t>
      </w:r>
      <w:r w:rsidR="0080385D">
        <w:t xml:space="preserve"> </w:t>
      </w:r>
      <w:r w:rsidR="0080385D" w:rsidRPr="0080385D">
        <w:t>án</w:t>
      </w:r>
    </w:p>
    <w:p w14:paraId="5699BE24" w14:textId="77777777" w:rsidR="000008A9" w:rsidRDefault="000008A9">
      <w:pPr>
        <w:pStyle w:val="ListParagraph"/>
        <w:numPr>
          <w:ilvl w:val="0"/>
          <w:numId w:val="5"/>
        </w:numPr>
      </w:pPr>
      <w:r>
        <w:t>M</w:t>
      </w:r>
      <w:r w:rsidRPr="000008A9">
        <w:t>ở</w:t>
      </w:r>
      <w:r>
        <w:t xml:space="preserve"> </w:t>
      </w:r>
      <w:r w:rsidRPr="000008A9">
        <w:t>đầu</w:t>
      </w:r>
    </w:p>
    <w:p w14:paraId="63203FAC" w14:textId="77777777" w:rsidR="000008A9" w:rsidRDefault="000008A9">
      <w:pPr>
        <w:pStyle w:val="ListParagraph"/>
        <w:numPr>
          <w:ilvl w:val="0"/>
          <w:numId w:val="5"/>
        </w:numPr>
      </w:pPr>
      <w:r>
        <w:t>Ch</w:t>
      </w:r>
      <w:r w:rsidRPr="000008A9">
        <w:t>ươ</w:t>
      </w:r>
      <w:r>
        <w:t xml:space="preserve">ng 1: </w:t>
      </w:r>
      <w:r w:rsidR="009B0687">
        <w:t>N</w:t>
      </w:r>
      <w:r w:rsidR="009B0687" w:rsidRPr="009B0687">
        <w:t>ếu</w:t>
      </w:r>
      <w:r w:rsidR="009B0687">
        <w:t xml:space="preserve"> t</w:t>
      </w:r>
      <w:r w:rsidR="009B0687" w:rsidRPr="009B0687">
        <w:t>óm</w:t>
      </w:r>
      <w:r w:rsidR="009B0687">
        <w:t xml:space="preserve"> t</w:t>
      </w:r>
      <w:r w:rsidR="009B0687" w:rsidRPr="009B0687">
        <w:t>ắt</w:t>
      </w:r>
      <w:r w:rsidR="009B0687">
        <w:t xml:space="preserve"> n</w:t>
      </w:r>
      <w:r w:rsidR="009B0687" w:rsidRPr="009B0687">
        <w:t>ội</w:t>
      </w:r>
      <w:r w:rsidR="009B0687">
        <w:t xml:space="preserve"> dung c</w:t>
      </w:r>
      <w:r w:rsidR="009B0687" w:rsidRPr="009B0687">
        <w:t>ủa</w:t>
      </w:r>
      <w:r w:rsidR="009B0687">
        <w:t xml:space="preserve"> ch</w:t>
      </w:r>
      <w:r w:rsidR="009B0687" w:rsidRPr="009B0687">
        <w:t>ươn</w:t>
      </w:r>
      <w:r w:rsidR="009B0687">
        <w:t>g</w:t>
      </w:r>
    </w:p>
    <w:p w14:paraId="67378618" w14:textId="77777777" w:rsidR="009B0687" w:rsidRPr="000008A9" w:rsidRDefault="009B0687">
      <w:pPr>
        <w:pStyle w:val="ListParagraph"/>
        <w:numPr>
          <w:ilvl w:val="0"/>
          <w:numId w:val="5"/>
        </w:numPr>
      </w:pPr>
      <w:r>
        <w:t>Ch</w:t>
      </w:r>
      <w:r w:rsidRPr="000008A9">
        <w:t>ươ</w:t>
      </w:r>
      <w:r>
        <w:t>ng 2: N</w:t>
      </w:r>
      <w:r w:rsidRPr="009B0687">
        <w:t>ếu</w:t>
      </w:r>
      <w:r>
        <w:t xml:space="preserve"> t</w:t>
      </w:r>
      <w:r w:rsidRPr="009B0687">
        <w:t>óm</w:t>
      </w:r>
      <w:r>
        <w:t xml:space="preserve"> t</w:t>
      </w:r>
      <w:r w:rsidRPr="009B0687">
        <w:t>ắt</w:t>
      </w:r>
      <w:r>
        <w:t xml:space="preserve"> n</w:t>
      </w:r>
      <w:r w:rsidRPr="009B0687">
        <w:t>ội</w:t>
      </w:r>
      <w:r>
        <w:t xml:space="preserve"> dung c</w:t>
      </w:r>
      <w:r w:rsidRPr="009B0687">
        <w:t>ủa</w:t>
      </w:r>
      <w:r>
        <w:t xml:space="preserve"> ch</w:t>
      </w:r>
      <w:r w:rsidRPr="009B0687">
        <w:t>ươn</w:t>
      </w:r>
      <w:r>
        <w:t>g</w:t>
      </w:r>
    </w:p>
    <w:p w14:paraId="5820340A" w14:textId="77777777" w:rsidR="009B0687" w:rsidRPr="000008A9" w:rsidRDefault="009B0687">
      <w:pPr>
        <w:pStyle w:val="ListParagraph"/>
        <w:numPr>
          <w:ilvl w:val="0"/>
          <w:numId w:val="5"/>
        </w:numPr>
      </w:pPr>
      <w:r>
        <w:t>Ch</w:t>
      </w:r>
      <w:r w:rsidRPr="000008A9">
        <w:t>ươ</w:t>
      </w:r>
      <w:r>
        <w:t>ng 3: N</w:t>
      </w:r>
      <w:r w:rsidRPr="009B0687">
        <w:t>ếu</w:t>
      </w:r>
      <w:r>
        <w:t xml:space="preserve"> t</w:t>
      </w:r>
      <w:r w:rsidRPr="009B0687">
        <w:t>óm</w:t>
      </w:r>
      <w:r>
        <w:t xml:space="preserve"> t</w:t>
      </w:r>
      <w:r w:rsidRPr="009B0687">
        <w:t>ắt</w:t>
      </w:r>
      <w:r>
        <w:t xml:space="preserve"> n</w:t>
      </w:r>
      <w:r w:rsidRPr="009B0687">
        <w:t>ội</w:t>
      </w:r>
      <w:r>
        <w:t xml:space="preserve"> dung c</w:t>
      </w:r>
      <w:r w:rsidRPr="009B0687">
        <w:t>ủa</w:t>
      </w:r>
      <w:r>
        <w:t xml:space="preserve"> ch</w:t>
      </w:r>
      <w:r w:rsidRPr="009B0687">
        <w:t>ươn</w:t>
      </w:r>
      <w:r>
        <w:t>g</w:t>
      </w:r>
    </w:p>
    <w:p w14:paraId="66793DFF" w14:textId="77777777" w:rsidR="009B0687" w:rsidRPr="000008A9" w:rsidRDefault="009B0687">
      <w:pPr>
        <w:pStyle w:val="ListParagraph"/>
        <w:numPr>
          <w:ilvl w:val="0"/>
          <w:numId w:val="5"/>
        </w:numPr>
      </w:pPr>
      <w:r>
        <w:t>K</w:t>
      </w:r>
      <w:r w:rsidRPr="009B0687">
        <w:t>ết</w:t>
      </w:r>
      <w:r>
        <w:t xml:space="preserve"> lu</w:t>
      </w:r>
      <w:r w:rsidRPr="009B0687">
        <w:t>ận</w:t>
      </w:r>
    </w:p>
    <w:p w14:paraId="544C3BB9" w14:textId="77777777" w:rsidR="009B0687" w:rsidRPr="000008A9" w:rsidRDefault="009B0687" w:rsidP="009B0687">
      <w:pPr>
        <w:pStyle w:val="ListParagraph"/>
        <w:ind w:left="1287" w:firstLine="0"/>
      </w:pPr>
    </w:p>
    <w:p w14:paraId="0B9C0B1E" w14:textId="77777777" w:rsidR="00CD2AA9" w:rsidRDefault="00CD2AA9" w:rsidP="00CD2AA9">
      <w:pPr>
        <w:ind w:firstLine="0"/>
      </w:pPr>
    </w:p>
    <w:p w14:paraId="7C632861" w14:textId="77777777" w:rsidR="009B0687" w:rsidRDefault="009B0687" w:rsidP="00CD2AA9">
      <w:pPr>
        <w:ind w:firstLine="0"/>
      </w:pPr>
    </w:p>
    <w:p w14:paraId="03111112" w14:textId="77777777" w:rsidR="003510E3" w:rsidRDefault="003510E3">
      <w:pPr>
        <w:sectPr w:rsidR="003510E3" w:rsidSect="009165B5">
          <w:pgSz w:w="11907" w:h="16840" w:code="9"/>
          <w:pgMar w:top="1701" w:right="1134" w:bottom="1701" w:left="1985" w:header="709" w:footer="709" w:gutter="0"/>
          <w:cols w:space="708"/>
          <w:docGrid w:linePitch="360"/>
        </w:sectPr>
      </w:pPr>
    </w:p>
    <w:p w14:paraId="40C88E85" w14:textId="253CD678" w:rsidR="003510E3" w:rsidRDefault="00597ACF" w:rsidP="00597ACF">
      <w:pPr>
        <w:pStyle w:val="Heading1"/>
      </w:pPr>
      <w:r>
        <w:br/>
      </w:r>
      <w:bookmarkStart w:id="10" w:name="_Toc241658108"/>
      <w:r w:rsidR="00494085" w:rsidRPr="00494085">
        <w:t>TỔNG QUAN LÝ THUYẾT VỀ LĨNH VỰC NGHIÊN CỨU</w:t>
      </w:r>
      <w:bookmarkEnd w:id="10"/>
    </w:p>
    <w:p w14:paraId="51B78B52" w14:textId="60DF3F82" w:rsidR="00494085" w:rsidRDefault="00494085" w:rsidP="00494085">
      <w:pPr>
        <w:pStyle w:val="Heading2"/>
      </w:pPr>
      <w:bookmarkStart w:id="11" w:name="_Toc241658109"/>
      <w:r w:rsidRPr="00494085">
        <w:t>Tổng quan bài toán</w:t>
      </w:r>
      <w:bookmarkEnd w:id="11"/>
    </w:p>
    <w:p w14:paraId="53915FE5" w14:textId="45B52775" w:rsidR="00E92FC6" w:rsidRDefault="00E92FC6" w:rsidP="00E92FC6">
      <w:pPr>
        <w:pStyle w:val="Heading3"/>
      </w:pPr>
      <w:bookmarkStart w:id="12" w:name="_Toc241658110"/>
      <w:r>
        <w:t>Bài toán gợi ý sản phẩm trong thương mại điện tử</w:t>
      </w:r>
      <w:bookmarkEnd w:id="12"/>
    </w:p>
    <w:p w14:paraId="27BCF8E1" w14:textId="58EBBFAC" w:rsidR="003C6093" w:rsidRDefault="003C6093" w:rsidP="003C6093">
      <w:r>
        <w:t xml:space="preserve">Hệ thống gợi ý sản phẩm là thành phần hỗ trợ người dùng khám phá những mặt hàng có khả năng phù hợp với nhu cầu của họ trong một danh mục lớn. Thay vì trình bày cùng một danh sách cho mọi khách hàng, hệ thống ước lượng mức độ phù hợp giữa từng người dùng và sản phẩm, sau đó sắp xếp các sản phẩm theo điểm dự đoán. Đây là cách nhìn phổ biến của bài toán gợi ý: khai thác thông tin về người dùng, sản phẩm và các tương tác đã quan sát để dự đoán những lựa chọn có ích tiếp theo </w:t>
      </w:r>
      <w:r w:rsidRPr="0092224E">
        <w:rPr>
          <w:highlight w:val="yellow"/>
        </w:rPr>
        <w:t>(Adomavicius và Tuzhilin, 2005).</w:t>
      </w:r>
    </w:p>
    <w:p w14:paraId="41B1AC83" w14:textId="17A4937A" w:rsidR="003C6093" w:rsidRDefault="003C6093" w:rsidP="003C6093">
      <w:r>
        <w:t xml:space="preserve">Trong thương mại điện tử, cá nhân hóa giúp giảm công sức duyệt danh mục và đưa các sản phẩm có liên quan đến sở thích của từng khách hàng lên những vị trí dễ nhìn thấy hơn. Chẳng hạn, hai khách hàng cùng tìm một loại áo có thể nhận các gợi ý khác nhau dựa trên lịch sử mua sắm, kiểu dáng hoặc màu sắc họ quan tâm. Hệ thống gợi ý cũng tạo cơ hội để người dùng khám phá những sản phẩm phù hợp mà họ chưa chủ động tìm kiếm; một ứng dụng thực tế của hướng tiếp cận này được mô tả trong hệ thống gợi ý của Amazon </w:t>
      </w:r>
      <w:r w:rsidRPr="0092224E">
        <w:rPr>
          <w:highlight w:val="yellow"/>
        </w:rPr>
        <w:t>(Linden và cộng sự, 2003)</w:t>
      </w:r>
      <w:r>
        <w:t>. Những tác động kinh doanh như tăng tỷ lệ mua hàng hoặc giá trị đơn hàng cần được kiểm chứng bằng dữ liệu vận hành, vì vậy không được xem là kết quả mặc định của mọi hệ thống gợi ý.</w:t>
      </w:r>
    </w:p>
    <w:p w14:paraId="00A3E397" w14:textId="0E421175" w:rsidR="0092224E" w:rsidRPr="0092224E" w:rsidRDefault="0092224E" w:rsidP="0092224E">
      <w:r w:rsidRPr="0092224E">
        <w:t xml:space="preserve">Có thể mô hình hóa bài toán tại thời điểm </w:t>
      </w:r>
      <m:oMath>
        <m:r>
          <w:rPr>
            <w:rFonts w:ascii="Cambria Math" w:hAnsi="Cambria Math"/>
          </w:rPr>
          <m:t>t</m:t>
        </m:r>
      </m:oMath>
      <w:r w:rsidRPr="0092224E">
        <w:t xml:space="preserve"> như sau. Gọi </w:t>
      </w:r>
      <m:oMath>
        <m:r>
          <w:rPr>
            <w:rFonts w:ascii="Cambria Math" w:hAnsi="Cambria Math"/>
          </w:rPr>
          <m:t>U</m:t>
        </m:r>
      </m:oMath>
      <w:r w:rsidRPr="0092224E">
        <w:t xml:space="preserve"> là tập người dùng, </w:t>
      </w:r>
      <m:oMath>
        <m:sSub>
          <m:sSubPr>
            <m:ctrlPr>
              <w:rPr>
                <w:rFonts w:ascii="Cambria Math" w:hAnsi="Cambria Math"/>
              </w:rPr>
            </m:ctrlPr>
          </m:sSubPr>
          <m:e>
            <m:r>
              <w:rPr>
                <w:rFonts w:ascii="Cambria Math" w:hAnsi="Cambria Math"/>
              </w:rPr>
              <m:t>I</m:t>
            </m:r>
          </m:e>
          <m:sub>
            <m:r>
              <w:rPr>
                <w:rFonts w:ascii="Cambria Math" w:hAnsi="Cambria Math"/>
              </w:rPr>
              <m:t>t</m:t>
            </m:r>
          </m:sub>
        </m:sSub>
      </m:oMath>
      <w:r w:rsidRPr="0092224E">
        <w:t xml:space="preserve"> là tập sản phẩm có thể được đề xuất, và tập lịch sử tương tác của người dùng </w:t>
      </w:r>
      <m:oMath>
        <m:r>
          <w:rPr>
            <w:rFonts w:ascii="Cambria Math" w:hAnsi="Cambria Math"/>
          </w:rPr>
          <m:t>u</m:t>
        </m:r>
      </m:oMath>
      <w:r w:rsidRPr="0092224E">
        <w:t xml:space="preserve"> được biểu diễn là:</w:t>
      </w:r>
    </w:p>
    <w:p w14:paraId="5964B3E0" w14:textId="06DDE0FA" w:rsidR="0092224E" w:rsidRPr="003C6093" w:rsidRDefault="00000000" w:rsidP="003C6093">
      <m:oMathPara>
        <m:oMath>
          <m:sSubSup>
            <m:sSubSupPr>
              <m:ctrlPr>
                <w:rPr>
                  <w:rFonts w:ascii="Cambria Math" w:hAnsi="Cambria Math"/>
                </w:rPr>
              </m:ctrlPr>
            </m:sSubSupPr>
            <m:e>
              <m:r>
                <w:rPr>
                  <w:rFonts w:ascii="Cambria Math" w:hAnsi="Cambria Math"/>
                </w:rPr>
                <m:t>H</m:t>
              </m:r>
            </m:e>
            <m:sub>
              <m:r>
                <w:rPr>
                  <w:rFonts w:ascii="Cambria Math" w:hAnsi="Cambria Math"/>
                </w:rPr>
                <m:t>u</m:t>
              </m:r>
            </m:sub>
            <m:sup>
              <m:r>
                <w:rPr>
                  <w:rFonts w:ascii="Cambria Math" w:hAnsi="Cambria Math"/>
                </w:rPr>
                <m:t>&lt;t</m:t>
              </m:r>
            </m:sup>
          </m:sSubSup>
          <m:r>
            <w:rPr>
              <w:rFonts w:ascii="Cambria Math" w:hAnsi="Cambria Math"/>
            </w:rPr>
            <m:t>=</m:t>
          </m:r>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j</m:t>
                      </m:r>
                    </m:sub>
                  </m:sSub>
                </m:e>
              </m:d>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j</m:t>
                  </m:r>
                </m:sub>
              </m:sSub>
              <m:r>
                <w:rPr>
                  <w:rFonts w:ascii="Cambria Math" w:hAnsi="Cambria Math"/>
                </w:rPr>
                <m:t>&lt;t</m:t>
              </m:r>
            </m:e>
          </m:d>
        </m:oMath>
      </m:oMathPara>
    </w:p>
    <w:p w14:paraId="7E87F368" w14:textId="4287427E" w:rsidR="0092224E" w:rsidRPr="0092224E" w:rsidRDefault="0092224E" w:rsidP="0092224E">
      <w:pPr>
        <w:ind w:firstLine="0"/>
      </w:pPr>
      <w:r w:rsidRPr="0092224E">
        <w:t xml:space="preserve">trong đó </w:t>
      </w:r>
      <m:oMath>
        <m:sSub>
          <m:sSubPr>
            <m:ctrlPr>
              <w:rPr>
                <w:rFonts w:ascii="Cambria Math" w:hAnsi="Cambria Math"/>
              </w:rPr>
            </m:ctrlPr>
          </m:sSubPr>
          <m:e>
            <m:r>
              <w:rPr>
                <w:rFonts w:ascii="Cambria Math" w:hAnsi="Cambria Math"/>
              </w:rPr>
              <m:t>i</m:t>
            </m:r>
          </m:e>
          <m:sub>
            <m:r>
              <w:rPr>
                <w:rFonts w:ascii="Cambria Math" w:hAnsi="Cambria Math"/>
              </w:rPr>
              <m:t>j</m:t>
            </m:r>
          </m:sub>
        </m:sSub>
      </m:oMath>
      <w:r w:rsidRPr="0092224E">
        <w:t xml:space="preserve"> là sản phẩm, </w:t>
      </w:r>
      <m:oMath>
        <m:sSub>
          <m:sSubPr>
            <m:ctrlPr>
              <w:rPr>
                <w:rFonts w:ascii="Cambria Math" w:hAnsi="Cambria Math"/>
              </w:rPr>
            </m:ctrlPr>
          </m:sSubPr>
          <m:e>
            <m:r>
              <w:rPr>
                <w:rFonts w:ascii="Cambria Math" w:hAnsi="Cambria Math"/>
              </w:rPr>
              <m:t>a</m:t>
            </m:r>
          </m:e>
          <m:sub>
            <m:r>
              <w:rPr>
                <w:rFonts w:ascii="Cambria Math" w:hAnsi="Cambria Math"/>
              </w:rPr>
              <m:t>j</m:t>
            </m:r>
          </m:sub>
        </m:sSub>
      </m:oMath>
      <w:r w:rsidRPr="0092224E">
        <w:t xml:space="preserve"> là loại tương tác (ví dụ: xem, thêm vào giỏ hoặc mua) và </w:t>
      </w:r>
      <m:oMath>
        <m:sSub>
          <m:sSubPr>
            <m:ctrlPr>
              <w:rPr>
                <w:rFonts w:ascii="Cambria Math" w:hAnsi="Cambria Math"/>
              </w:rPr>
            </m:ctrlPr>
          </m:sSubPr>
          <m:e>
            <m:r>
              <w:rPr>
                <w:rFonts w:ascii="Cambria Math" w:hAnsi="Cambria Math"/>
              </w:rPr>
              <m:t>t</m:t>
            </m:r>
          </m:e>
          <m:sub>
            <m:r>
              <w:rPr>
                <w:rFonts w:ascii="Cambria Math" w:hAnsi="Cambria Math"/>
              </w:rPr>
              <m:t>j</m:t>
            </m:r>
          </m:sub>
        </m:sSub>
      </m:oMath>
      <w:r w:rsidRPr="0092224E">
        <w:t xml:space="preserve"> là thời điểm xảy ra. Mỗi sản phẩm </w:t>
      </w:r>
      <m:oMath>
        <m:r>
          <w:rPr>
            <w:rFonts w:ascii="Cambria Math" w:hAnsi="Cambria Math"/>
          </w:rPr>
          <m:t>i</m:t>
        </m:r>
      </m:oMath>
      <w:r w:rsidRPr="0092224E">
        <w:t xml:space="preserve"> có thể đi kèm siêu dữ liệu </w:t>
      </w:r>
      <m:oMath>
        <m:sSub>
          <m:sSubPr>
            <m:ctrlPr>
              <w:rPr>
                <w:rFonts w:ascii="Cambria Math" w:hAnsi="Cambria Math"/>
              </w:rPr>
            </m:ctrlPr>
          </m:sSubPr>
          <m:e>
            <m:r>
              <w:rPr>
                <w:rFonts w:ascii="Cambria Math" w:hAnsi="Cambria Math"/>
              </w:rPr>
              <m:t>m</m:t>
            </m:r>
          </m:e>
          <m:sub>
            <m:r>
              <w:rPr>
                <w:rFonts w:ascii="Cambria Math" w:hAnsi="Cambria Math"/>
              </w:rPr>
              <m:t>i</m:t>
            </m:r>
          </m:sub>
        </m:sSub>
      </m:oMath>
      <w:r w:rsidRPr="0092224E">
        <w:t xml:space="preserve"> như danh mục, màu sắc, giá, cùng văn bản mô tả </w:t>
      </w:r>
      <m:oMath>
        <m:sSubSup>
          <m:sSubSupPr>
            <m:ctrlPr>
              <w:rPr>
                <w:rFonts w:ascii="Cambria Math" w:hAnsi="Cambria Math"/>
              </w:rPr>
            </m:ctrlPr>
          </m:sSubSupPr>
          <m:e>
            <m:r>
              <w:rPr>
                <w:rFonts w:ascii="Cambria Math" w:hAnsi="Cambria Math"/>
              </w:rPr>
              <m:t>x</m:t>
            </m:r>
          </m:e>
          <m:sub>
            <m:r>
              <w:rPr>
                <w:rFonts w:ascii="Cambria Math" w:hAnsi="Cambria Math"/>
              </w:rPr>
              <m:t>i</m:t>
            </m:r>
          </m:sub>
          <m:sup>
            <m:r>
              <m:rPr>
                <m:nor/>
              </m:rPr>
              <m:t>text</m:t>
            </m:r>
          </m:sup>
        </m:sSubSup>
      </m:oMath>
      <w:r w:rsidRPr="0092224E">
        <w:t xml:space="preserve"> và hình ảnh </w:t>
      </w:r>
      <m:oMath>
        <m:sSubSup>
          <m:sSubSupPr>
            <m:ctrlPr>
              <w:rPr>
                <w:rFonts w:ascii="Cambria Math" w:hAnsi="Cambria Math"/>
              </w:rPr>
            </m:ctrlPr>
          </m:sSubSupPr>
          <m:e>
            <m:r>
              <w:rPr>
                <w:rFonts w:ascii="Cambria Math" w:hAnsi="Cambria Math"/>
              </w:rPr>
              <m:t>x</m:t>
            </m:r>
          </m:e>
          <m:sub>
            <m:r>
              <w:rPr>
                <w:rFonts w:ascii="Cambria Math" w:hAnsi="Cambria Math"/>
              </w:rPr>
              <m:t>i</m:t>
            </m:r>
          </m:sub>
          <m:sup>
            <m:r>
              <m:rPr>
                <m:nor/>
              </m:rPr>
              <m:t>image</m:t>
            </m:r>
          </m:sup>
        </m:sSubSup>
      </m:oMath>
      <w:r w:rsidRPr="0092224E">
        <w:t xml:space="preserve">. Từ các đầu vào đó, mô hình tính điểm phù hợp </w:t>
      </w:r>
      <m:oMath>
        <m:r>
          <w:rPr>
            <w:rFonts w:ascii="Cambria Math" w:hAnsi="Cambria Math"/>
          </w:rPr>
          <m:t>s</m:t>
        </m:r>
        <m:d>
          <m:dPr>
            <m:ctrlPr>
              <w:rPr>
                <w:rFonts w:ascii="Cambria Math" w:hAnsi="Cambria Math"/>
              </w:rPr>
            </m:ctrlPr>
          </m:dPr>
          <m:e>
            <m:r>
              <w:rPr>
                <w:rFonts w:ascii="Cambria Math" w:hAnsi="Cambria Math"/>
              </w:rPr>
              <m:t>u,i,t</m:t>
            </m:r>
          </m:e>
        </m:d>
      </m:oMath>
      <w:r w:rsidRPr="0092224E">
        <w:t xml:space="preserve"> và trả về danh sách có thứ tự gồm </w:t>
      </w:r>
      <m:oMath>
        <m:r>
          <w:rPr>
            <w:rFonts w:ascii="Cambria Math" w:hAnsi="Cambria Math"/>
          </w:rPr>
          <m:t>K</m:t>
        </m:r>
      </m:oMath>
      <w:r w:rsidRPr="0092224E">
        <w:t xml:space="preserve"> sản phẩm có điểm cao nhất trong </w:t>
      </w:r>
      <m:oMath>
        <m:sSub>
          <m:sSubPr>
            <m:ctrlPr>
              <w:rPr>
                <w:rFonts w:ascii="Cambria Math" w:hAnsi="Cambria Math"/>
              </w:rPr>
            </m:ctrlPr>
          </m:sSubPr>
          <m:e>
            <m:r>
              <w:rPr>
                <w:rFonts w:ascii="Cambria Math" w:hAnsi="Cambria Math"/>
              </w:rPr>
              <m:t>I</m:t>
            </m:r>
          </m:e>
          <m:sub>
            <m:r>
              <w:rPr>
                <w:rFonts w:ascii="Cambria Math" w:hAnsi="Cambria Math"/>
              </w:rPr>
              <m:t>t</m:t>
            </m:r>
          </m:sub>
        </m:sSub>
      </m:oMath>
      <w:r w:rsidRPr="0092224E">
        <w:t>, sau khi áp dụng các điều kiện hợp lệ của hệ thống:</w:t>
      </w:r>
    </w:p>
    <w:p w14:paraId="4091EB98" w14:textId="57949062" w:rsidR="0092224E" w:rsidRPr="0092224E" w:rsidRDefault="00000000" w:rsidP="0092224E">
      <w:pPr>
        <w:ind w:firstLine="0"/>
      </w:pPr>
      <m:oMathPara>
        <m:oMath>
          <m:sSub>
            <m:sSubPr>
              <m:ctrlPr>
                <w:rPr>
                  <w:rFonts w:ascii="Cambria Math" w:hAnsi="Cambria Math"/>
                </w:rPr>
              </m:ctrlPr>
            </m:sSubPr>
            <m:e>
              <m:r>
                <w:rPr>
                  <w:rFonts w:ascii="Cambria Math" w:hAnsi="Cambria Math"/>
                </w:rPr>
                <m:t>R</m:t>
              </m:r>
            </m:e>
            <m:sub>
              <m:r>
                <w:rPr>
                  <w:rFonts w:ascii="Cambria Math" w:hAnsi="Cambria Math"/>
                </w:rPr>
                <m:t>K</m:t>
              </m:r>
            </m:sub>
          </m:sSub>
          <m:d>
            <m:dPr>
              <m:ctrlPr>
                <w:rPr>
                  <w:rFonts w:ascii="Cambria Math" w:hAnsi="Cambria Math"/>
                </w:rPr>
              </m:ctrlPr>
            </m:dPr>
            <m:e>
              <m:r>
                <w:rPr>
                  <w:rFonts w:ascii="Cambria Math" w:hAnsi="Cambria Math"/>
                </w:rPr>
                <m:t>u,t</m:t>
              </m:r>
            </m:e>
          </m:d>
          <m:r>
            <w:rPr>
              <w:rFonts w:ascii="Cambria Math" w:hAnsi="Cambria Math"/>
            </w:rPr>
            <m:t>=</m:t>
          </m:r>
          <m:d>
            <m:dPr>
              <m:begChr m:val="["/>
              <m:endChr m:val="]"/>
              <m:ctrlPr>
                <w:rPr>
                  <w:rFonts w:ascii="Cambria Math" w:hAnsi="Cambria Math"/>
                </w:rPr>
              </m:ctrlPr>
            </m:dPr>
            <m:e>
              <m:sSup>
                <m:sSupPr>
                  <m:ctrlPr>
                    <w:rPr>
                      <w:rFonts w:ascii="Cambria Math" w:hAnsi="Cambria Math"/>
                    </w:rPr>
                  </m:ctrlPr>
                </m:sSupPr>
                <m:e>
                  <m:r>
                    <w:rPr>
                      <w:rFonts w:ascii="Cambria Math" w:hAnsi="Cambria Math"/>
                    </w:rPr>
                    <m:t>i</m:t>
                  </m:r>
                </m:e>
                <m:sup>
                  <m:d>
                    <m:dPr>
                      <m:ctrlPr>
                        <w:rPr>
                          <w:rFonts w:ascii="Cambria Math" w:hAnsi="Cambria Math"/>
                        </w:rPr>
                      </m:ctrlPr>
                    </m:dPr>
                    <m:e>
                      <m:r>
                        <w:rPr>
                          <w:rFonts w:ascii="Cambria Math" w:hAnsi="Cambria Math"/>
                        </w:rPr>
                        <m:t>1</m:t>
                      </m:r>
                    </m:e>
                  </m:d>
                </m:sup>
              </m:sSup>
              <m:r>
                <w:rPr>
                  <w:rFonts w:ascii="Cambria Math" w:hAnsi="Cambria Math"/>
                </w:rPr>
                <m:t>,</m:t>
              </m:r>
              <m:sSup>
                <m:sSupPr>
                  <m:ctrlPr>
                    <w:rPr>
                      <w:rFonts w:ascii="Cambria Math" w:hAnsi="Cambria Math"/>
                    </w:rPr>
                  </m:ctrlPr>
                </m:sSupPr>
                <m:e>
                  <m:r>
                    <w:rPr>
                      <w:rFonts w:ascii="Cambria Math" w:hAnsi="Cambria Math"/>
                    </w:rPr>
                    <m:t>i</m:t>
                  </m:r>
                </m:e>
                <m:sup>
                  <m:d>
                    <m:dPr>
                      <m:ctrlPr>
                        <w:rPr>
                          <w:rFonts w:ascii="Cambria Math" w:hAnsi="Cambria Math"/>
                        </w:rPr>
                      </m:ctrlPr>
                    </m:dPr>
                    <m:e>
                      <m:r>
                        <w:rPr>
                          <w:rFonts w:ascii="Cambria Math" w:hAnsi="Cambria Math"/>
                        </w:rPr>
                        <m:t>2</m:t>
                      </m:r>
                    </m:e>
                  </m:d>
                </m:sup>
              </m:sSup>
              <m:r>
                <w:rPr>
                  <w:rFonts w:ascii="Cambria Math" w:hAnsi="Cambria Math"/>
                </w:rPr>
                <m:t>,…,</m:t>
              </m:r>
              <m:sSup>
                <m:sSupPr>
                  <m:ctrlPr>
                    <w:rPr>
                      <w:rFonts w:ascii="Cambria Math" w:hAnsi="Cambria Math"/>
                    </w:rPr>
                  </m:ctrlPr>
                </m:sSupPr>
                <m:e>
                  <m:r>
                    <w:rPr>
                      <w:rFonts w:ascii="Cambria Math" w:hAnsi="Cambria Math"/>
                    </w:rPr>
                    <m:t>i</m:t>
                  </m:r>
                </m:e>
                <m:sup>
                  <m:d>
                    <m:dPr>
                      <m:ctrlPr>
                        <w:rPr>
                          <w:rFonts w:ascii="Cambria Math" w:hAnsi="Cambria Math"/>
                        </w:rPr>
                      </m:ctrlPr>
                    </m:dPr>
                    <m:e>
                      <m:r>
                        <w:rPr>
                          <w:rFonts w:ascii="Cambria Math" w:hAnsi="Cambria Math"/>
                        </w:rPr>
                        <m:t>K</m:t>
                      </m:r>
                    </m:e>
                  </m:d>
                </m:sup>
              </m:sSup>
            </m:e>
          </m:d>
        </m:oMath>
      </m:oMathPara>
    </w:p>
    <w:p w14:paraId="30226733" w14:textId="66D1B1A3" w:rsidR="0092224E" w:rsidRPr="0092224E" w:rsidRDefault="0092224E" w:rsidP="0092224E">
      <w:pPr>
        <w:ind w:firstLine="0"/>
      </w:pPr>
      <w:r w:rsidRPr="0092224E">
        <w:t>Việc loại bỏ sản phẩm từng mua khỏi danh sách hay không phụ thuộc vào mục tiêu sử dụng; với những mặt hàng có thể mua lặp lại, lịch sử mua không đồng nghĩa với việc sản phẩm phải bị loại.</w:t>
      </w:r>
    </w:p>
    <w:p w14:paraId="2A824F80" w14:textId="77777777" w:rsidR="0092224E" w:rsidRPr="0092224E" w:rsidRDefault="0092224E" w:rsidP="0092224E">
      <w:pPr>
        <w:ind w:firstLine="0"/>
      </w:pPr>
      <w:r w:rsidRPr="0092224E">
        <w:t>Ba đặc điểm dữ liệu khiến việc xây dựng danh sách này trở nên khó khăn:</w:t>
      </w:r>
    </w:p>
    <w:p w14:paraId="64309D84" w14:textId="0E906791" w:rsidR="0092224E" w:rsidRPr="0092224E" w:rsidRDefault="0092224E" w:rsidP="0092224E">
      <w:pPr>
        <w:numPr>
          <w:ilvl w:val="0"/>
          <w:numId w:val="11"/>
        </w:numPr>
      </w:pPr>
      <w:r w:rsidRPr="0092224E">
        <w:t>Dữ liệu tương tác thưa thớt (Data Sparsity): Mỗi khách hàng thường chỉ tương tác với một phần nhỏ danh mục, nên phần lớn cặp người dùng</w:t>
      </w:r>
      <w:r>
        <w:t xml:space="preserve"> và </w:t>
      </w:r>
      <w:r w:rsidRPr="0092224E">
        <w:t xml:space="preserve">sản phẩm không có bản ghi. Nếu </w:t>
      </w:r>
      <m:oMath>
        <m:r>
          <w:rPr>
            <w:rFonts w:ascii="Cambria Math" w:hAnsi="Cambria Math"/>
          </w:rPr>
          <m:t>E</m:t>
        </m:r>
      </m:oMath>
      <w:r w:rsidRPr="0092224E">
        <w:t xml:space="preserve"> là tập các cặp đã quan sát, mật độ của ma trận tương tác là </w:t>
      </w:r>
      <m:oMath>
        <m:f>
          <m:fPr>
            <m:ctrlPr>
              <w:rPr>
                <w:rFonts w:ascii="Cambria Math" w:hAnsi="Cambria Math"/>
              </w:rPr>
            </m:ctrlPr>
          </m:fPr>
          <m:num>
            <m:r>
              <w:rPr>
                <w:rFonts w:ascii="Cambria Math" w:hAnsi="Cambria Math"/>
              </w:rPr>
              <m:t>|E|</m:t>
            </m:r>
          </m:num>
          <m:den>
            <m:r>
              <w:rPr>
                <w:rFonts w:ascii="Cambria Math" w:hAnsi="Cambria Math"/>
              </w:rPr>
              <m:t>|U|⋅|I|</m:t>
            </m:r>
          </m:den>
        </m:f>
      </m:oMath>
      <w:r w:rsidRPr="0092224E">
        <w:t xml:space="preserve">; giá trị thấp làm giảm tín hiệu để học sở thích và độ tương đồng. Đặc biệt, đối với phản hồi ngầm (implicit feedback) như lượt xem hoặc giao dịch mua, việc không quan sát thấy tương tác không đủ để kết luận người dùng không thích sản phẩm </w:t>
      </w:r>
      <w:r w:rsidRPr="0092224E">
        <w:rPr>
          <w:highlight w:val="yellow"/>
        </w:rPr>
        <w:t>(Hu và cộng sự, 2008).</w:t>
      </w:r>
    </w:p>
    <w:p w14:paraId="3817BDC0" w14:textId="77777777" w:rsidR="0092224E" w:rsidRPr="0092224E" w:rsidRDefault="0092224E" w:rsidP="0092224E">
      <w:pPr>
        <w:numPr>
          <w:ilvl w:val="0"/>
          <w:numId w:val="11"/>
        </w:numPr>
      </w:pPr>
      <w:r w:rsidRPr="0092224E">
        <w:t xml:space="preserve">Phân phối đuôi dài (Long-tail Distribution): Một số ít sản phẩm phổ biến nhận được lượng lớn tương tác, trong khi phần lớn sản phẩm khác chỉ có rất ít dữ liệu. Mô hình phụ thuộc mạnh vào lịch sử tương tác vì thế có thể tiếp tục ưu tiên nhóm phổ biến và ít đưa sản phẩm ở phần đuôi vào danh sách gợi ý. Hiện tượng này được gọi là thiên lệch phổ biến (popularity bias) và có thể làm giảm mức độ bao phủ của danh mục </w:t>
      </w:r>
      <w:r w:rsidRPr="0092224E">
        <w:rPr>
          <w:highlight w:val="yellow"/>
        </w:rPr>
        <w:t>(Abdollahpouri và cộng sự, 2019).</w:t>
      </w:r>
    </w:p>
    <w:p w14:paraId="01D73EB4" w14:textId="77777777" w:rsidR="0092224E" w:rsidRPr="0092224E" w:rsidRDefault="0092224E" w:rsidP="0092224E">
      <w:pPr>
        <w:numPr>
          <w:ilvl w:val="0"/>
          <w:numId w:val="11"/>
        </w:numPr>
      </w:pPr>
      <w:r w:rsidRPr="0092224E">
        <w:t xml:space="preserve">Khởi đầu lạnh (Cold-start): Người dùng mới có ít hoặc chưa có lịch sử để suy ra sở thích; sản phẩm mới có ít hoặc chưa có tương tác để ước lượng mức độ phù hợp từ hành vi cộng tác. Đây là hai trường hợp khác nhau và cần được phân biệt khi thiết kế, đánh giá hệ thống. Với sản phẩm mới, siêu dữ liệu, văn bản và hình ảnh có thể cung cấp tín hiệu nội dung ban đầu, nhưng hiệu quả gợi ý vẫn phải được kiểm chứng trên nhóm sản phẩm đó </w:t>
      </w:r>
      <w:r w:rsidRPr="0092224E">
        <w:rPr>
          <w:highlight w:val="yellow"/>
        </w:rPr>
        <w:t>(Adomavicius và Tuzhilin, 2005).</w:t>
      </w:r>
    </w:p>
    <w:p w14:paraId="24F671F1" w14:textId="54E1D854" w:rsidR="00E92FC6" w:rsidRDefault="0092224E" w:rsidP="0092224E">
      <w:pPr>
        <w:ind w:firstLine="0"/>
      </w:pPr>
      <w:r w:rsidRPr="0092224E">
        <w:t>Các thách thức trên chính là cơ sở quan trọng để xem xét việc kết hợp tín hiệu hành vi với các nguồn thông tin đa phương thức ở những mục tiếp theo.</w:t>
      </w:r>
    </w:p>
    <w:p w14:paraId="1D7DFC73" w14:textId="37E0DDBF" w:rsidR="00E92FC6" w:rsidRDefault="00E92FC6" w:rsidP="00E92FC6">
      <w:pPr>
        <w:pStyle w:val="Heading3"/>
      </w:pPr>
      <w:bookmarkStart w:id="13" w:name="_Toc241658111"/>
      <w:r>
        <w:t>Bài toán gợi ý đa phương thức và chatbot RAG</w:t>
      </w:r>
      <w:bookmarkEnd w:id="13"/>
    </w:p>
    <w:p w14:paraId="19C463A9" w14:textId="586D15B6" w:rsidR="00E30443" w:rsidRDefault="00A72F1F" w:rsidP="00A72F1F">
      <w:pPr>
        <w:ind w:firstLine="576"/>
      </w:pPr>
      <w:r w:rsidRPr="00A72F1F">
        <w:t xml:space="preserve">Mục 1.1.1 cho thấy lịch sử tương tác chỉ phản ánh một phần sở thích của người dùng, nhất là khi sản phẩm có ít giao dịch. Trong bài toán gợi ý đa phương thức (multimodal recommendation), mô hình sẽ khai thác thêm nội dung sản phẩm bên cạnh các tín hiệu hành vi. Cụ thể, lịch sử tương tác cho biết người dùng đã quan tâm hoặc mua những mặt hàng nào; dữ liệu văn bản như tên, phân loại và mô tả cung cấp thông tin về thuộc tính; trong khi hình ảnh bổ sung tín hiệu trực quan về màu sắc, kiểu dáng và vẻ ngoài. Các nguồn thông tin này có thể được mã hóa thành các vector đặc trưng để hỗ trợ ước lượng mức độ phù hợp giữa người dùng và sản phẩm. Các nghiên cứu về hệ thống gợi ý có nhận biết hình ảnh đã chỉ ra rằng đặc trưng thị giác có thể bổ sung hiệu quả cho tín hiệu phản hồi ngầm trong bài toán xếp hạng cá nhân hóa </w:t>
      </w:r>
      <w:r w:rsidRPr="00A72F1F">
        <w:rPr>
          <w:highlight w:val="yellow"/>
        </w:rPr>
        <w:t>(He và McAuley, 2016).</w:t>
      </w:r>
      <w:r w:rsidRPr="00A72F1F">
        <w:t xml:space="preserve"> Tuy nhiên, việc kết hợp nhiều nguồn dữ liệu không mặc nhiên cải thiện kết quả; đóng góp cụ thể của từng nguồn cần được xác định thông qua thực nghiệm trên cùng một giao thức đánh giá.</w:t>
      </w:r>
    </w:p>
    <w:p w14:paraId="6DDD97EA" w14:textId="347A83F1" w:rsidR="00A72F1F" w:rsidRDefault="00A72F1F" w:rsidP="00A72F1F">
      <w:pPr>
        <w:ind w:firstLine="576"/>
      </w:pPr>
      <w:r w:rsidRPr="00A72F1F">
        <w:t xml:space="preserve">Bên cạnh việc nhận danh sách gợi ý, người mua còn có thể diễn đạt và điều chỉnh nhu cầu của mình dưới dạng hội thoại sau khi xem kết quả. Một chatbot hỗ trợ mua sắm có thể tiếp nhận những yêu cầu trực tiếp như </w:t>
      </w:r>
      <w:r>
        <w:t>“</w:t>
      </w:r>
      <w:r w:rsidRPr="00A72F1F">
        <w:t xml:space="preserve">tìm áo sơ mi màu xanh", gợi ý sản phẩm theo sở thích đã biết, hoặc tinh chỉnh kết quả thành "màu nhạt hơn và giá thấp hơn". Khi người dùng đặt câu hỏi như "vì sao sản phẩm này được gợi ý?" hoặc "hai sản phẩm này khác nhau ở điểm nào?", chatbot cần có khả năng giải thích và so sánh dựa trên thông tin thực tế của các sản phẩm liên quan. Quá trình tương tác nhiều lượt này giúp hệ thống thu nhận những ràng buộc mà lịch sử mua sắm chưa thể hiện đầy đủ, chẳng hạn như màu sắc, mức giá hay mục đích sử dụng tại thời điểm truy vấn </w:t>
      </w:r>
      <w:r w:rsidR="00160D7B">
        <w:t>rồi lưu trữ nhằm phục vụ ngược lại hệ thống gợi ý chung</w:t>
      </w:r>
      <w:r w:rsidRPr="00A72F1F">
        <w:rPr>
          <w:highlight w:val="yellow"/>
        </w:rPr>
        <w:t>(Gao và cộng sự, 2021).</w:t>
      </w:r>
    </w:p>
    <w:p w14:paraId="74987CDD" w14:textId="0975B6AD" w:rsidR="00A72F1F" w:rsidRDefault="00A72F1F" w:rsidP="00A72F1F">
      <w:pPr>
        <w:ind w:firstLine="576"/>
      </w:pPr>
      <w:r w:rsidRPr="00A72F1F">
        <w:t xml:space="preserve">Để tạo ra các câu trả lời có căn cứ, chatbot có thể áp dụng phương pháp Retrieval-Augmented Generation (RAG), kết hợp giữa bước truy xuất dữ liệu và bước sinh ngôn ngữ tự nhiên </w:t>
      </w:r>
      <w:r w:rsidRPr="00A72F1F">
        <w:rPr>
          <w:highlight w:val="yellow"/>
        </w:rPr>
        <w:t>(Lewis và cộng sự, 2020)</w:t>
      </w:r>
      <w:r w:rsidRPr="00A72F1F">
        <w:t>. Theo đó, hệ thống sẽ xác định sản phẩm đang được đề cập, truy xuất các trường dữ liệu liên quan như tên, mô tả, thuộc tính và giá, sau đó đưa những thông tin này vào ngữ cảnh để mô hình ngôn ngữ tạo phản hồi. Nếu nguồn dữ liệu có chứa các đánh giá văn bản, chatbot cũng có thể sử dụng những nhận xét phù hợp làm bằng chứng khi giải thích hoặc so sánh.</w:t>
      </w:r>
    </w:p>
    <w:p w14:paraId="6565E291" w14:textId="0FDE7284" w:rsidR="00A72F1F" w:rsidRPr="00E30443" w:rsidRDefault="00A72F1F" w:rsidP="00A72F1F">
      <w:pPr>
        <w:ind w:firstLine="576"/>
      </w:pPr>
      <w:r w:rsidRPr="00A72F1F">
        <w:t>Trong phạm vi của bài toán này, bộ gợi ý sẽ chịu trách nhiệm tạo lập ứng viên, tính điểm và quyết định thứ hạng cho danh sách Top-</w:t>
      </w:r>
      <m:oMath>
        <m:r>
          <w:rPr>
            <w:rFonts w:ascii="Cambria Math" w:hAnsi="Cambria Math"/>
          </w:rPr>
          <m:t>K</m:t>
        </m:r>
      </m:oMath>
      <w:r w:rsidRPr="00A72F1F">
        <w:t xml:space="preserve"> dựa trên lịch sử người dùng và đặc trưng sản phẩm. Trong khi đó, chatbot đảm nhận vai trò hiểu yêu cầu bằng ngôn ngữ tự nhiên, chuyển đổi các điều kiện (như loại hàng hoặc khoảng giá) thành truy vấn và bộ lọc, sau đó gọi chức năng tìm kiếm hoặc gợi ý phù hợp, truy xuất thông tin về các sản phẩm được trả về và diễn đạt thành câu trả lời. Khi yêu cầu của người dùng thay đổi qua hội thoại, chatbot sẽ cập nhật các điều kiện và gọi lại bộ gợi ý hoặc công cụ tìm kiếm; bản thân quá trình sinh văn bản của chatbot không thay thế thuật toán xếp hạng sản phẩm. Sự phân chia vai trò rõ ràng này giúp việc đánh giá chất lượng danh sách gợi ý và chất lượng câu trả lời có căn cứ của chatbot được thực hiện một cách độc lập.</w:t>
      </w:r>
    </w:p>
    <w:p w14:paraId="1BDFC181" w14:textId="7AFFB346" w:rsidR="00E92FC6" w:rsidRDefault="00E92FC6" w:rsidP="00E92FC6">
      <w:pPr>
        <w:pStyle w:val="Heading2"/>
      </w:pPr>
      <w:bookmarkStart w:id="14" w:name="_Toc241658112"/>
      <w:r>
        <w:t>Cơ sở lý thuyết về dữ liệu và tiền xử lý</w:t>
      </w:r>
      <w:bookmarkEnd w:id="14"/>
    </w:p>
    <w:p w14:paraId="720F25A3" w14:textId="771A5B49" w:rsidR="00E92FC6" w:rsidRDefault="00E92FC6" w:rsidP="00E92FC6">
      <w:pPr>
        <w:pStyle w:val="Heading3"/>
      </w:pPr>
      <w:bookmarkStart w:id="15" w:name="_Toc241658113"/>
      <w:r>
        <w:t>Dữ liệu tương tác và dữ liệu sản phẩm</w:t>
      </w:r>
      <w:bookmarkEnd w:id="15"/>
    </w:p>
    <w:p w14:paraId="217185CA" w14:textId="6E5B6583" w:rsidR="00160D7B" w:rsidRDefault="00160D7B" w:rsidP="00160D7B">
      <w:pPr>
        <w:ind w:firstLine="720"/>
      </w:pPr>
      <w:r w:rsidRPr="00160D7B">
        <w:t>Dữ liệu của một hệ gợi ý sản phẩm thường gồm hai nhóm: dữ liệu tương tác người dùng</w:t>
      </w:r>
      <w:r>
        <w:t xml:space="preserve"> - </w:t>
      </w:r>
      <w:r w:rsidRPr="00160D7B">
        <w:t>sản phẩm và dữ liệu mô tả sản phẩm. Một bản ghi tương tác có thể biểu diễn bởi bộ (u, i, a, t), trong đó u là người dùng, i là sản phẩm, a là hành động hoặc phản hồi và t là thời điểm ghi nhận. Giữ lại thời điểm giúp phân biệt sở thích trước đây với nhu cầu gần đây, đồng thời cho phép xây dựng lịch sử hành vi theo đúng thứ tự thời gian.</w:t>
      </w:r>
    </w:p>
    <w:p w14:paraId="488CA413" w14:textId="60D7D0A5" w:rsidR="00160D7B" w:rsidRDefault="00160D7B" w:rsidP="00160D7B">
      <w:pPr>
        <w:ind w:firstLine="720"/>
      </w:pPr>
      <w:r w:rsidRPr="00160D7B">
        <w:t>Phản hồi của người dùng có hai dạng chính. Phản hồi rõ ràng (explicit feedback) là thông tin người dùng chủ động cung cấp, chẳng hạn điểm đánh giá theo thang sao hoặc thao tác thích/không thích. Nó thể hiện ý kiến trực tiếp, nhưng vẫn mang tính chủ quan và phụ thuộc vào ngữ cảnh đánh giá. Phản hồi ngầm (implicit feedback) được suy ra từ hành vi như xem, nhấp, thêm vào giỏ hoặc mua sản phẩm. Loại dữ liệu này phát sinh trong quá trình sử dụng thông thường, song một hành động không nhất thiết đồng nghĩa với mức độ yêu thích; chẳng hạn, một lượt xem có thể chỉ nhằm tìm hiểu thông tin. Đặc biệt, cặp người dùng</w:t>
      </w:r>
      <w:r>
        <w:t xml:space="preserve"> - </w:t>
      </w:r>
      <w:r w:rsidRPr="00160D7B">
        <w:t xml:space="preserve">sản phẩm không có bản ghi tương tác không thể tự động được xem là phản hồi tiêu cực </w:t>
      </w:r>
      <w:r w:rsidRPr="00480422">
        <w:rPr>
          <w:highlight w:val="yellow"/>
        </w:rPr>
        <w:t>(Hu và cộng sự, 2008).</w:t>
      </w:r>
    </w:p>
    <w:p w14:paraId="237B1602" w14:textId="4AC23C2A" w:rsidR="009155D5" w:rsidRDefault="009155D5" w:rsidP="00160D7B">
      <w:pPr>
        <w:ind w:firstLine="720"/>
      </w:pPr>
      <w:r w:rsidRPr="009155D5">
        <w:t xml:space="preserve">Bên cạnh tương tác hành vi, thông tin sản phẩm đóng vai trò quan trọng trong việc mô tả nội dung thông qua ba thành phần: thuộc tính có cấu trúc (structured metadata) như phân loại, nhóm hàng hay mã màu sắc; văn bản mô tả (textual descriptions) như tên gọi và nội dung chi tiết; cùng hình ảnh trực quan (visual features) thể hiện kiểu dáng và màu sắc thực tế. Sự kết hợp đa phương thức này đặc biệt có ý nghĩa đối với bài toán cold-start, cho phép hệ thống xây dựng biểu diễn thực thể ngay cả khi dữ liệu tương tác trong quá khứ còn thưa thớt </w:t>
      </w:r>
      <w:r w:rsidRPr="009155D5">
        <w:rPr>
          <w:highlight w:val="yellow"/>
        </w:rPr>
        <w:t>(He và McAuley, 2016).</w:t>
      </w:r>
      <w:r w:rsidRPr="009155D5">
        <w:t xml:space="preserve"> Tùy thuộc vào đặc thù của từng bài toán và tính sẵn có của dữ liệu, việc học biểu diễn sở thích và tạo lời giải thích gợi ý cần được giới hạn chặt chẽ dựa trên các nguồn tín hiệu sẵn có nhằm tránh suy diễn sai lệch ngữ cảnh.</w:t>
      </w:r>
    </w:p>
    <w:p w14:paraId="35211694" w14:textId="00403161" w:rsidR="00E92FC6" w:rsidRDefault="00E92FC6" w:rsidP="00E92FC6">
      <w:pPr>
        <w:pStyle w:val="Heading3"/>
      </w:pPr>
      <w:bookmarkStart w:id="16" w:name="_Toc241658114"/>
      <w:r>
        <w:t>Tiền xử lý và xây dựng tập dữ liệu thực nghiệm</w:t>
      </w:r>
      <w:bookmarkEnd w:id="16"/>
    </w:p>
    <w:p w14:paraId="71679796" w14:textId="31BEEE37" w:rsidR="00EE4CF5" w:rsidRDefault="00EE4CF5" w:rsidP="00EE4CF5">
      <w:r>
        <w:t>Tiền xử lý nhằm chuyển dữ liệu giao dịch và dữ liệu sản phẩm thành những quan sát nhất quán, có thể dùng để học và đánh giá hệ gợi ý. Trước hết cần kiểm tra định danh người dùng, định danh sản phẩm, thời điểm giao dịch và quan hệ giữa bản ghi giao dịch với danh mục sản phẩm. Những bản ghi sai định dạng, thiếu trường thiết yếu hoặc không thể liên kết với sản phẩm cần được xử lý theo quy tắc công bố trước. Đối với ảnh hay mô tả bị thiếu, hệ thống cần ghi nhận sự thiếu vắng thông tin để không nhầm một sản phẩm thiếu dữ liệu với một sản phẩm thực sự có nội dung rỗng.</w:t>
      </w:r>
    </w:p>
    <w:p w14:paraId="6930DCD2" w14:textId="147FF490" w:rsidR="00EE4CF5" w:rsidRDefault="00EE4CF5" w:rsidP="00EE4CF5">
      <w:r>
        <w:t>Khử trùng lặp phải dựa trên ý nghĩa của bản ghi. Hai dòng ghi lại cùng một giao dịch do lỗi nhập liệu có thể được xem là trùng kỹ thuật; ngược lại, hai lần mua cùng sản phẩm ở những thời điểm khác nhau là hai sự kiện hành vi có giá trị. Việc gộp mọi cặp người dùng</w:t>
      </w:r>
      <w:r w:rsidR="0066084A">
        <w:t xml:space="preserve"> - </w:t>
      </w:r>
      <w:r>
        <w:t xml:space="preserve">sản phẩm thành một dòng sẽ làm mất tín hiệu mua lặp lại và thay đổi lịch sử theo thời gian. Tương tự, lọc bỏ toàn bộ người dùng hoặc sản phẩm ít giao dịch có thể làm tập dữ liệu dễ học hơn nhưng cũng thay đổi phân phối ban đầu, đặc biệt làm giảm khả năng quan sát các trường hợp dữ liệu thưa và sản phẩm mới. Vì vậy, tiêu chí giữ hoặc loại bản ghi cần gắn với mục tiêu đánh giá và được báo cáo rõ </w:t>
      </w:r>
      <w:r w:rsidRPr="0066084A">
        <w:rPr>
          <w:highlight w:val="yellow"/>
        </w:rPr>
        <w:t>(Cañamares và cộng sự, 2020).</w:t>
      </w:r>
    </w:p>
    <w:p w14:paraId="61FFA605" w14:textId="05AE191F" w:rsidR="00EE4CF5" w:rsidRDefault="00EE4CF5" w:rsidP="00EE4CF5">
      <w:r>
        <w:t>Khi dữ liệu lớn cần chọn mẫu, quyết định chọn người dùng hoặc sản phẩm chỉ nên dựa trên thông tin đã tồn tại trước thời điểm dự đoán. Nếu dùng chính hành vi trong giai đoạn kiểm thử để chọn mẫu, tập đánh giá sẽ bị chi phối bởi thông tin tương lai. Mẫu cũng cần được mô tả bằng các đặc điểm như mức độ hoạt động của khách hàng, tần suất giao dịch và số sản phẩm có tương tác, bởi việc chỉ giữ khách hàng có lịch sử dài sẽ làm kết quả không còn đại diện cho người dùng mới. Đây là vấn đề về phạm vi suy luận của thí nghiệm, không chỉ là bước giảm kích thước dữ liệu.</w:t>
      </w:r>
    </w:p>
    <w:p w14:paraId="284CBB5B" w14:textId="2791069A" w:rsidR="00EE4CF5" w:rsidRPr="00EE4CF5" w:rsidRDefault="00EE4CF5" w:rsidP="00EE4CF5">
      <w:r>
        <w:t xml:space="preserve">Với bài toán dự đoán giao dịch tương lai, cách chia dữ liệu phù hợp là dùng các mốc thời gian chung để tạo những giai đoạn liên tiếp: dữ liệu quá khứ cho huấn luyện, giai đoạn tiếp theo cho lựa chọn mô hình hoặc tham số, giai đoạn sau đó cho thẩm định và giai đoạn cuối cho kiểm thử. Tại mỗi mốc dự đoán, lịch sử người dùng và các thống kê sản phẩm như độ phổ biến chỉ được tính từ sự kiện trước mốc đó; giao dịch trong giai đoạn đích không được dùng để xây dựng đầu vào cho chính giai đoạn này. Khi một giai đoạn đã kết thúc, giao dịch của nó có thể trở thành lịch sử cho giai đoạn kế tiếp theo giao thức đã định. Cách chia theo từng người dùng nhưng không tôn trọng trục thời gian chung có thể đưa tương tác xảy ra trong tương lai của người này vào quá trình học trước khi dự đoán cho người khác, tạo ra rò rỉ dữ liệu </w:t>
      </w:r>
      <w:r w:rsidRPr="000B55DF">
        <w:rPr>
          <w:highlight w:val="yellow"/>
        </w:rPr>
        <w:t>(Ji và cộng sự, 2020)</w:t>
      </w:r>
      <w:r>
        <w:t>. Tập kiểm thử cần được giữ riêng để báo cáo kết quả cuối cùng sau khi các lựa chọn phương pháp đã được chốt, nhờ đó phép đánh giá phản ánh rõ hơn tình huống dùng quá khứ để dự đoán tương lai.</w:t>
      </w:r>
    </w:p>
    <w:p w14:paraId="04C71C39" w14:textId="725E7956" w:rsidR="00E92FC6" w:rsidRDefault="00E92FC6" w:rsidP="00E92FC6">
      <w:pPr>
        <w:pStyle w:val="Heading2"/>
      </w:pPr>
      <w:bookmarkStart w:id="17" w:name="_Toc241658115"/>
      <w:r>
        <w:t xml:space="preserve">Cơ sở lý thuyết về hệ thống gợi ý </w:t>
      </w:r>
      <w:bookmarkEnd w:id="17"/>
    </w:p>
    <w:p w14:paraId="25848AAC" w14:textId="0A2BF094" w:rsidR="000D0FFE" w:rsidRDefault="000D0FFE" w:rsidP="000D0FFE">
      <w:r w:rsidRPr="000D0FFE">
        <w:t>Hệ thống gợi ý (Recommender System) là một phân nhánh quan trọng của trí tuệ nhân tạo và khai phá dữ liệu, có nhiệm vụ mô hình hóa mối quan hệ giữa người dùng (user) và sản phẩm (item) nhằm ước lượng mức độ ưa thích, từ đó đưa ra danh sách các đề xuất mang tính cá nhân hóa từ không gian dữ liệu rộng lớn. Trong nền tảng lý thuyết cổ điển, phương pháp tiếp cận phổ biến nhất là Lọc cộng tác (Collaborative Filtering - CF), hoạt động dựa trên giả định cốt lõi rằng những người dùng có hành vi tương đồng trong quá khứ sẽ tiếp tục có chung xu hướng lựa chọn ở tương lai. Phương pháp này thường được hiện thực hóa thông qua hai hướng tiếp cận chính: lọc dựa trên bộ nhớ (Memory-based CF, bao gồm User-based và Item-based tính toán độ tương đồng trực tiếp) và lọc dựa trên mô hình (Model-based CF, tiêu biểu là kỹ thuật Phân rã ma trận - Matrix Factorization nhằm ánh xạ người dùng và sản phẩm vào cùng một không gian vector tiềm ẩn).</w:t>
      </w:r>
    </w:p>
    <w:p w14:paraId="1C690E5F" w14:textId="127875E8" w:rsidR="000D0FFE" w:rsidRPr="000D0FFE" w:rsidRDefault="000D0FFE" w:rsidP="000D0FFE">
      <w:r w:rsidRPr="000D0FFE">
        <w:t>Mặc dù mang lại hiệu quả cao trong việc trích xuất các sở thích khái quát, hạn chế căn bản của Lọc cộng tác truyền thống nằm ở việc chỉ xử lý ma trận tương tác dưới dạng tĩnh và xem các sự kiện xảy ra độc lập với nhau. Trong môi trường tương tác thực tế, hành vi tiêu dùng luôn mang tính biến động và phụ thuộc chặt chẽ vào trục thời gian; một hành vi vừa diễn ra thường mang trọng số phản ánh ý định hiện tại lớn hơn các tương tác trong quá khứ xa. Nhược điểm này thúc đẩy sự dịch chuyển lý thuyết từ bài toán gợi ý tĩnh sang mô hình gợi ý tuần tự (Sequential Recommendation), nơi trật tự xuất hiện của các hành vi được đặt làm yếu tố trọng tâm để dự báo xu hướng tiếp theo.</w:t>
      </w:r>
    </w:p>
    <w:p w14:paraId="659273B2" w14:textId="1833562F" w:rsidR="00E92FC6" w:rsidRDefault="00E92FC6" w:rsidP="00E92FC6">
      <w:pPr>
        <w:pStyle w:val="Heading3"/>
      </w:pPr>
      <w:bookmarkStart w:id="18" w:name="_Toc241658116"/>
      <w:r>
        <w:t>Gợi ý tuần tự và mô hình User Tower</w:t>
      </w:r>
      <w:bookmarkEnd w:id="18"/>
    </w:p>
    <w:p w14:paraId="506EC3CE" w14:textId="3E34F0DB" w:rsidR="000D0FFE" w:rsidRPr="000D0FFE" w:rsidRDefault="000D0FFE" w:rsidP="000D0FFE">
      <w:r w:rsidRPr="000D0FFE">
        <w:t>Hệ thống gợi ý tuần tự định hình lại bài toán gợi ý từ việc dự đoán tĩnh sang việc mô hình hóa chuỗi các hành vi tiêu dùng theo đúng trình tự xuất hiện của chúng. Thay vì xem dữ liệu lịch sử là một tập hợp các tương tác rời rạc, cách tiếp cận này coi mỗi hành vi là một mắt xích trong chuỗi diễn tiến tâm lý và nhu cầu của khách hàng. Mục tiêu trọng tâm của bài toán là dự đoán sản phẩm tiếp theo mà người dùng có khả năng tương tác cao nhất dựa trên toàn bộ chuỗi hành vi đã ghi nhận trong quá khứ, từ đó phản ánh chính xác cả xu hướng sở thích dài hạn lẫn nhu cầu phát sinh tức thời.</w:t>
      </w:r>
    </w:p>
    <w:p w14:paraId="5AFA35F9" w14:textId="77777777" w:rsidR="00E32C4C" w:rsidRDefault="000D0FFE" w:rsidP="000D0FFE">
      <w:r w:rsidRPr="000D0FFE">
        <w:t>Để hiện thực hóa bài toán này trên các kiến trúc máy học, yêu cầu tiên quyết là phải hình thức hóa các hành vi rời rạc thành dữ liệu có cấu trúc toán học. Cụ thể, lịch sử tương tác của người dùng được biểu diễn dưới dạng một chuỗi các định danh sản phẩm được sắp xếp tuần tự theo mốc thời gian:</w:t>
      </w:r>
    </w:p>
    <w:p w14:paraId="1090CBA1" w14:textId="561A69CC" w:rsidR="00E32C4C" w:rsidRDefault="000D0FFE" w:rsidP="00E32C4C">
      <w:pPr>
        <w:jc w:val="center"/>
      </w:pPr>
      <m:oMathPara>
        <m:oMath>
          <m:sSup>
            <m:sSupPr>
              <m:ctrlPr>
                <w:rPr>
                  <w:rFonts w:ascii="Cambria Math" w:hAnsi="Cambria Math"/>
                </w:rPr>
              </m:ctrlPr>
            </m:sSupPr>
            <m:e>
              <m:r>
                <w:rPr>
                  <w:rFonts w:ascii="Cambria Math" w:hAnsi="Cambria Math"/>
                </w:rPr>
                <m:t>S</m:t>
              </m:r>
            </m:e>
            <m:sup>
              <m:r>
                <w:rPr>
                  <w:rFonts w:ascii="Cambria Math" w:hAnsi="Cambria Math"/>
                </w:rPr>
                <m:t>u</m:t>
              </m:r>
            </m:sup>
          </m:sSup>
          <m:r>
            <w:rPr>
              <w:rFonts w:ascii="Cambria Math" w:hAnsi="Cambria Math"/>
            </w:rPr>
            <m:t>=</m:t>
          </m:r>
          <m:d>
            <m:dPr>
              <m:ctrlPr>
                <w:rPr>
                  <w:rFonts w:ascii="Cambria Math" w:hAnsi="Cambria Math"/>
                </w:rPr>
              </m:ctrlPr>
            </m:dPr>
            <m:e>
              <m:sSubSup>
                <m:sSubSupPr>
                  <m:ctrlPr>
                    <w:rPr>
                      <w:rFonts w:ascii="Cambria Math" w:hAnsi="Cambria Math"/>
                    </w:rPr>
                  </m:ctrlPr>
                </m:sSubSupPr>
                <m:e>
                  <m:r>
                    <w:rPr>
                      <w:rFonts w:ascii="Cambria Math" w:hAnsi="Cambria Math"/>
                    </w:rPr>
                    <m:t>v</m:t>
                  </m:r>
                </m:e>
                <m:sub>
                  <m:r>
                    <w:rPr>
                      <w:rFonts w:ascii="Cambria Math" w:hAnsi="Cambria Math"/>
                    </w:rPr>
                    <m:t>1</m:t>
                  </m:r>
                </m:sub>
                <m:sup>
                  <m:r>
                    <w:rPr>
                      <w:rFonts w:ascii="Cambria Math" w:hAnsi="Cambria Math"/>
                    </w:rPr>
                    <m:t>u</m:t>
                  </m:r>
                </m:sup>
              </m:sSubSup>
              <m: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2</m:t>
                  </m:r>
                </m:sub>
                <m:sup>
                  <m:r>
                    <w:rPr>
                      <w:rFonts w:ascii="Cambria Math" w:hAnsi="Cambria Math"/>
                    </w:rPr>
                    <m:t>u</m:t>
                  </m:r>
                </m:sup>
              </m:sSubSup>
              <m: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u</m:t>
                      </m:r>
                    </m:sup>
                  </m:sSup>
                  <m:r>
                    <w:rPr>
                      <w:rFonts w:ascii="Cambria Math" w:hAnsi="Cambria Math"/>
                    </w:rPr>
                    <m:t>|</m:t>
                  </m:r>
                </m:sub>
                <m:sup>
                  <m:r>
                    <w:rPr>
                      <w:rFonts w:ascii="Cambria Math" w:hAnsi="Cambria Math"/>
                    </w:rPr>
                    <m:t>u</m:t>
                  </m:r>
                </m:sup>
              </m:sSubSup>
            </m:e>
          </m:d>
        </m:oMath>
      </m:oMathPara>
    </w:p>
    <w:p w14:paraId="0C1C05E2" w14:textId="41873940" w:rsidR="000D0FFE" w:rsidRDefault="00E32C4C" w:rsidP="00E32C4C">
      <w:pPr>
        <w:ind w:firstLine="0"/>
      </w:pPr>
      <w:r>
        <w:t>t</w:t>
      </w:r>
      <w:r w:rsidR="000D0FFE" w:rsidRPr="000D0FFE">
        <w:t xml:space="preserve">rong đó </w:t>
      </w:r>
      <m:oMath>
        <m:sSubSup>
          <m:sSubSupPr>
            <m:ctrlPr>
              <w:rPr>
                <w:rFonts w:ascii="Cambria Math" w:hAnsi="Cambria Math"/>
              </w:rPr>
            </m:ctrlPr>
          </m:sSubSupPr>
          <m:e>
            <m:r>
              <w:rPr>
                <w:rFonts w:ascii="Cambria Math" w:hAnsi="Cambria Math"/>
              </w:rPr>
              <m:t>v</m:t>
            </m:r>
          </m:e>
          <m:sub>
            <m:r>
              <w:rPr>
                <w:rFonts w:ascii="Cambria Math" w:hAnsi="Cambria Math"/>
              </w:rPr>
              <m:t>t</m:t>
            </m:r>
          </m:sub>
          <m:sup>
            <m:r>
              <w:rPr>
                <w:rFonts w:ascii="Cambria Math" w:hAnsi="Cambria Math"/>
              </w:rPr>
              <m:t>u</m:t>
            </m:r>
          </m:sup>
        </m:sSubSup>
      </m:oMath>
      <w:r w:rsidR="000D0FFE" w:rsidRPr="000D0FFE">
        <w:t xml:space="preserve"> đại diện cho sản phẩm mà người dùng </w:t>
      </w:r>
      <m:oMath>
        <m:r>
          <w:rPr>
            <w:rFonts w:ascii="Cambria Math" w:hAnsi="Cambria Math"/>
          </w:rPr>
          <m:t>u</m:t>
        </m:r>
      </m:oMath>
      <w:r w:rsidR="000D0FFE" w:rsidRPr="000D0FFE">
        <w:t xml:space="preserve"> tương tác tại bước </w:t>
      </w:r>
      <m:oMath>
        <m:r>
          <w:rPr>
            <w:rFonts w:ascii="Cambria Math" w:hAnsi="Cambria Math"/>
          </w:rPr>
          <m:t>t</m:t>
        </m:r>
      </m:oMath>
      <w:r w:rsidR="000D0FFE" w:rsidRPr="000D0FFE">
        <w:t xml:space="preserve">. Để đồng nhất độ dài đầu vào cho mạng nơ-ron, chuỗi này thường được cắt ngắn hoặc chèn thêm phần tử đệm với độ dài cố định </w:t>
      </w:r>
      <m:oMath>
        <m:r>
          <w:rPr>
            <w:rFonts w:ascii="Cambria Math" w:hAnsi="Cambria Math"/>
          </w:rPr>
          <m:t>n</m:t>
        </m:r>
      </m:oMath>
      <w:r w:rsidR="000D0FFE" w:rsidRPr="000D0FFE">
        <w:t>. Mỗi phần tử trong chuỗi sau đó được ánh xạ sang một vector đặc trưng thông qua ma trận nhúng sản phẩm (Item Embedding Matrix). Đồng thời, do mô hình chuỗi cần nắm bắt vị trí tương đối và tuyệt đối giữa các hành vi, kỹ thuật nhúng vị trí được cộng trực tiếp vào vector nhúng của từng sản phẩm, tạo thành biểu diễn đầu vào hoàn chỉnh chứa đựng cả thông tin ngữ nghĩa lẫn trật tự thời gian.</w:t>
      </w:r>
    </w:p>
    <w:p w14:paraId="262B3988" w14:textId="77777777" w:rsidR="00E32C4C" w:rsidRPr="00E32C4C" w:rsidRDefault="00E32C4C" w:rsidP="00E32C4C">
      <w:r w:rsidRPr="00E32C4C">
        <w:t>Để áp dụng hiệu quả cơ chế tổng hợp biểu diễn này vào môi trường thực tế với quy mô hàng triệu sản phẩm, mô hình được đặt trong cấu trúc mạng tối ưu về mặt tính toán là kiến trúc tháp đôi (Two-Tower Architecture). Trong các hệ thống gợi ý quy mô công nghiệp, kiến trúc tháp đôi đóng vai trò then chốt trong việc cân bằng giữa độ chính xác và hiệu năng tính toán thời gian thực. Kiến trúc này phân tách hệ thống thành hai nhánh độc lập:</w:t>
      </w:r>
    </w:p>
    <w:p w14:paraId="634ADC9D" w14:textId="77777777" w:rsidR="00E32C4C" w:rsidRPr="00E32C4C" w:rsidRDefault="00E32C4C" w:rsidP="00E32C4C">
      <w:pPr>
        <w:numPr>
          <w:ilvl w:val="0"/>
          <w:numId w:val="16"/>
        </w:numPr>
      </w:pPr>
      <w:r w:rsidRPr="00E32C4C">
        <w:t>User Tower: Chịu trách nhiệm trích xuất biểu diễn người dùng. Tại đây, chuỗi lịch sử tương tác được đưa qua khối tổng hợp trọng số theo độ mới để nén toàn bộ ngữ cảnh hành vi thành một vector tiềm ẩn (latent vector) đại diện cho trạng thái và nhu cầu hiện tại của người dùng, trước khi đi qua các lớp biến đổi phi tuyến tính (MLP) để tinh chỉnh không gian biểu diễn.</w:t>
      </w:r>
    </w:p>
    <w:p w14:paraId="49FE5471" w14:textId="77777777" w:rsidR="00E32C4C" w:rsidRPr="00E32C4C" w:rsidRDefault="00E32C4C" w:rsidP="00E32C4C">
      <w:pPr>
        <w:numPr>
          <w:ilvl w:val="0"/>
          <w:numId w:val="16"/>
        </w:numPr>
      </w:pPr>
      <w:r w:rsidRPr="00E32C4C">
        <w:t>Item Tower: Xử lý và trích xuất vector biểu diễn cho từng sản phẩm ứng viên từ kho dữ liệu dựa trên các thuộc tính sẵn có (như ID, danh mục, mô tả văn bản, hình ảnh).</w:t>
      </w:r>
    </w:p>
    <w:p w14:paraId="35A92F44" w14:textId="3B3F6078" w:rsidR="00E32C4C" w:rsidRDefault="00E32C4C" w:rsidP="00E32C4C">
      <w:r w:rsidRPr="00E32C4C">
        <w:t>Điểm mạnh của thiết kế này nằm ở khả năng phân tách tính toán: các vector từ Item Tower có thể được tính toán ngoại tuyến (offline) và nạp sẵn vào các cấu trúc chỉ mục tìm kiếm vector gần đúng (ANN Search), trong khi User Tower chỉ cần thực hiện suy luận trực tuyến (online) để tìm ra các sản phẩm có độ tương đồng cosine hoặc tích vô hướng cao nhất với người dùng trong thời gian cực ngắn.</w:t>
      </w:r>
    </w:p>
    <w:p w14:paraId="3B1BEA74" w14:textId="1BAE0D25" w:rsidR="00E92FC6" w:rsidRDefault="00E92FC6" w:rsidP="00E92FC6">
      <w:pPr>
        <w:pStyle w:val="Heading3"/>
      </w:pPr>
      <w:bookmarkStart w:id="19" w:name="_Toc241658117"/>
      <w:r>
        <w:t>Biểu diễn đa phương thức và mô hình CLIP</w:t>
      </w:r>
      <w:bookmarkEnd w:id="19"/>
    </w:p>
    <w:p w14:paraId="4F491383" w14:textId="35B33595" w:rsidR="009B2852" w:rsidRDefault="009B2852" w:rsidP="009B2852">
      <w:r w:rsidRPr="009B2852">
        <w:t>Trong các hệ thống học máy truyền thống, dữ liệu từ các phương thức khác nhau như văn bản, hình ảnh, âm thanh hay bảng số liệu thường được xử lý độc lập thông qua các mô hình chuyên biệt cho từng miền dữ liệu. Embedding đa phương thức (Multimodal Embedding) là kỹ thuật chuyển đổi các dạng dữ liệu phi cấu trúc thuộc nhiều phương thức khác nhau này thành các vector số thực có số chiều cố định trong một không gian biểu diễn chung</w:t>
      </w:r>
      <w:r>
        <w:t>.</w:t>
      </w:r>
      <w:r w:rsidRPr="009B2852">
        <w:t xml:space="preserve"> Bản chất của kỹ thuật này là học cách trích xuất và bảo toàn các đặc trưng ngữ nghĩa mức cao (high-level semantic features), cho phép hệ thống không chỉ hiểu sâu sắc từng phương thức riêng lẻ mà còn </w:t>
      </w:r>
      <w:r>
        <w:t>biểu diễn</w:t>
      </w:r>
      <w:r w:rsidRPr="009B2852">
        <w:t xml:space="preserve"> được sự tương quan thông tin giữa các phương thức vốn không đồng nhất về mặt biểu diễn toán học.</w:t>
      </w:r>
    </w:p>
    <w:p w14:paraId="1CA676C7" w14:textId="3FB89605" w:rsidR="009B2852" w:rsidRDefault="009B2852" w:rsidP="009B2852">
      <w:r w:rsidRPr="009B2852">
        <w:t xml:space="preserve">Để phục vụ cho các tác vụ suy luận và tìm kiếm đa phương thức, thách thức </w:t>
      </w:r>
      <w:r>
        <w:t>đặt ra l</w:t>
      </w:r>
      <w:r w:rsidRPr="009B2852">
        <w:t xml:space="preserve">à phải căn chỉnh các vector đặc trưng của văn bản và hình ảnh vào cùng một không gian hình học. Trong không gian vector hợp nhất này, khoảng cách hình học (thường đo bằng khoảng cách Euclid) hoặc góc định hướng (được đo bằng độ tương đồng Cosine) phản ánh trực tiếp mức độ tương đồng về mặt ngữ nghĩa giữa các thực thể. Cụ thể, một hình ảnh chụp một chiếc áo sơ mi trắng và một đoạn mô tả văn bản </w:t>
      </w:r>
      <w:r w:rsidR="00E32C4C" w:rsidRPr="00E32C4C">
        <w:t>“</w:t>
      </w:r>
      <w:r w:rsidRPr="00E32C4C">
        <w:t>áo sơ mi trắng cổ bẻ dáng ôm</w:t>
      </w:r>
      <w:r w:rsidR="00E32C4C" w:rsidRPr="00E32C4C">
        <w:t>”</w:t>
      </w:r>
      <w:r w:rsidRPr="00E32C4C">
        <w:t xml:space="preserve"> </w:t>
      </w:r>
      <w:r w:rsidRPr="009B2852">
        <w:t>sẽ được ánh xạ về các tọa độ nằm rất gần nhau trong không gian biểu diễn, ngay cả khi nguồn gốc dữ liệu đầu vào của chúng hoàn toàn khác biệt. Việc biểu diễn chung này cho phép thực hiện các phép so khớp, đo lường độ tương đồng và truy vấn chéo giữa các phương thức một cách trực tiếp thông qua các phép toán đại số tuyến tính cơ bản.</w:t>
      </w:r>
    </w:p>
    <w:p w14:paraId="2123EAF6" w14:textId="4E0A10AF" w:rsidR="009B2852" w:rsidRDefault="009B2852" w:rsidP="009B2852">
      <w:r w:rsidRPr="009B2852">
        <w:t xml:space="preserve">Mô hình CLIP (Contrastive Language-Image Pre-training) do OpenAI đề xuất </w:t>
      </w:r>
      <w:r>
        <w:t>năm 2021</w:t>
      </w:r>
      <w:r w:rsidRPr="009B2852">
        <w:rPr>
          <w:highlight w:val="yellow"/>
        </w:rPr>
        <w:t>(</w:t>
      </w:r>
      <w:r w:rsidRPr="009B2852">
        <w:rPr>
          <w:highlight w:val="yellow"/>
        </w:rPr>
        <w:t>https://arxiv.org/abs/2103.00020</w:t>
      </w:r>
      <w:r w:rsidRPr="009B2852">
        <w:rPr>
          <w:highlight w:val="yellow"/>
        </w:rPr>
        <w:t>)</w:t>
      </w:r>
      <w:r>
        <w:t xml:space="preserve"> </w:t>
      </w:r>
      <w:r w:rsidRPr="009B2852">
        <w:t xml:space="preserve">là một bước đột phá trong việc hiện thực hóa không gian biểu diễn đa phương thức nói trên. Kiến trúc của CLIP bao gồm hai nhánh mạng nơ-ron hoạt động song song: một bộ mã hóa hình ảnh (Image Encoder, thường sử dụng Vision Transformer - ViT hoặc ResNet) và một bộ mã hóa văn bản (Text Encoder, sử dụng kiến trúc Transformer tiêu chuẩn). Nguyên lý huấn luyện cốt lõi của CLIP dựa trên kỹ thuật Học tương phản (Contrastive Learning) với mục tiêu tối ưu hóa ma trận tương đồng giữa </w:t>
      </w:r>
      <m:oMath>
        <m:r>
          <w:rPr>
            <w:rFonts w:ascii="Cambria Math" w:hAnsi="Cambria Math"/>
          </w:rPr>
          <m:t>N</m:t>
        </m:r>
      </m:oMath>
      <w:r w:rsidRPr="009B2852">
        <w:t xml:space="preserve"> cặp ảnh - văn bản trong cùng một batch huấn luyện. Mô hình được huấn luyện để cực đại hóa độ tương đồng Cosine của </w:t>
      </w:r>
      <m:oMath>
        <m:r>
          <w:rPr>
            <w:rFonts w:ascii="Cambria Math" w:hAnsi="Cambria Math"/>
          </w:rPr>
          <m:t>N</m:t>
        </m:r>
      </m:oMath>
      <w:r w:rsidRPr="009B2852">
        <w:t xml:space="preserve"> cặp dữ liệu thực tế ghép đôi đúng (positive pairs), đồng thời cực tiểu hóa độ tương đồng của </w:t>
      </w:r>
      <m:oMath>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-N</m:t>
        </m:r>
      </m:oMath>
      <w:r w:rsidRPr="009B2852">
        <w:t xml:space="preserve"> cặp ghép đôi sai (negative pairs) thông qua hàm mất mát đối xứng InfoNCE. Nhờ được tiền huấn luyện trên quy mô dữ liệu khổng lồ chứa hàng trăm triệu cặp ảnh - văn bản trên Internet, CLIP sở hữu khả năng khái quát hóa vượt trội (Zero-shot generalization) mà không cần tinh chỉnh lại cho từng tác vụ hẹp.</w:t>
      </w:r>
    </w:p>
    <w:p w14:paraId="1016A850" w14:textId="77777777" w:rsidR="009B2852" w:rsidRPr="009B2852" w:rsidRDefault="009B2852" w:rsidP="009B2852">
      <w:r w:rsidRPr="009B2852">
        <w:t>Trong các hệ thống gợi ý và xếp hạng sản phẩm, sự phụ thuộc hoàn toàn vào ma trận tương tác (Collaborative Filtering hoặc ID Embedding thuần túy) luôn dẫn đến điểm nghẽn nghiêm trọng khi dữ liệu tương tác bị thưa (Data Sparsity) hoặc khi xuất hiện sản phẩm mới hoàn toàn chưa có tương tác (bài toán Cold-start). Việc tích hợp embedding đa phương thức từ CLIP mang lại giải pháp căn bản cho vấn đề này:</w:t>
      </w:r>
    </w:p>
    <w:p w14:paraId="5043C1C1" w14:textId="77777777" w:rsidR="009B2852" w:rsidRPr="009B2852" w:rsidRDefault="009B2852" w:rsidP="009B2852">
      <w:pPr>
        <w:numPr>
          <w:ilvl w:val="0"/>
          <w:numId w:val="15"/>
        </w:numPr>
      </w:pPr>
      <w:r w:rsidRPr="009B2852">
        <w:t>Bù đắp thông tin ngữ nghĩa khi thiếu hụt tương tác: Ngay cả khi một sản phẩm chưa từng nhận được lượt nhấp (click), xem (view) hay mua hàng (purchase) nào, bản thân hình ảnh chụp sản phẩm và phần mô tả nội dung chi tiết đã chứa đựng đầy đủ các đặc trưng vật lý, kiểu dáng, chất liệu và công năng.</w:t>
      </w:r>
    </w:p>
    <w:p w14:paraId="526CE7E6" w14:textId="77777777" w:rsidR="009B2852" w:rsidRPr="009B2852" w:rsidRDefault="009B2852" w:rsidP="009B2852">
      <w:pPr>
        <w:numPr>
          <w:ilvl w:val="0"/>
          <w:numId w:val="15"/>
        </w:numPr>
      </w:pPr>
      <w:r w:rsidRPr="009B2852">
        <w:t>Ánh xạ sản phẩm mới vào cụm sở thích đã có: Nhờ không gian biểu diễn đã được căn chỉnh trước của CLIP, vector của sản phẩm mới (tạo ra từ Image Encoder và Text Encoder) sẽ tự động rơi vào vùng lân cận của những sản phẩm tương đồng về mặt thị giác và ngữ nghĩa đã có sẵn trong kho dữ liệu.</w:t>
      </w:r>
    </w:p>
    <w:p w14:paraId="370933C7" w14:textId="77777777" w:rsidR="009B2852" w:rsidRPr="009B2852" w:rsidRDefault="009B2852" w:rsidP="009B2852">
      <w:pPr>
        <w:numPr>
          <w:ilvl w:val="0"/>
          <w:numId w:val="15"/>
        </w:numPr>
      </w:pPr>
      <w:r w:rsidRPr="009B2852">
        <w:t>Cải thiện độ phong phú của Item Tower: Thay vì để Item Tower học các vector biểu diễn sản phẩm một cách ngẫu nhiên từ ID, việc nạp các vector đa phương thức làm đặc trưng khởi tạo (hoặc kết hợp chiếu song song) giúp không gian tiềm ẩn của sản phẩm trở nên giàu thông tin ngữ nghĩa thực tế hơn, từ đó cải thiện đáng kể độ chính xác của các khuyến nghị, đặc biệt là đối với các nhóm sản phẩm thuộc nhóm đuôi dài (long-tail items) có tần suất tương tác rất thấp.</w:t>
      </w:r>
    </w:p>
    <w:p w14:paraId="057BD071" w14:textId="05ABA494" w:rsidR="00E92FC6" w:rsidRDefault="00E92FC6" w:rsidP="00E92FC6">
      <w:pPr>
        <w:pStyle w:val="Heading3"/>
      </w:pPr>
      <w:bookmarkStart w:id="20" w:name="_Toc241658118"/>
      <w:r>
        <w:t>Kiến trúc gợi ý hai giai đoạn</w:t>
      </w:r>
      <w:bookmarkEnd w:id="20"/>
    </w:p>
    <w:p w14:paraId="49DCDDE0" w14:textId="7A96E9BE" w:rsidR="00E32C4C" w:rsidRDefault="00E32C4C" w:rsidP="00E32C4C">
      <w:r w:rsidRPr="00E32C4C">
        <w:t>Trong các bài toán gợi ý thương mại điện tử với không gian danh mục lên tới hàng trăm nghìn hoặc hàng triệu sản phẩm, việc áp dụng trực tiếp các mô hình học sâu phức tạp để chấm điểm toàn bộ danh mục cho từng người dùng gặp phải rào cản nghiêm trọng về chi phí hạ tầng và độ trễ phục vụ thời gian thực. Để giải quyết thách thức này, kiến trúc phân tầng hai giai đoạn được thiết kế nhằm tách biệt hai nhiệm vụ: tối ưu hóa độ bao phủ ở quy mô lớn và tối ưu hóa độ chính xác thứ tự ở quy mô hẹp. Quá trình bắt đầu bằng giai đoạn truy hồi ứng viên (candidate retrieval) nhằm sàng lọc nhanh không gian danh mục khổng lồ xuống một tập con khả dĩ với số lượng giới hạn, thường từ vài chục đến vài trăm mục. Ngay sau đó, giai đoạn xếp hạng lại (reranking) tiếp nhận tập ứng viên đã hợp nhất và khử trùng lặp để tiến hành chấm điểm chuyên sâu, tính toán xác suất tương tác thực tế và định hình danh sách K sản phẩm tối ưu nhất hiển thị đến người dùng.</w:t>
      </w:r>
    </w:p>
    <w:p w14:paraId="42744819" w14:textId="77777777" w:rsidR="003652F6" w:rsidRPr="003652F6" w:rsidRDefault="003652F6" w:rsidP="003652F6">
      <w:r w:rsidRPr="003652F6">
        <w:t>Để hạn chế điểm mù thuật toán mà một mô hình đơn lẻ có thể tạo ra, giai đoạn truy hồi ứng viên được xây dựng dựa trên sự kết hợp đa nguồn bổ trợ lẫn nhau. Nguồn truy hồi cá nhân hóa dựa trên mô hình Two-Tower sử dụng hai nhánh biểu diễn độc lập cho người dùng (User Tower) và sản phẩm (Item Tower) để tìm kiếm các láng giềng gần nhất xấp xỉ trong không gian vector đa chiều, phản ánh chính xác gu thẩm mỹ dài hạn và sự tương đồng biểu diễn cấp cao. Bên cạnh đó, nguồn truy hồi dựa trên mức độ phổ biến gần đây khai thác số lượng giao dịch trong các khoảng thời gian ngắn trước mốc dự đoán để nắm bắt kịp thời các trào lưu thời trang mới nổi, đồng thời giữ vai trò giảm thiểu rủi ro cho nhóm người dùng mới (cold-start). Nguồn truy hồi theo nội dung (content-based) và độ tương đồng giữa các sản phẩm tiếp tục bổ sung các mặt hàng có cùng phân loại chi tiết, chất liệu hoặc kiểu dáng với những sản phẩm mà người dùng vừa tương tác trong lịch sử gần nhất. Sự phối hợp của các kênh này đảm bảo tập ứng viên bao quát hài hòa giữa sở thích cá nhân, xu hướng thị trường và tính nhất quán ngữ nghĩa của sản phẩm.</w:t>
      </w:r>
    </w:p>
    <w:p w14:paraId="1C814D88" w14:textId="77777777" w:rsidR="003652F6" w:rsidRDefault="003652F6" w:rsidP="00E32C4C"/>
    <w:p w14:paraId="02E80F90" w14:textId="6BB3BC98" w:rsidR="003652F6" w:rsidRPr="00E32C4C" w:rsidRDefault="003652F6" w:rsidP="003652F6">
      <w:pPr>
        <w:ind w:firstLine="0"/>
        <w:jc w:val="center"/>
      </w:pPr>
      <w:r w:rsidRPr="003652F6">
        <w:drawing>
          <wp:inline distT="0" distB="0" distL="0" distR="0" wp14:anchorId="695702DC" wp14:editId="4FA84438">
            <wp:extent cx="3674852" cy="4036566"/>
            <wp:effectExtent l="0" t="0" r="1905" b="2540"/>
            <wp:docPr id="161835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35156" name=""/>
                    <pic:cNvPicPr/>
                  </pic:nvPicPr>
                  <pic:blipFill>
                    <a:blip r:embed="rId17"/>
                    <a:stretch>
                      <a:fillRect/>
                    </a:stretch>
                  </pic:blipFill>
                  <pic:spPr>
                    <a:xfrm>
                      <a:off x="0" y="0"/>
                      <a:ext cx="3680852" cy="4043157"/>
                    </a:xfrm>
                    <a:prstGeom prst="rect">
                      <a:avLst/>
                    </a:prstGeom>
                  </pic:spPr>
                </pic:pic>
              </a:graphicData>
            </a:graphic>
          </wp:inline>
        </w:drawing>
      </w:r>
    </w:p>
    <w:p w14:paraId="1D7B518A" w14:textId="329A8A5E" w:rsidR="00E92FC6" w:rsidRDefault="003652F6" w:rsidP="003652F6">
      <w:r w:rsidRPr="003652F6">
        <w:t>Tại tầng xếp hạng thứ hai, toàn bộ tập ứng viên được đánh giá lại thông qua kiến trúc residual listwise reranker. Thay vì chỉ chấm điểm độc lập từng cặp tương tác theo phương pháp pointwise truyền thống, bộ xếp hạng listwise đánh giá tương tác và tính cạnh tranh trực tiếp giữa các ứng viên trong cùng một danh sách ngữ cảnh, từ đó tối ưu hóa trực tiếp các chỉ số xếp hạng như NDCG hay MAP. Cơ chế residual connection cho phép mô hình tận dụng điểm số truy hồi ban đầu làm tín hiệu cơ sở vững chắc, đồng thời học thêm phần chênh lệch (residual score) dựa trên các nhóm đặc trưng phức tạp hơn như động lực bán hàng theo thời gian (recency, velocity), mức độ tương đồng sâu về giá cả và phân loại, cũng như cờ đánh dấu nguồn gốc truy hồi. Cách tiếp cận này giúp mô hình xếp hạng tinh chỉnh thứ tự ưu tiên một cách linh hoạt mà không làm mất đi các mối tương quan biểu diễn toàn cục đã học được ở tầng đầu tiên.</w:t>
      </w:r>
    </w:p>
    <w:p w14:paraId="56DD6B66" w14:textId="174D6DF0" w:rsidR="003652F6" w:rsidRDefault="003652F6" w:rsidP="003652F6">
      <w:r w:rsidRPr="003652F6">
        <w:t xml:space="preserve">Ưu điểm của kiến trúc hai giai đoạn nằm ở khả năng cân bằng giữa hiệu quả tính toán và năng lực biểu diễn đối với các danh mục sản phẩm quy mô lớn. Bằng cách giới hạn không gian tính toán chuyên sâu cho một tập ứng viên nhỏ gọn, hệ thống duy trì được thông lượng xử lý cao và thời gian phản hồi thấp, đáp ứng nghiêm ngặt các điều kiện biên của môi trường thương mại điện tử thực tế. </w:t>
      </w:r>
    </w:p>
    <w:p w14:paraId="1EF3CAA4" w14:textId="5AEDD9ED" w:rsidR="00E92FC6" w:rsidRDefault="00E92FC6" w:rsidP="00E92FC6">
      <w:pPr>
        <w:pStyle w:val="Heading2"/>
      </w:pPr>
      <w:bookmarkStart w:id="21" w:name="_Toc241658119"/>
      <w:r>
        <w:t>Cơ sở lý thuyết về Retrieval-Augmented Generation</w:t>
      </w:r>
      <w:bookmarkEnd w:id="21"/>
    </w:p>
    <w:p w14:paraId="09B1AF34" w14:textId="756E8E1A" w:rsidR="00E92FC6" w:rsidRDefault="00E92FC6" w:rsidP="00E92FC6">
      <w:pPr>
        <w:pStyle w:val="Heading3"/>
      </w:pPr>
      <w:bookmarkStart w:id="22" w:name="_Toc241658120"/>
      <w:r>
        <w:t>Kiến trúc RAG</w:t>
      </w:r>
      <w:bookmarkEnd w:id="22"/>
    </w:p>
    <w:p w14:paraId="009B0528" w14:textId="1CD31037" w:rsidR="00E92FC6" w:rsidRDefault="00473451" w:rsidP="00473451">
      <w:r w:rsidRPr="00473451">
        <w:t>Mô hình tạo sinh tăng cường truy xuất thông tin (Retrieval-Augmented Generation - RAG) là một khung kiến trúc kết hợp giữa năng lực suy luận ngôn ngữ tự nhiên của các mô hình ngôn ngữ lớn (Large Language Models - LLMs) với kho tri thức tường minh được truy xuất từ cơ sở dữ liệu bên ngoài. Thay vì chỉ phụ thuộc vào tri thức tĩnh được nén trong trọng số tham số mô hình qua quá trình tiền huấn luyện</w:t>
      </w:r>
      <w:r>
        <w:t xml:space="preserve"> </w:t>
      </w:r>
      <w:r w:rsidRPr="00473451">
        <w:t>vốn dễ dẫn đến hiện tượng ảo giác (hallucination), thiếu tính cập nhật hoặc suy diễn sai lệch</w:t>
      </w:r>
      <w:r>
        <w:t>. K</w:t>
      </w:r>
      <w:r w:rsidRPr="00473451">
        <w:t xml:space="preserve">iến trúc RAG tiếp nhận truy vấn của người dùng, thực hiện truy hồi các đoạn văn bản hoặc bản ghi có độ tương đồng ngữ nghĩa cao nhất, ghép nối chúng vào cửa sổ ngữ cảnh (context window) của mô hình sinh, và định hướng mô hình tạo câu trả lời dựa trên các bằng chứng thực tế được cung cấp. Phương pháp luận nền tảng do </w:t>
      </w:r>
      <w:r w:rsidRPr="00473451">
        <w:rPr>
          <w:highlight w:val="yellow"/>
        </w:rPr>
        <w:t>(</w:t>
      </w:r>
      <w:r w:rsidRPr="00473451">
        <w:rPr>
          <w:highlight w:val="yellow"/>
        </w:rPr>
        <w:t>Lewis và cộng sự</w:t>
      </w:r>
      <w:r w:rsidRPr="00473451">
        <w:rPr>
          <w:highlight w:val="yellow"/>
        </w:rPr>
        <w:t>)</w:t>
      </w:r>
      <w:r w:rsidRPr="00473451">
        <w:t xml:space="preserve"> đề xuất đã thiết lập nguyên lý cốt lõi cho hướng tiếp cận này, cho phép hệ thống duy trì tính chính xác thông tin cao mà không cần tái huấn luyện toàn bộ mạng nơ-ron sinh ngôn ngữ khi dữ liệu nghiệp vụ thay đổi.</w:t>
      </w:r>
    </w:p>
    <w:p w14:paraId="3C8DE110" w14:textId="2A32392D" w:rsidR="00473451" w:rsidRPr="00473451" w:rsidRDefault="00473451" w:rsidP="00473451">
      <w:r w:rsidRPr="00473451">
        <w:t>Trong miền ứng dụng trợ lý mua sắm trực tuyến, việc thiết kế RAG đòi hỏi sự phân định rõ ràng giữa hai cơ chế truy hồi mang bản chất toán học và mục tiêu nghiệp vụ khác nhau: truy hồi sản phẩm phù hợp để gợi ý và truy hồi bằng chứng dữ liệu để xác minh câu trả lời</w:t>
      </w:r>
      <w:r>
        <w:t xml:space="preserve">. </w:t>
      </w:r>
      <w:r w:rsidRPr="00473451">
        <w:t>Một mặt hàng có thể sở hữu điểm số tương đồng biểu diễn cao với l</w:t>
      </w:r>
      <w:r>
        <w:t>ịch</w:t>
      </w:r>
      <w:r w:rsidRPr="00473451">
        <w:t xml:space="preserve"> sử mua sắm của người dùng, đáp ứng tốt tiêu chí đề xuất; tuy nhiên, các câu hỏi mang tính xác nhận cụ thể về thông số kỹ thuật, màu sắc, thành phần chất liệu, form dáng hay giá thành bắt buộc phải bám sát các trường thuộc tính có sẵn trong cơ sở dữ liệu đã chuẩn hóa. Mô hình không được phép tự động suy diễn các đặc tính không tồn tại dựa trên ấn tượng thị giác hoặc tên gọi sản phẩm; khi một trường dữ liệu bị khuyết hoặc chưa từng được ghi nhận trong cơ sở tri thức, hệ thống phải minh bạch thông báo giới hạn thông tin tới người dùng thay vì đưa ra các phỏng đoán tiềm ẩn rủi ro sai sót.</w:t>
      </w:r>
    </w:p>
    <w:p w14:paraId="76F8F981" w14:textId="4C469428" w:rsidR="00E92FC6" w:rsidRDefault="00E92FC6" w:rsidP="00E92FC6">
      <w:pPr>
        <w:pStyle w:val="Heading3"/>
      </w:pPr>
      <w:bookmarkStart w:id="23" w:name="_Toc241658121"/>
      <w:r>
        <w:t>Chatbot RAG hỗ trợ gợi ý và tìm kiếm sản phẩm</w:t>
      </w:r>
      <w:bookmarkEnd w:id="23"/>
    </w:p>
    <w:p w14:paraId="414FB046" w14:textId="7BADF6E4" w:rsidR="00E92FC6" w:rsidRDefault="00473451" w:rsidP="00E92FC6">
      <w:r w:rsidRPr="00473451">
        <w:t xml:space="preserve">Trong một môi trường đối thoại mua sắm thông minh, các lượt </w:t>
      </w:r>
      <w:r>
        <w:t xml:space="preserve">hội thoại </w:t>
      </w:r>
      <w:r w:rsidRPr="00473451">
        <w:t>của người dùng thường phân hóa thành các nhóm ý định chính: tìm kiếm sản phẩm theo từ khóa ngữ nghĩa, yêu cầu đề xuất dựa trên nhu cầu trừu tượng hoặc ngữ cảnh sử dụng, tinh chỉnh các tiêu chí lọc sau khi quan sát kết quả sơ bộ, giải thích nguyên nhân sản phẩm được lựa chọn, và so sánh chi tiết giữa hai hoặc nhiều sản phẩm cùng phân khúc. Hệ sinh thái hội thoại xử lý các luồng yêu cầu này bằng cách áp dụng kỹ thuật trích xuất thực thể và phân loại ý định nhằm phân rã câu hỏi tự nhiên thành một cấu trúc truy vấn chứa các ràng buộc cụ thể như loại hàng, màu sắc, phân khúc khách hàng mục tiêu, và ngưỡng giá mong muốn. Các tham số lọc tường minh này sau đó được chuyển xuống tầng tìm kiếm kết hợp (hybrid search) hoặc các mô hình gợi ý; tập dữ liệu thuộc tính của các sản phẩm được truy hồi sẽ đóng vai trò là tri thức nền để khối LLM tổng hợp, cấu trúc hóa và phản hồi bằng ngôn ngữ tự nhiên</w:t>
      </w:r>
      <w:r>
        <w:t>.</w:t>
      </w:r>
    </w:p>
    <w:p w14:paraId="6D784682" w14:textId="726B7349" w:rsidR="00DC4569" w:rsidRDefault="00DC4569" w:rsidP="00DC4569">
      <w:r w:rsidRPr="00DC4569">
        <w:t xml:space="preserve">Sự kết hợp giữa chatbot RAG và mô hình gợi ý sản phẩm thiết lập một cơ chế tương tác hai chiều khép kín, vượt xa vai trò của một lớp giao diện ngôn ngữ đơn thuần. Trong kiến trúc này, chatbot đóng vai trò kép: vừa là kênh thu thập tín hiệu sở thích động, vừa là bộ điều phối tích hợp ngữ cảnh. Trong suốt quá trình đàm thoại, chatbot liên tục phân tích các phát ngôn tự nhiên để trích xuất các sở thích rõ ràng (màu sắc, kiểu dáng, mức giá), các phản hồi chỉnh sửa (quá </w:t>
      </w:r>
      <w:r>
        <w:t>xấu</w:t>
      </w:r>
      <w:r w:rsidRPr="00DC4569">
        <w:t>, không thích chất liệu len) và cả các nhu cầu ngữ cảnh ngắn hạn. Các tín hiệu này được chuẩn hóa và lưu trữ trong bộ nhớ trạng thái người dùng (user dynamic profile/dialogue state), trực tiếp đóng vai trò là đầu vào để tái định hình vector biểu diễn người dùng hoặc bổ sung các bộ lọc ràng buộc động cho hệ gợi ý nền tảng.</w:t>
      </w:r>
    </w:p>
    <w:p w14:paraId="7A2345B6" w14:textId="721EB21A" w:rsidR="00E92FC6" w:rsidRDefault="00E92FC6" w:rsidP="00E92FC6">
      <w:pPr>
        <w:pStyle w:val="Heading2"/>
      </w:pPr>
      <w:bookmarkStart w:id="24" w:name="_Toc241658122"/>
      <w:r>
        <w:t>Phương pháp đánh giá</w:t>
      </w:r>
      <w:bookmarkEnd w:id="24"/>
    </w:p>
    <w:p w14:paraId="363651A0" w14:textId="3E9809EE" w:rsidR="00E92FC6" w:rsidRDefault="00E92FC6" w:rsidP="00E92FC6">
      <w:pPr>
        <w:pStyle w:val="Heading3"/>
      </w:pPr>
      <w:bookmarkStart w:id="25" w:name="_Toc241658123"/>
      <w:r>
        <w:t>Đánh giá mô hình gợi ý sản phẩm</w:t>
      </w:r>
      <w:bookmarkEnd w:id="25"/>
    </w:p>
    <w:p w14:paraId="3948F7DF" w14:textId="0D9C007C" w:rsidR="00DC4569" w:rsidRDefault="00DC4569" w:rsidP="00DC4569">
      <w:pPr>
        <w:ind w:firstLine="720"/>
      </w:pPr>
      <w:r>
        <w:t>Đề tài đánh giá bằng cách dùng các giao dịch trước một mốc thời gian để tạo gợi ý và dùng sản phẩm được mua trong 7 ngày kế tiếp làm mục tiêu. Với mỗi người dùng có ít nhất một sản phẩm mục tiêu, danh sách Top-K được so với tập sản phẩm thực tế đã mua. Giao thức chính là xếp hạng trên toàn bộ danh mục 105.542 sản phẩm; sản phẩm đã từng mua vẫn có thể được đề xuất vì hành vi mua lại là một phần của bài toán.</w:t>
      </w:r>
    </w:p>
    <w:p w14:paraId="3F59FA75" w14:textId="3B5CEE56" w:rsidR="00DC4569" w:rsidRDefault="00DC4569" w:rsidP="00DC4569">
      <w:pPr>
        <w:ind w:firstLine="720"/>
      </w:pPr>
      <w:r>
        <w:t>HitRate@K đo tỷ lệ người dùng có ít nhất một sản phẩm mục tiêu xuất hiện trong Top</w:t>
      </w:r>
      <w:r>
        <w:t>K</w:t>
      </w:r>
      <w:r>
        <w:t>. Recall@</w:t>
      </w:r>
      <w:r>
        <w:t>K</w:t>
      </w:r>
      <w:r>
        <w:t xml:space="preserve">đo tỷ lệ sản phẩm mục tiêu được tìm thấy. NDCG@K và MAP@K xét thêm vị trí của các sản phẩm đúng trong danh sách. </w:t>
      </w:r>
    </w:p>
    <w:p w14:paraId="79EA292D" w14:textId="77777777" w:rsidR="00DC4569" w:rsidRDefault="00DC4569" w:rsidP="00DC4569">
      <w:pPr>
        <w:ind w:firstLine="720"/>
      </w:pPr>
      <w:r>
        <w:t>Đối với kiến trúc hai giai đoạn, Candidate Recall đo phần sản phẩm mục tiêu xuất hiện trong tập ứng viên trước xếp hạng lại. Chỉ số này là giới hạn trên của Recall cuối nếu tầng sau chỉ được phép sắp xếp tập ứng viên. Ngoài kết quả chung, cần đánh giá riêng sản phẩm đã có tương tác, sản phẩm chưa xuất hiện trong tập huấn luyện của mô hình, sản phẩm chưa từng bán trước mốc dự đoán và sản phẩm người dùng mua lặp lại.</w:t>
      </w:r>
    </w:p>
    <w:p w14:paraId="0E9FF6CE" w14:textId="465336F4" w:rsidR="00E92FC6" w:rsidRDefault="00DC4569" w:rsidP="00DC4569">
      <w:pPr>
        <w:ind w:firstLine="720"/>
      </w:pPr>
      <w:r>
        <w:t>Kết quả phải được so với các đường cơ sở phù hợp, đặc biệt là danh sách phổ biến toàn thời gian và danh sách bán chạy trong 7 ngày gần nhất. Phép đánh giá với một sản phẩm đúng và một số ít sản phẩm âm lấy mẫu chỉ nên trình bày như phân tích phụ, vì điểm số phụ thuộc mạnh vào cách chọn mẫu âm và không so sánh trực tiếp với xếp hạng toàn danh mục.</w:t>
      </w:r>
    </w:p>
    <w:p w14:paraId="29CBFE66" w14:textId="1F329A21" w:rsidR="00E92FC6" w:rsidRDefault="00E92FC6" w:rsidP="00E92FC6">
      <w:pPr>
        <w:pStyle w:val="Heading3"/>
      </w:pPr>
      <w:bookmarkStart w:id="26" w:name="_Toc241658124"/>
      <w:r>
        <w:t>Đánh giá chatbot RAG</w:t>
      </w:r>
      <w:bookmarkEnd w:id="26"/>
    </w:p>
    <w:p w14:paraId="4D4C3092" w14:textId="77777777" w:rsidR="00DC4569" w:rsidRDefault="00DC4569" w:rsidP="00DC4569">
      <w:r>
        <w:t>Chất lượng chatbot được xem xét theo các bước: hiểu ý định và ràng buộc; truy xuất sản phẩm hoặc thuộc tính liên quan; giữ nhất quán sở thích qua nhiều lượt; và tạo câu trả lời đúng với dữ liệu được cung cấp. Các ca kiểm thử cần bao gồm tình huống đủ dữ liệu, thiếu dữ liệu, yêu cầu tinh chỉnh và yêu cầu so sánh.</w:t>
      </w:r>
    </w:p>
    <w:p w14:paraId="5DA1D961" w14:textId="7EF0293A" w:rsidR="00E92FC6" w:rsidRDefault="00DC4569" w:rsidP="00DC4569">
      <w:r>
        <w:t>Khi đánh giá tính có căn cứ, từng khẳng định về sản phẩm cần được đối chiếu với nguồn thông tin tương ứng. Đánh giá minh họa ghép từ Amazon không được dùng làm đáp án chuẩn để kết luận rằng hệ thống truy xuất đúng nhận xét của người mua H&amp;M. Cũng cần phân biệt kiểm thử chức năng và thử nghiệm demo với đánh giá chất lượng phản hồi trên một bộ câu hỏi đã gán nhãn hoặc khảo sát người dùng thật.</w:t>
      </w:r>
    </w:p>
    <w:p w14:paraId="251D517B" w14:textId="333CE0B6" w:rsidR="00E92FC6" w:rsidRDefault="00E92FC6" w:rsidP="00E92FC6">
      <w:pPr>
        <w:pStyle w:val="Heading2"/>
      </w:pPr>
      <w:bookmarkStart w:id="27" w:name="_Toc241658125"/>
      <w:r>
        <w:t>Công nghệ và công cụ sử dụng</w:t>
      </w:r>
      <w:bookmarkEnd w:id="27"/>
    </w:p>
    <w:p w14:paraId="0D65EFFB" w14:textId="203DBF4E" w:rsidR="00E92FC6" w:rsidRDefault="00DC4569" w:rsidP="00E92FC6">
      <w:r w:rsidRPr="00DC4569">
        <w:t xml:space="preserve">Python và PyTorch được sử dụng cho xử lý dữ liệu và huấn luyện mô hình biểu diễn. Polars, DuckDB và Parquet hỗ trợ thao tác với các bảng giao dịch lớn. Jina CLIP tạo đặc trưng ảnh và văn bản; LightGBM phục vụ học xếp hạng lại. PostgreSQL lưu dữ liệu nghiệp vụ của cửa hàng, còn Qdrant lưu vector để tìm kiếm sản phẩm và nội dung liên quan. FastAPI cung cấp các dịch vụ phía máy chủ; Next.js tạo giao diện web. Vai trò cụ thể, cấu hình và cách kết nối các thành phần </w:t>
      </w:r>
      <w:r>
        <w:t xml:space="preserve">sẽ </w:t>
      </w:r>
      <w:r w:rsidRPr="00DC4569">
        <w:t>được trình bày ở Chương 2.</w:t>
      </w:r>
    </w:p>
    <w:p w14:paraId="0272ADFB" w14:textId="71800DAD" w:rsidR="00E92FC6" w:rsidRDefault="00E92FC6" w:rsidP="00E92FC6">
      <w:pPr>
        <w:pStyle w:val="Heading2"/>
      </w:pPr>
      <w:bookmarkStart w:id="28" w:name="_Toc241658128"/>
      <w:r>
        <w:t>Các công trình nghiên cứu liên quan</w:t>
      </w:r>
      <w:bookmarkEnd w:id="28"/>
    </w:p>
    <w:p w14:paraId="04893A86" w14:textId="733D80A1" w:rsidR="00E92FC6" w:rsidRDefault="00E92FC6" w:rsidP="00E92FC6">
      <w:pPr>
        <w:pStyle w:val="Heading3"/>
      </w:pPr>
      <w:bookmarkStart w:id="29" w:name="_Toc241658129"/>
      <w:r>
        <w:t>Nghiên cứu về gợi ý tuần tự và gợi ý đa phương thức</w:t>
      </w:r>
      <w:bookmarkEnd w:id="29"/>
    </w:p>
    <w:p w14:paraId="1F96CCF9" w14:textId="77777777" w:rsidR="00E92FC6" w:rsidRDefault="00E92FC6" w:rsidP="00E92FC6">
      <w:r>
        <w:t>- Kang và McAuley (2018): SASRec cho gợi ý tuần tự dựa trên self-attention.</w:t>
      </w:r>
    </w:p>
    <w:p w14:paraId="77422FF4" w14:textId="77777777" w:rsidR="00E92FC6" w:rsidRDefault="00E92FC6" w:rsidP="00E92FC6">
      <w:r>
        <w:t>- Radford và cộng sự (2021): CLIP cho biểu diễn liên kết giữa hình ảnh và văn bản.</w:t>
      </w:r>
    </w:p>
    <w:p w14:paraId="69B825FC" w14:textId="5709CD07" w:rsidR="00E92FC6" w:rsidRDefault="00E92FC6" w:rsidP="00E92FC6">
      <w:pPr>
        <w:pStyle w:val="Heading3"/>
      </w:pPr>
      <w:bookmarkStart w:id="30" w:name="_Toc241658130"/>
      <w:r>
        <w:t>Nghiên cứu về RAG</w:t>
      </w:r>
      <w:bookmarkEnd w:id="30"/>
    </w:p>
    <w:p w14:paraId="589631AD" w14:textId="77777777" w:rsidR="00E92FC6" w:rsidRDefault="00E92FC6" w:rsidP="00E92FC6">
      <w:r>
        <w:t>- Lewis và cộng sự (2020): kiến trúc Retrieval-Augmented Generation.</w:t>
      </w:r>
    </w:p>
    <w:p w14:paraId="14FCA0BA" w14:textId="77777777" w:rsidR="00E92FC6" w:rsidRDefault="00E92FC6" w:rsidP="00E92FC6">
      <w:r>
        <w:t>- Vai trò của RAG trong chatbot hỏi đáp dựa trên tri thức.</w:t>
      </w:r>
    </w:p>
    <w:p w14:paraId="3AAEC21B" w14:textId="77777777" w:rsidR="00E92FC6" w:rsidRDefault="00E92FC6" w:rsidP="00E92FC6">
      <w:r>
        <w:t>- Khác biệt của đề tài: kết hợp RAG với kết quả truy hồi/xếp hạng từ mô hình gợi ý đa phương thức trong bối cảnh hỗ trợ mua sắm.</w:t>
      </w:r>
    </w:p>
    <w:p w14:paraId="5D596B09" w14:textId="59B6D7CD" w:rsidR="00E92FC6" w:rsidRDefault="00E92FC6" w:rsidP="00E92FC6">
      <w:pPr>
        <w:pStyle w:val="Heading2"/>
      </w:pPr>
      <w:bookmarkStart w:id="31" w:name="_Toc241658131"/>
      <w:r>
        <w:t>Tổng kết chương</w:t>
      </w:r>
      <w:bookmarkEnd w:id="31"/>
    </w:p>
    <w:p w14:paraId="42442149" w14:textId="691B759A" w:rsidR="00C913CC" w:rsidRDefault="00DC4569" w:rsidP="003510E3">
      <w:pPr>
        <w:sectPr w:rsidR="00C913CC" w:rsidSect="009165B5">
          <w:pgSz w:w="11907" w:h="16840" w:code="9"/>
          <w:pgMar w:top="1701" w:right="1134" w:bottom="1701" w:left="1985" w:header="709" w:footer="709" w:gutter="0"/>
          <w:cols w:space="708"/>
          <w:docGrid w:linePitch="360"/>
        </w:sectPr>
      </w:pPr>
      <w:r w:rsidRPr="00DC4569">
        <w:t>Chương 1 đã trình bày cơ sở của hệ gợi ý từ lịch sử mua hàng và nội dung sản phẩm, kiến trúc truy hồi</w:t>
      </w:r>
      <w:r w:rsidR="002420AC">
        <w:t xml:space="preserve"> - </w:t>
      </w:r>
      <w:r w:rsidRPr="00DC4569">
        <w:t>xếp hạng, cùng nguyên tắc tạo câu trả lời có căn cứ bằng RAG. Chương cũng xác định giao thức đánh giá theo thời gian. Trên cơ sở đó, Chương 2 trình bày quy trình chuẩn bị dữ liệu, xây dựng mô hình và triển khai hệ thống.</w:t>
      </w:r>
    </w:p>
    <w:p w14:paraId="5F991A73" w14:textId="549EDA6C" w:rsidR="00DD3E29" w:rsidRDefault="00C913CC" w:rsidP="00DD3E29">
      <w:pPr>
        <w:pStyle w:val="Heading1"/>
      </w:pPr>
      <w:r>
        <w:br/>
      </w:r>
      <w:bookmarkStart w:id="32" w:name="_Toc169424247"/>
      <w:bookmarkStart w:id="33" w:name="_Toc241658132"/>
      <w:r w:rsidR="00DD3E29" w:rsidRPr="00DD3E29">
        <w:t>QUY TRÌNH XÂY DỰNG HỆ THỐNG GỢI Ý SẢN PHẨM ĐA PHƯƠNG THỨC VÀ CHATBOT RAG</w:t>
      </w:r>
      <w:bookmarkEnd w:id="32"/>
      <w:bookmarkEnd w:id="33"/>
    </w:p>
    <w:p w14:paraId="54491DDD" w14:textId="743770AA" w:rsidR="00DD3E29" w:rsidRDefault="00DD3E29" w:rsidP="00DD3E29">
      <w:pPr>
        <w:pStyle w:val="Heading2"/>
      </w:pPr>
      <w:bookmarkStart w:id="34" w:name="_Toc241658133"/>
      <w:r>
        <w:t>Phát biểu bài toán và phạm vi xây dựng hệ thống</w:t>
      </w:r>
      <w:bookmarkEnd w:id="34"/>
    </w:p>
    <w:p w14:paraId="140B92A9" w14:textId="56F5B52B" w:rsidR="00DD3E29" w:rsidRDefault="00DD3E29" w:rsidP="00DD3E29">
      <w:pPr>
        <w:pStyle w:val="Heading3"/>
      </w:pPr>
      <w:bookmarkStart w:id="35" w:name="_Toc241658134"/>
      <w:r>
        <w:t>Bài toán gợi ý sản phẩm đa phương thức</w:t>
      </w:r>
      <w:bookmarkEnd w:id="35"/>
    </w:p>
    <w:p w14:paraId="1B061C0A" w14:textId="77777777" w:rsidR="00DD3E29" w:rsidRDefault="00DD3E29" w:rsidP="00DD3E29">
      <w:pPr>
        <w:ind w:firstLine="0"/>
      </w:pPr>
      <w:r>
        <w:t>- Mô tả đầu vào: lịch sử tương tác, metadata, văn bản và hình ảnh sản phẩm.</w:t>
      </w:r>
    </w:p>
    <w:p w14:paraId="546E596A" w14:textId="77777777" w:rsidR="00DD3E29" w:rsidRDefault="00DD3E29" w:rsidP="00DD3E29">
      <w:pPr>
        <w:ind w:firstLine="0"/>
      </w:pPr>
      <w:r>
        <w:t>- Mô tả đầu ra: danh sách Top-K sản phẩm phù hợp với người dùng.</w:t>
      </w:r>
    </w:p>
    <w:p w14:paraId="286910AD" w14:textId="77777777" w:rsidR="00DD3E29" w:rsidRDefault="00DD3E29" w:rsidP="00DD3E29">
      <w:pPr>
        <w:ind w:firstLine="0"/>
      </w:pPr>
      <w:r>
        <w:t>- Bài toán truy hồi ứng viên và xếp hạng lại.</w:t>
      </w:r>
    </w:p>
    <w:p w14:paraId="61B1762B" w14:textId="77777777" w:rsidR="00DD3E29" w:rsidRDefault="00DD3E29" w:rsidP="00DD3E29">
      <w:pPr>
        <w:ind w:firstLine="0"/>
      </w:pPr>
      <w:r>
        <w:t>- Các khó khăn: dữ liệu thưa, sản phẩm ít tương tác, danh mục sản phẩm lớn.</w:t>
      </w:r>
    </w:p>
    <w:p w14:paraId="700F27BC" w14:textId="60A8C160" w:rsidR="00DD3E29" w:rsidRDefault="00DD3E29" w:rsidP="00DD3E29">
      <w:pPr>
        <w:pStyle w:val="Heading3"/>
      </w:pPr>
      <w:bookmarkStart w:id="36" w:name="_Toc241658135"/>
      <w:r>
        <w:t>Bài toán chatbot RAG hỗ trợ mua sắm</w:t>
      </w:r>
      <w:bookmarkEnd w:id="36"/>
    </w:p>
    <w:p w14:paraId="10744884" w14:textId="77777777" w:rsidR="00DD3E29" w:rsidRDefault="00DD3E29" w:rsidP="00DD3E29">
      <w:pPr>
        <w:ind w:firstLine="0"/>
      </w:pPr>
      <w:r>
        <w:t>- Đầu vào: câu hỏi hoặc yêu cầu bằng ngôn ngữ tự nhiên.</w:t>
      </w:r>
    </w:p>
    <w:p w14:paraId="580EB51C" w14:textId="77777777" w:rsidR="00DD3E29" w:rsidRDefault="00DD3E29" w:rsidP="00DD3E29">
      <w:pPr>
        <w:ind w:firstLine="0"/>
      </w:pPr>
      <w:r>
        <w:t>- Đầu ra: câu trả lời có căn cứ dữ liệu, kèm kết quả tìm kiếm hoặc gợi ý sản phẩm khi cần.</w:t>
      </w:r>
    </w:p>
    <w:p w14:paraId="4746E61D" w14:textId="77777777" w:rsidR="00DD3E29" w:rsidRDefault="00DD3E29" w:rsidP="00DD3E29">
      <w:pPr>
        <w:ind w:firstLine="0"/>
      </w:pPr>
      <w:r>
        <w:t>- Các nhóm chức năng: tìm kiếm, gợi ý, tinh chỉnh nhu cầu, giải thích và so sánh sản phẩm.</w:t>
      </w:r>
    </w:p>
    <w:p w14:paraId="05F6B271" w14:textId="77777777" w:rsidR="00DD3E29" w:rsidRDefault="00DD3E29" w:rsidP="00DD3E29">
      <w:pPr>
        <w:ind w:firstLine="0"/>
      </w:pPr>
      <w:r>
        <w:t>- Ranh giới trách nhiệm giữa recommender và chatbot RAG.</w:t>
      </w:r>
    </w:p>
    <w:p w14:paraId="64284C99" w14:textId="77ED842C" w:rsidR="00DD3E29" w:rsidRDefault="00DD3E29" w:rsidP="00DD3E29">
      <w:pPr>
        <w:pStyle w:val="Heading2"/>
      </w:pPr>
      <w:bookmarkStart w:id="37" w:name="_Toc241658136"/>
      <w:r>
        <w:t>Nguồn dữ liệu và mô tả dữ liệu</w:t>
      </w:r>
      <w:bookmarkEnd w:id="37"/>
    </w:p>
    <w:p w14:paraId="790F8895" w14:textId="5ED71A79" w:rsidR="00DD3E29" w:rsidRDefault="00DD3E29" w:rsidP="00DD3E29">
      <w:pPr>
        <w:pStyle w:val="Heading3"/>
      </w:pPr>
      <w:bookmarkStart w:id="38" w:name="_Toc241658137"/>
      <w:r>
        <w:t xml:space="preserve">Nguồn dữ liệu </w:t>
      </w:r>
      <w:bookmarkEnd w:id="38"/>
    </w:p>
    <w:p w14:paraId="63F7B7C2" w14:textId="36201876" w:rsidR="00DD3E29" w:rsidRDefault="00DD3E29" w:rsidP="00DD3E29">
      <w:pPr>
        <w:ind w:firstLine="0"/>
      </w:pPr>
      <w:r>
        <w:t>- Giới thiệu</w:t>
      </w:r>
      <w:r w:rsidR="002420AC">
        <w:t xml:space="preserve"> nguồn dữ liệu</w:t>
      </w:r>
    </w:p>
    <w:p w14:paraId="31518297" w14:textId="77777777" w:rsidR="00DD3E29" w:rsidRDefault="00DD3E29" w:rsidP="00DD3E29">
      <w:pPr>
        <w:ind w:firstLine="0"/>
      </w:pPr>
      <w:r>
        <w:t>- Nguồn dữ liệu mở chính thức từ UCSD/nhóm nghiên cứu McAuley.</w:t>
      </w:r>
    </w:p>
    <w:p w14:paraId="1F0BB106" w14:textId="77777777" w:rsidR="00DD3E29" w:rsidRDefault="00DD3E29" w:rsidP="00DD3E29">
      <w:pPr>
        <w:ind w:firstLine="0"/>
      </w:pPr>
      <w:r>
        <w:t>- Nhóm dữ liệu sử dụng: Clothing_Shoes_and_Jewelry.</w:t>
      </w:r>
    </w:p>
    <w:p w14:paraId="1E9308AD" w14:textId="77777777" w:rsidR="00DD3E29" w:rsidRDefault="00DD3E29" w:rsidP="00DD3E29">
      <w:pPr>
        <w:ind w:firstLine="0"/>
      </w:pPr>
      <w:r>
        <w:t>- Hai nguồn dữ liệu chính: review/tương tác người dùng và metadata sản phẩm.</w:t>
      </w:r>
    </w:p>
    <w:p w14:paraId="09C091FE" w14:textId="77777777" w:rsidR="00DD3E29" w:rsidRDefault="00DD3E29" w:rsidP="00DD3E29">
      <w:pPr>
        <w:ind w:firstLine="0"/>
      </w:pPr>
      <w:r>
        <w:t>- Lý do lựa chọn dữ liệu: có lịch sử đánh giá, thông tin sản phẩm, mô tả và liên kết tới hình ảnh.</w:t>
      </w:r>
    </w:p>
    <w:p w14:paraId="3BAD7924" w14:textId="419A2DB0" w:rsidR="00DD3E29" w:rsidRDefault="00DD3E29" w:rsidP="00DD3E29">
      <w:pPr>
        <w:pStyle w:val="Heading3"/>
      </w:pPr>
      <w:bookmarkStart w:id="39" w:name="_Toc241658138"/>
      <w:r>
        <w:t>Bộ dữ liệu thực nghiệm chốt của đề tài</w:t>
      </w:r>
      <w:bookmarkEnd w:id="39"/>
    </w:p>
    <w:p w14:paraId="090D38F1" w14:textId="77777777" w:rsidR="00DD3E29" w:rsidRDefault="00DD3E29" w:rsidP="00DD3E29">
      <w:pPr>
        <w:ind w:firstLine="0"/>
      </w:pPr>
      <w:r>
        <w:t>- Phiên bản dữ liệu: balanced_u5_i2_v1.</w:t>
      </w:r>
    </w:p>
    <w:p w14:paraId="5B4E2760" w14:textId="77777777" w:rsidR="00DD3E29" w:rsidRDefault="00DD3E29" w:rsidP="00DD3E29">
      <w:pPr>
        <w:ind w:firstLine="0"/>
      </w:pPr>
      <w:r>
        <w:t>- Quy mô dữ liệu: 21.690 người dùng, 32.557 sản phẩm, 198.200 tương tác tích cực.</w:t>
      </w:r>
    </w:p>
    <w:p w14:paraId="6049860F" w14:textId="77777777" w:rsidR="00DD3E29" w:rsidRDefault="00DD3E29" w:rsidP="00DD3E29">
      <w:pPr>
        <w:ind w:firstLine="0"/>
      </w:pPr>
      <w:r>
        <w:t>- Các tệp dữ liệu đầu ra: items.parquet, train.parquet, valid.parquet, test.parquet, test_context.parquet và train_strong_negatives.parquet.</w:t>
      </w:r>
    </w:p>
    <w:p w14:paraId="7FA8D4C6" w14:textId="77777777" w:rsidR="00DD3E29" w:rsidRDefault="00DD3E29" w:rsidP="00DD3E29">
      <w:pPr>
        <w:ind w:firstLine="0"/>
      </w:pPr>
      <w:r>
        <w:t>- Ý nghĩa của từng tập dữ liệu trong quá trình huấn luyện, lựa chọn mô hình và đánh giá.</w:t>
      </w:r>
    </w:p>
    <w:p w14:paraId="0AF79C48" w14:textId="77777777" w:rsidR="00DD3E29" w:rsidRDefault="00DD3E29" w:rsidP="00DD3E29">
      <w:pPr>
        <w:ind w:firstLine="0"/>
      </w:pPr>
      <w:r>
        <w:t>- Cơ chế lưu manifest, cấu hình và checksum nhằm bảo đảm khả năng tái lập.</w:t>
      </w:r>
    </w:p>
    <w:p w14:paraId="58331C72" w14:textId="6C82919E" w:rsidR="00DD3E29" w:rsidRDefault="00DD3E29" w:rsidP="00DD3E29">
      <w:pPr>
        <w:pStyle w:val="Heading2"/>
      </w:pPr>
      <w:bookmarkStart w:id="40" w:name="_Toc241658139"/>
      <w:r>
        <w:t>Quy trình tổng thể xây dựng hệ thống</w:t>
      </w:r>
      <w:bookmarkEnd w:id="40"/>
    </w:p>
    <w:p w14:paraId="3BD71449" w14:textId="24AE2D08" w:rsidR="00DD3E29" w:rsidRDefault="00DD3E29" w:rsidP="00DD3E29">
      <w:pPr>
        <w:pStyle w:val="Heading3"/>
      </w:pPr>
      <w:bookmarkStart w:id="41" w:name="_Toc241658140"/>
      <w:r>
        <w:t>Pipeline xử lý dữ liệu và huấn luyện mô hình gợi ý</w:t>
      </w:r>
      <w:bookmarkEnd w:id="41"/>
    </w:p>
    <w:p w14:paraId="45320A50" w14:textId="77777777" w:rsidR="00DD3E29" w:rsidRDefault="00DD3E29" w:rsidP="00DD3E29">
      <w:pPr>
        <w:ind w:firstLine="0"/>
      </w:pPr>
      <w:r>
        <w:t>- Dữ liệu Amazon Reviews 2023.</w:t>
      </w:r>
    </w:p>
    <w:p w14:paraId="2BC27814" w14:textId="77777777" w:rsidR="00DD3E29" w:rsidRDefault="00DD3E29" w:rsidP="00DD3E29">
      <w:pPr>
        <w:ind w:firstLine="0"/>
      </w:pPr>
      <w:r>
        <w:t>- Đọc dữ liệu theo lô và chuẩn hóa dữ liệu thô.</w:t>
      </w:r>
    </w:p>
    <w:p w14:paraId="5E856903" w14:textId="77777777" w:rsidR="00DD3E29" w:rsidRDefault="00DD3E29" w:rsidP="00DD3E29">
      <w:pPr>
        <w:ind w:firstLine="0"/>
      </w:pPr>
      <w:r>
        <w:t>- Lọc dữ liệu, tạo tập tương tác tích cực và tương tác âm mạnh.</w:t>
      </w:r>
    </w:p>
    <w:p w14:paraId="3F1A7873" w14:textId="77777777" w:rsidR="00DD3E29" w:rsidRDefault="00DD3E29" w:rsidP="00DD3E29">
      <w:pPr>
        <w:ind w:firstLine="0"/>
      </w:pPr>
      <w:r>
        <w:t>- Áp dụng iterative K-core.</w:t>
      </w:r>
    </w:p>
    <w:p w14:paraId="758B9DE1" w14:textId="77777777" w:rsidR="00DD3E29" w:rsidRDefault="00DD3E29" w:rsidP="00DD3E29">
      <w:pPr>
        <w:ind w:firstLine="0"/>
      </w:pPr>
      <w:r>
        <w:t>- Chia train, validation và test theo thời gian.</w:t>
      </w:r>
    </w:p>
    <w:p w14:paraId="0834B33C" w14:textId="77777777" w:rsidR="00DD3E29" w:rsidRDefault="00DD3E29" w:rsidP="00DD3E29">
      <w:pPr>
        <w:ind w:firstLine="0"/>
      </w:pPr>
      <w:r>
        <w:t>- Trích xuất embedding văn bản và hình ảnh.</w:t>
      </w:r>
    </w:p>
    <w:p w14:paraId="68CCA6E3" w14:textId="77777777" w:rsidR="00DD3E29" w:rsidRDefault="00DD3E29" w:rsidP="00DD3E29">
      <w:pPr>
        <w:ind w:firstLine="0"/>
      </w:pPr>
      <w:r>
        <w:t>- Huấn luyện User Tower.</w:t>
      </w:r>
    </w:p>
    <w:p w14:paraId="0E2B451C" w14:textId="77777777" w:rsidR="00DD3E29" w:rsidRDefault="00DD3E29" w:rsidP="00DD3E29">
      <w:pPr>
        <w:ind w:firstLine="0"/>
      </w:pPr>
      <w:r>
        <w:t>- Sinh ứng viên từ nhiều nguồn.</w:t>
      </w:r>
    </w:p>
    <w:p w14:paraId="2D06F334" w14:textId="77777777" w:rsidR="00DD3E29" w:rsidRDefault="00DD3E29" w:rsidP="00DD3E29">
      <w:pPr>
        <w:ind w:firstLine="0"/>
      </w:pPr>
      <w:r>
        <w:t>- Huấn luyện reranker.</w:t>
      </w:r>
    </w:p>
    <w:p w14:paraId="7EACD5EC" w14:textId="77777777" w:rsidR="00DD3E29" w:rsidRDefault="00DD3E29" w:rsidP="00DD3E29">
      <w:pPr>
        <w:ind w:firstLine="0"/>
      </w:pPr>
      <w:r>
        <w:t>- Đánh giá và lưu artifact.</w:t>
      </w:r>
    </w:p>
    <w:p w14:paraId="4797BC3D" w14:textId="6C76629D" w:rsidR="00DD3E29" w:rsidRDefault="00DD3E29" w:rsidP="00DD3E29">
      <w:pPr>
        <w:pStyle w:val="Heading3"/>
      </w:pPr>
      <w:bookmarkStart w:id="42" w:name="_Toc241658141"/>
      <w:r>
        <w:t>Pipeline hoạt động của chatbot RAG</w:t>
      </w:r>
      <w:bookmarkEnd w:id="42"/>
    </w:p>
    <w:p w14:paraId="231D5398" w14:textId="77777777" w:rsidR="00DD3E29" w:rsidRDefault="00DD3E29" w:rsidP="00DD3E29">
      <w:pPr>
        <w:ind w:firstLine="0"/>
      </w:pPr>
      <w:r>
        <w:t>- Người dùng gửi yêu cầu bằng ngôn ngữ tự nhiên.</w:t>
      </w:r>
    </w:p>
    <w:p w14:paraId="371CA31E" w14:textId="77777777" w:rsidR="00DD3E29" w:rsidRDefault="00DD3E29" w:rsidP="00DD3E29">
      <w:pPr>
        <w:ind w:firstLine="0"/>
      </w:pPr>
      <w:r>
        <w:t>- Hệ thống xác định ý định và thông tin cần truy xuất.</w:t>
      </w:r>
    </w:p>
    <w:p w14:paraId="60AA98E1" w14:textId="77777777" w:rsidR="00DD3E29" w:rsidRDefault="00DD3E29" w:rsidP="00DD3E29">
      <w:pPr>
        <w:ind w:firstLine="0"/>
      </w:pPr>
      <w:r>
        <w:t>- Chatbot gọi chức năng phù hợp: tìm kiếm, gợi ý, tinh chỉnh, giải thích hoặc so sánh.</w:t>
      </w:r>
    </w:p>
    <w:p w14:paraId="0BB7C78F" w14:textId="77777777" w:rsidR="00DD3E29" w:rsidRDefault="00DD3E29" w:rsidP="00DD3E29">
      <w:pPr>
        <w:ind w:firstLine="0"/>
      </w:pPr>
      <w:r>
        <w:t>- Truy xuất metadata, mô tả, review và kết quả gợi ý liên quan.</w:t>
      </w:r>
    </w:p>
    <w:p w14:paraId="246F67EE" w14:textId="77777777" w:rsidR="00DD3E29" w:rsidRDefault="00DD3E29" w:rsidP="00DD3E29">
      <w:pPr>
        <w:ind w:firstLine="0"/>
      </w:pPr>
      <w:r>
        <w:t>- Mô hình ngôn ngữ tạo câu trả lời dựa trên ngữ cảnh được truy xuất.</w:t>
      </w:r>
    </w:p>
    <w:p w14:paraId="60F2EB07" w14:textId="77777777" w:rsidR="00DD3E29" w:rsidRDefault="00DD3E29" w:rsidP="00DD3E29">
      <w:pPr>
        <w:ind w:firstLine="0"/>
      </w:pPr>
      <w:r>
        <w:t>- Trả về phản hồi, danh sách sản phẩm và bằng chứng dữ liệu khi có.</w:t>
      </w:r>
    </w:p>
    <w:p w14:paraId="4D03B590" w14:textId="14B21B52" w:rsidR="00DD3E29" w:rsidRDefault="00DD3E29" w:rsidP="00DD3E29">
      <w:pPr>
        <w:ind w:firstLine="0"/>
      </w:pPr>
      <w:r>
        <w:t>Phần này nên có sơ đồ tổng quan của toàn bộ hệ thống, thể hiện rõ hai nhánh: mô hình gợi ý đa phương thức và chatbot RAG.</w:t>
      </w:r>
    </w:p>
    <w:p w14:paraId="2259348C" w14:textId="34CC0703" w:rsidR="00DD3E29" w:rsidRDefault="00DD3E29" w:rsidP="00DD3E29">
      <w:pPr>
        <w:pStyle w:val="Heading2"/>
      </w:pPr>
      <w:bookmarkStart w:id="43" w:name="_Toc241658142"/>
      <w:r>
        <w:t>Tiền xử lý và xây dựng dữ liệu thực nghiệm</w:t>
      </w:r>
      <w:bookmarkEnd w:id="43"/>
    </w:p>
    <w:p w14:paraId="5341B387" w14:textId="1B351ACD" w:rsidR="00DD3E29" w:rsidRDefault="00DD3E29" w:rsidP="00DD3E29">
      <w:pPr>
        <w:pStyle w:val="Heading3"/>
      </w:pPr>
      <w:bookmarkStart w:id="44" w:name="_Toc241658143"/>
      <w:r>
        <w:t>Làm sạch và lọc dữ liệu tương tác</w:t>
      </w:r>
      <w:bookmarkEnd w:id="44"/>
    </w:p>
    <w:p w14:paraId="1A9125A0" w14:textId="77777777" w:rsidR="00DD3E29" w:rsidRDefault="00DD3E29" w:rsidP="00DD3E29">
      <w:pPr>
        <w:ind w:firstLine="0"/>
      </w:pPr>
      <w:r>
        <w:t>- Chỉ giữ các tương tác đã xác thực.</w:t>
      </w:r>
    </w:p>
    <w:p w14:paraId="4D5D2DF6" w14:textId="77777777" w:rsidR="00DD3E29" w:rsidRDefault="00DD3E29" w:rsidP="00DD3E29">
      <w:pPr>
        <w:ind w:firstLine="0"/>
      </w:pPr>
      <w:r>
        <w:t>- Loại bỏ hoặc gộp các bản ghi user–item trùng lặp.</w:t>
      </w:r>
    </w:p>
    <w:p w14:paraId="0AB9111C" w14:textId="77777777" w:rsidR="00DD3E29" w:rsidRDefault="00DD3E29" w:rsidP="00DD3E29">
      <w:pPr>
        <w:ind w:firstLine="0"/>
      </w:pPr>
      <w:r>
        <w:t>- Quy ước rating từ 4 trở lên là tương tác tích cực.</w:t>
      </w:r>
    </w:p>
    <w:p w14:paraId="78D2115F" w14:textId="77777777" w:rsidR="00DD3E29" w:rsidRDefault="00DD3E29" w:rsidP="00DD3E29">
      <w:pPr>
        <w:ind w:firstLine="0"/>
      </w:pPr>
      <w:r>
        <w:t>- Quy ước rating từ 2 trở xuống là tương tác âm mạnh.</w:t>
      </w:r>
    </w:p>
    <w:p w14:paraId="2DF15E2D" w14:textId="77777777" w:rsidR="00DD3E29" w:rsidRDefault="00DD3E29" w:rsidP="00DD3E29">
      <w:pPr>
        <w:ind w:firstLine="0"/>
      </w:pPr>
      <w:r>
        <w:t>- Giải thích lý do sử dụng các ngưỡng rating và ảnh hưởng đối với quá trình huấn luyện.</w:t>
      </w:r>
    </w:p>
    <w:p w14:paraId="1FB6B725" w14:textId="017E14EF" w:rsidR="00DD3E29" w:rsidRDefault="00DD3E29" w:rsidP="00DD3E29">
      <w:pPr>
        <w:pStyle w:val="Heading3"/>
      </w:pPr>
      <w:bookmarkStart w:id="45" w:name="_Toc241658144"/>
      <w:r>
        <w:t>Lọc iterative K-core và xử lý dữ liệu thưa</w:t>
      </w:r>
      <w:bookmarkEnd w:id="45"/>
    </w:p>
    <w:p w14:paraId="3F9CD544" w14:textId="77777777" w:rsidR="00DD3E29" w:rsidRDefault="00DD3E29" w:rsidP="00DD3E29">
      <w:pPr>
        <w:ind w:firstLine="0"/>
      </w:pPr>
      <w:r>
        <w:t>- Điều kiện lọc: người dùng có ít nhất 5 tương tác tích cực; sản phẩm có ít nhất 2 tương tác tích cực.</w:t>
      </w:r>
    </w:p>
    <w:p w14:paraId="7EAE6ED6" w14:textId="77777777" w:rsidR="00DD3E29" w:rsidRDefault="00DD3E29" w:rsidP="00DD3E29">
      <w:pPr>
        <w:ind w:firstLine="0"/>
      </w:pPr>
      <w:r>
        <w:t>- Quy trình lặp lại việc loại bỏ user/item không thỏa điều kiện cho đến khi dữ liệu ổn định.</w:t>
      </w:r>
    </w:p>
    <w:p w14:paraId="04DEFF7B" w14:textId="77777777" w:rsidR="00DD3E29" w:rsidRDefault="00DD3E29" w:rsidP="00DD3E29">
      <w:pPr>
        <w:ind w:firstLine="0"/>
      </w:pPr>
      <w:r>
        <w:t>- Mục đích: tạo lịch sử hành vi đủ cho mô hình và giảm nhiễu từ các thực thể quá thưa.</w:t>
      </w:r>
    </w:p>
    <w:p w14:paraId="79FBCF59" w14:textId="77777777" w:rsidR="00DD3E29" w:rsidRDefault="00DD3E29" w:rsidP="00DD3E29">
      <w:pPr>
        <w:ind w:firstLine="0"/>
      </w:pPr>
      <w:r>
        <w:t>- Ảnh hưởng: tăng tính ổn định cho quá trình học, nhưng vẫn bảo lưu đặc điểm long-tail của dữ liệu thực tế.</w:t>
      </w:r>
    </w:p>
    <w:p w14:paraId="4C4E75FA" w14:textId="6C3FA425" w:rsidR="00DD3E29" w:rsidRDefault="00DD3E29" w:rsidP="00DD3E29">
      <w:pPr>
        <w:pStyle w:val="Heading3"/>
      </w:pPr>
      <w:bookmarkStart w:id="46" w:name="_Toc241658145"/>
      <w:r>
        <w:t>Chia tập dữ liệu theo thời gian và kiểm tra rò rỉ dữ liệu</w:t>
      </w:r>
      <w:bookmarkEnd w:id="46"/>
    </w:p>
    <w:p w14:paraId="7910E058" w14:textId="77777777" w:rsidR="00DD3E29" w:rsidRDefault="00DD3E29" w:rsidP="00DD3E29">
      <w:pPr>
        <w:ind w:firstLine="0"/>
      </w:pPr>
      <w:r>
        <w:t>- Sắp xếp tương tác của từng người dùng theo thời gian.</w:t>
      </w:r>
    </w:p>
    <w:p w14:paraId="177B78B9" w14:textId="77777777" w:rsidR="00DD3E29" w:rsidRDefault="00DD3E29" w:rsidP="00DD3E29">
      <w:pPr>
        <w:ind w:firstLine="0"/>
      </w:pPr>
      <w:r>
        <w:t>- Giữ lại tương tác tích cực cuối cùng cho test và tương tác tích cực liền trước cho validation.</w:t>
      </w:r>
    </w:p>
    <w:p w14:paraId="76D30248" w14:textId="77777777" w:rsidR="00DD3E29" w:rsidRDefault="00DD3E29" w:rsidP="00DD3E29">
      <w:pPr>
        <w:ind w:firstLine="0"/>
      </w:pPr>
      <w:r>
        <w:t>- Các tương tác còn lại được dùng cho train.</w:t>
      </w:r>
    </w:p>
    <w:p w14:paraId="180B8363" w14:textId="77777777" w:rsidR="00DD3E29" w:rsidRDefault="00DD3E29" w:rsidP="00DD3E29">
      <w:pPr>
        <w:ind w:firstLine="0"/>
      </w:pPr>
      <w:r>
        <w:t>- Kiểm tra vi phạm thứ tự thời gian, trùng lặp user–item và tính hợp lệ của mục tiêu validation/test.</w:t>
      </w:r>
    </w:p>
    <w:p w14:paraId="0CBC30EE" w14:textId="77777777" w:rsidR="00DD3E29" w:rsidRDefault="00DD3E29" w:rsidP="00DD3E29">
      <w:pPr>
        <w:ind w:firstLine="0"/>
      </w:pPr>
      <w:r>
        <w:t>- Lý do sử dụng chronological split thay vì chia ngẫu nhiên.</w:t>
      </w:r>
    </w:p>
    <w:p w14:paraId="2AADC446" w14:textId="231A6562" w:rsidR="00DD3E29" w:rsidRDefault="00DD3E29" w:rsidP="00DD3E29">
      <w:pPr>
        <w:pStyle w:val="Heading3"/>
      </w:pPr>
      <w:bookmarkStart w:id="47" w:name="_Toc241658146"/>
      <w:r>
        <w:t>Chuẩn bị đặc trưng văn bản và hình ảnh</w:t>
      </w:r>
      <w:bookmarkEnd w:id="47"/>
    </w:p>
    <w:p w14:paraId="674F728A" w14:textId="77777777" w:rsidR="00DD3E29" w:rsidRDefault="00DD3E29" w:rsidP="00DD3E29">
      <w:pPr>
        <w:ind w:firstLine="0"/>
      </w:pPr>
      <w:r>
        <w:t>- Nguồn văn bản: tiêu đề, mô tả và metadata sản phẩm.</w:t>
      </w:r>
    </w:p>
    <w:p w14:paraId="6DEA126A" w14:textId="77777777" w:rsidR="00DD3E29" w:rsidRDefault="00DD3E29" w:rsidP="00DD3E29">
      <w:pPr>
        <w:ind w:firstLine="0"/>
      </w:pPr>
      <w:r>
        <w:t>- Nguồn hình ảnh: ảnh sản phẩm có sẵn trong metadata hoặc nguồn liên kết hợp lệ.</w:t>
      </w:r>
    </w:p>
    <w:p w14:paraId="47D15721" w14:textId="77777777" w:rsidR="00DD3E29" w:rsidRDefault="00DD3E29" w:rsidP="00DD3E29">
      <w:pPr>
        <w:ind w:firstLine="0"/>
      </w:pPr>
      <w:r>
        <w:t>- Trích xuất embedding văn bản và hình ảnh bằng CLIP.</w:t>
      </w:r>
    </w:p>
    <w:p w14:paraId="4508791C" w14:textId="77777777" w:rsidR="00DD3E29" w:rsidRDefault="00DD3E29" w:rsidP="00DD3E29">
      <w:pPr>
        <w:ind w:firstLine="0"/>
      </w:pPr>
      <w:r>
        <w:t>- Chuẩn hóa, lưu trữ và liên kết embedding với item_id.</w:t>
      </w:r>
    </w:p>
    <w:p w14:paraId="711B0521" w14:textId="77777777" w:rsidR="00DD3E29" w:rsidRDefault="00DD3E29" w:rsidP="00DD3E29">
      <w:pPr>
        <w:ind w:firstLine="0"/>
      </w:pPr>
      <w:r>
        <w:t>- Chính sách xử lý sản phẩm thiếu văn bản hoặc hình ảnh.</w:t>
      </w:r>
    </w:p>
    <w:p w14:paraId="34A0BAA6" w14:textId="4A1C4159" w:rsidR="00DD3E29" w:rsidRDefault="00DD3E29" w:rsidP="00DD3E29">
      <w:pPr>
        <w:pStyle w:val="Heading2"/>
      </w:pPr>
      <w:bookmarkStart w:id="48" w:name="_Toc241658147"/>
      <w:r>
        <w:t>Xây dựng mô hình gợi ý đa phương thức</w:t>
      </w:r>
      <w:bookmarkEnd w:id="48"/>
    </w:p>
    <w:p w14:paraId="15254F4B" w14:textId="37B08BD8" w:rsidR="00DD3E29" w:rsidRDefault="00DD3E29" w:rsidP="00DD3E29">
      <w:pPr>
        <w:pStyle w:val="Heading3"/>
      </w:pPr>
      <w:bookmarkStart w:id="49" w:name="_Toc241658148"/>
      <w:r>
        <w:t>Xây dựng User Tower và Item Representation</w:t>
      </w:r>
      <w:bookmarkEnd w:id="49"/>
    </w:p>
    <w:p w14:paraId="535FB3AE" w14:textId="77777777" w:rsidR="00DD3E29" w:rsidRDefault="00DD3E29" w:rsidP="00DD3E29">
      <w:pPr>
        <w:ind w:firstLine="0"/>
      </w:pPr>
      <w:r>
        <w:t>- Dữ liệu đầu vào của User Tower: chuỗi sản phẩm mà người dùng đã tương tác.</w:t>
      </w:r>
    </w:p>
    <w:p w14:paraId="197D0656" w14:textId="77777777" w:rsidR="00DD3E29" w:rsidRDefault="00DD3E29" w:rsidP="00DD3E29">
      <w:pPr>
        <w:ind w:firstLine="0"/>
      </w:pPr>
      <w:r>
        <w:t>- Biểu diễn thứ tự tương tác và cơ chế self-attention.</w:t>
      </w:r>
    </w:p>
    <w:p w14:paraId="6C68C8D6" w14:textId="77777777" w:rsidR="00DD3E29" w:rsidRDefault="00DD3E29" w:rsidP="00DD3E29">
      <w:pPr>
        <w:ind w:firstLine="0"/>
      </w:pPr>
      <w:r>
        <w:t>- Biểu diễn sản phẩm từ ID, embedding văn bản và embedding hình ảnh.</w:t>
      </w:r>
    </w:p>
    <w:p w14:paraId="0AEDB168" w14:textId="77777777" w:rsidR="00DD3E29" w:rsidRDefault="00DD3E29" w:rsidP="00DD3E29">
      <w:pPr>
        <w:ind w:firstLine="0"/>
      </w:pPr>
      <w:r>
        <w:t>- Cách kết hợp các đặc trưng để tạo vector người dùng và vector sản phẩm.</w:t>
      </w:r>
    </w:p>
    <w:p w14:paraId="5BBB9967" w14:textId="77777777" w:rsidR="00DD3E29" w:rsidRDefault="00DD3E29" w:rsidP="00DD3E29">
      <w:pPr>
        <w:ind w:firstLine="0"/>
      </w:pPr>
      <w:r>
        <w:t>- Đầu ra: điểm tương đồng hoặc danh sách ứng viên được truy hồi.</w:t>
      </w:r>
    </w:p>
    <w:p w14:paraId="46F8EE37" w14:textId="6E9A095A" w:rsidR="00DD3E29" w:rsidRDefault="00DD3E29" w:rsidP="00DD3E29">
      <w:pPr>
        <w:pStyle w:val="Heading3"/>
      </w:pPr>
      <w:bookmarkStart w:id="50" w:name="_Toc241658149"/>
      <w:r>
        <w:t>Sinh ứng viên từ nhiều nguồn</w:t>
      </w:r>
      <w:bookmarkEnd w:id="50"/>
    </w:p>
    <w:p w14:paraId="56D7A01A" w14:textId="77777777" w:rsidR="00DD3E29" w:rsidRDefault="00DD3E29" w:rsidP="00DD3E29">
      <w:pPr>
        <w:ind w:firstLine="0"/>
      </w:pPr>
      <w:r>
        <w:t>- Ứng viên từ User Tower.</w:t>
      </w:r>
    </w:p>
    <w:p w14:paraId="2925E368" w14:textId="77777777" w:rsidR="00DD3E29" w:rsidRDefault="00DD3E29" w:rsidP="00DD3E29">
      <w:pPr>
        <w:ind w:firstLine="0"/>
      </w:pPr>
      <w:r>
        <w:t>- Ứng viên phổ biến.</w:t>
      </w:r>
    </w:p>
    <w:p w14:paraId="2D91DE14" w14:textId="77777777" w:rsidR="00DD3E29" w:rsidRDefault="00DD3E29" w:rsidP="00DD3E29">
      <w:pPr>
        <w:ind w:firstLine="0"/>
      </w:pPr>
      <w:r>
        <w:t>- Ứng viên dựa trên vector CLIP của lịch sử gần đây.</w:t>
      </w:r>
    </w:p>
    <w:p w14:paraId="5001822D" w14:textId="77777777" w:rsidR="00DD3E29" w:rsidRDefault="00DD3E29" w:rsidP="00DD3E29">
      <w:pPr>
        <w:ind w:firstLine="0"/>
      </w:pPr>
      <w:r>
        <w:t>- Ứng viên tương tự sản phẩm người dùng tương tác gần nhất.</w:t>
      </w:r>
    </w:p>
    <w:p w14:paraId="64EBDB2D" w14:textId="77777777" w:rsidR="00DD3E29" w:rsidRDefault="00DD3E29" w:rsidP="00DD3E29">
      <w:pPr>
        <w:ind w:firstLine="0"/>
      </w:pPr>
      <w:r>
        <w:t>- Khử trùng lặp, giới hạn số lượng ứng viên và lý do lựa chọn chiến lược kết hợp nhiều nguồn.</w:t>
      </w:r>
    </w:p>
    <w:p w14:paraId="47443D97" w14:textId="3FB4B9A8" w:rsidR="00DD3E29" w:rsidRDefault="00DD3E29" w:rsidP="00DD3E29">
      <w:pPr>
        <w:pStyle w:val="Heading3"/>
      </w:pPr>
      <w:bookmarkStart w:id="51" w:name="_Toc241658150"/>
      <w:r>
        <w:t>Xây dựng residual listwise reranker</w:t>
      </w:r>
      <w:bookmarkEnd w:id="51"/>
    </w:p>
    <w:p w14:paraId="1FFBA771" w14:textId="77777777" w:rsidR="00DD3E29" w:rsidRDefault="00DD3E29" w:rsidP="00DD3E29">
      <w:pPr>
        <w:ind w:firstLine="0"/>
      </w:pPr>
      <w:r>
        <w:t>- Đầu vào: danh sách ứng viên và các đặc trưng liên quan.</w:t>
      </w:r>
    </w:p>
    <w:p w14:paraId="14536EDF" w14:textId="77777777" w:rsidR="00DD3E29" w:rsidRDefault="00DD3E29" w:rsidP="00DD3E29">
      <w:pPr>
        <w:ind w:firstLine="0"/>
      </w:pPr>
      <w:r>
        <w:t>- Cách xây dựng negative sample, bao gồm hard negative.</w:t>
      </w:r>
    </w:p>
    <w:p w14:paraId="5FD12C2A" w14:textId="77777777" w:rsidR="00DD3E29" w:rsidRDefault="00DD3E29" w:rsidP="00DD3E29">
      <w:pPr>
        <w:ind w:firstLine="0"/>
      </w:pPr>
      <w:r>
        <w:t>- Cơ chế xếp hạng lại dựa trên điểm truy hồi ban đầu và điểm residual học được.</w:t>
      </w:r>
    </w:p>
    <w:p w14:paraId="76982836" w14:textId="77777777" w:rsidR="00DD3E29" w:rsidRDefault="00DD3E29" w:rsidP="00DD3E29">
      <w:pPr>
        <w:ind w:firstLine="0"/>
      </w:pPr>
      <w:r>
        <w:t>- Đầu ra: danh sách sản phẩm Top-K sau xếp hạng lại.</w:t>
      </w:r>
    </w:p>
    <w:p w14:paraId="464BA178" w14:textId="77777777" w:rsidR="00DD3E29" w:rsidRDefault="00DD3E29" w:rsidP="00DD3E29">
      <w:pPr>
        <w:ind w:firstLine="0"/>
      </w:pPr>
      <w:r>
        <w:t>- Lý do sử dụng kiến trúc hai giai đoạn thay vì xếp hạng toàn bộ catalog ở một bước.</w:t>
      </w:r>
    </w:p>
    <w:p w14:paraId="5E7E4A30" w14:textId="357E8EFC" w:rsidR="00DD3E29" w:rsidRDefault="00DD3E29" w:rsidP="00DD3E29">
      <w:pPr>
        <w:pStyle w:val="Heading2"/>
      </w:pPr>
      <w:bookmarkStart w:id="52" w:name="_Toc241658151"/>
      <w:r>
        <w:t>Xây dựng chatbot RAG hỗ trợ gợi ý và tìm kiếm sản phẩm</w:t>
      </w:r>
      <w:bookmarkEnd w:id="52"/>
    </w:p>
    <w:p w14:paraId="2DF10C39" w14:textId="6BCE7EC3" w:rsidR="00DD3E29" w:rsidRDefault="00DD3E29" w:rsidP="00DD3E29">
      <w:pPr>
        <w:pStyle w:val="Heading3"/>
      </w:pPr>
      <w:bookmarkStart w:id="53" w:name="_Toc241658152"/>
      <w:r>
        <w:t>Xây dựng kho tri thức và cơ chế truy xuất</w:t>
      </w:r>
      <w:bookmarkEnd w:id="53"/>
    </w:p>
    <w:p w14:paraId="136EB90E" w14:textId="77777777" w:rsidR="00DD3E29" w:rsidRDefault="00DD3E29" w:rsidP="00DD3E29">
      <w:pPr>
        <w:ind w:firstLine="0"/>
      </w:pPr>
      <w:r>
        <w:t>- Nguồn tri thức: metadata, mô tả, thuộc tính, review và thông tin từ kết quả gợi ý.</w:t>
      </w:r>
    </w:p>
    <w:p w14:paraId="19BE1977" w14:textId="77777777" w:rsidR="00DD3E29" w:rsidRDefault="00DD3E29" w:rsidP="00DD3E29">
      <w:pPr>
        <w:ind w:firstLine="0"/>
      </w:pPr>
      <w:r>
        <w:t>- Chia, chuẩn hóa và lưu trữ dữ liệu phục vụ truy xuất.</w:t>
      </w:r>
    </w:p>
    <w:p w14:paraId="2CE3B9BB" w14:textId="77777777" w:rsidR="00DD3E29" w:rsidRDefault="00DD3E29" w:rsidP="00DD3E29">
      <w:pPr>
        <w:ind w:firstLine="0"/>
      </w:pPr>
      <w:r>
        <w:t>- Truy xuất theo item_id, từ khóa và vector embedding.</w:t>
      </w:r>
    </w:p>
    <w:p w14:paraId="37590A0F" w14:textId="77777777" w:rsidR="00DD3E29" w:rsidRDefault="00DD3E29" w:rsidP="00DD3E29">
      <w:pPr>
        <w:ind w:firstLine="0"/>
      </w:pPr>
      <w:r>
        <w:t>- Vai trò của cơ sở dữ liệu vector trong tìm kiếm ngữ nghĩa.</w:t>
      </w:r>
    </w:p>
    <w:p w14:paraId="6DE3B418" w14:textId="77777777" w:rsidR="00DD3E29" w:rsidRDefault="00DD3E29" w:rsidP="00DD3E29">
      <w:pPr>
        <w:ind w:firstLine="0"/>
      </w:pPr>
      <w:r>
        <w:t>- Cơ chế giới hạn ngữ cảnh theo đúng sản phẩm hoặc danh sách sản phẩm liên quan.</w:t>
      </w:r>
    </w:p>
    <w:p w14:paraId="5380E3F8" w14:textId="55613F5A" w:rsidR="00DD3E29" w:rsidRDefault="00DD3E29" w:rsidP="00DD3E29">
      <w:pPr>
        <w:pStyle w:val="Heading3"/>
      </w:pPr>
      <w:bookmarkStart w:id="54" w:name="_Toc241658153"/>
      <w:r>
        <w:t>Xử lý hội thoại và tạo phản hồi có căn cứ</w:t>
      </w:r>
      <w:bookmarkEnd w:id="54"/>
    </w:p>
    <w:p w14:paraId="12B686A0" w14:textId="77777777" w:rsidR="00DD3E29" w:rsidRDefault="00DD3E29" w:rsidP="00DD3E29">
      <w:pPr>
        <w:ind w:firstLine="0"/>
      </w:pPr>
      <w:r>
        <w:t>- Xác định ý định: recommend, search, refine, explain và compare.</w:t>
      </w:r>
    </w:p>
    <w:p w14:paraId="7F576051" w14:textId="77777777" w:rsidR="00DD3E29" w:rsidRDefault="00DD3E29" w:rsidP="00DD3E29">
      <w:pPr>
        <w:ind w:firstLine="0"/>
      </w:pPr>
      <w:r>
        <w:t>- Quản lý trạng thái phiên, preference và kết quả gần nhất.</w:t>
      </w:r>
    </w:p>
    <w:p w14:paraId="56170C78" w14:textId="77777777" w:rsidR="00DD3E29" w:rsidRDefault="00DD3E29" w:rsidP="00DD3E29">
      <w:pPr>
        <w:ind w:firstLine="0"/>
      </w:pPr>
      <w:r>
        <w:t>- Gọi API hoặc công cụ phù hợp theo từng ý định.</w:t>
      </w:r>
    </w:p>
    <w:p w14:paraId="4D4639F9" w14:textId="77777777" w:rsidR="00DD3E29" w:rsidRDefault="00DD3E29" w:rsidP="00DD3E29">
      <w:pPr>
        <w:ind w:firstLine="0"/>
      </w:pPr>
      <w:r>
        <w:t>- Ghép ngữ cảnh truy xuất vào prompt cho mô hình ngôn ngữ.</w:t>
      </w:r>
    </w:p>
    <w:p w14:paraId="1A2AF241" w14:textId="77777777" w:rsidR="00DD3E29" w:rsidRDefault="00DD3E29" w:rsidP="00DD3E29">
      <w:pPr>
        <w:ind w:firstLine="0"/>
      </w:pPr>
      <w:r>
        <w:t>- Kiểm soát hallucination và cách phản hồi khi dữ liệu không đầy đủ.</w:t>
      </w:r>
    </w:p>
    <w:p w14:paraId="7C9C778F" w14:textId="4FD540E6" w:rsidR="00DD3E29" w:rsidRDefault="00DD3E29" w:rsidP="00DD3E29">
      <w:pPr>
        <w:pStyle w:val="Heading2"/>
      </w:pPr>
      <w:bookmarkStart w:id="55" w:name="_Toc241658154"/>
      <w:r>
        <w:t>Thiết kế kiến trúc hệ thống và triển khai ứng dụng</w:t>
      </w:r>
      <w:bookmarkEnd w:id="55"/>
    </w:p>
    <w:p w14:paraId="76BA025C" w14:textId="73E01544" w:rsidR="0029516A" w:rsidRDefault="0029516A" w:rsidP="0029516A">
      <w:pPr>
        <w:pStyle w:val="Heading3"/>
      </w:pPr>
      <w:bookmarkStart w:id="56" w:name="_Toc241658155"/>
      <w:r>
        <w:t>Các tác nhân của hệ thống</w:t>
      </w:r>
      <w:bookmarkEnd w:id="56"/>
    </w:p>
    <w:p w14:paraId="58F9711E" w14:textId="77777777" w:rsidR="0029516A" w:rsidRDefault="0029516A" w:rsidP="0029516A">
      <w:pPr>
        <w:ind w:firstLine="0"/>
      </w:pPr>
      <w:r>
        <w:t>- Khách vãng lai: xem danh mục, tìm kiếm và xem chi tiết sản phẩm.</w:t>
      </w:r>
    </w:p>
    <w:p w14:paraId="747562BD" w14:textId="77777777" w:rsidR="0029516A" w:rsidRDefault="0029516A" w:rsidP="0029516A">
      <w:pPr>
        <w:ind w:firstLine="0"/>
      </w:pPr>
      <w:r>
        <w:t>- Người dùng: đăng ký, đăng nhập, nhận gợi ý, sử dụng giỏ hàng, đặt hàng và tương tác với trợ lý mua sắm.</w:t>
      </w:r>
    </w:p>
    <w:p w14:paraId="5659DA81" w14:textId="77777777" w:rsidR="0029516A" w:rsidRDefault="0029516A" w:rsidP="0029516A">
      <w:pPr>
        <w:ind w:firstLine="0"/>
      </w:pPr>
      <w:r>
        <w:t>- Quản trị viên: quản lý danh mục, sản phẩm và theo dõi dữ liệu cần thiết cho demo.</w:t>
      </w:r>
    </w:p>
    <w:p w14:paraId="50206BCB" w14:textId="77777777" w:rsidR="0029516A" w:rsidRDefault="0029516A" w:rsidP="0029516A">
      <w:pPr>
        <w:ind w:firstLine="0"/>
      </w:pPr>
      <w:r>
        <w:t>- Recommendation Service: sinh và xếp hạng sản phẩm gợi ý.</w:t>
      </w:r>
    </w:p>
    <w:p w14:paraId="06D417ED" w14:textId="77777777" w:rsidR="0029516A" w:rsidRDefault="0029516A" w:rsidP="0029516A">
      <w:pPr>
        <w:ind w:firstLine="0"/>
      </w:pPr>
      <w:r>
        <w:t>- RAG Service: truy xuất tri thức và tạo phản hồi hội thoại có căn cứ.</w:t>
      </w:r>
    </w:p>
    <w:p w14:paraId="11A69606" w14:textId="19211840" w:rsidR="0029516A" w:rsidRDefault="0029516A" w:rsidP="0029516A">
      <w:pPr>
        <w:pStyle w:val="Heading3"/>
      </w:pPr>
      <w:bookmarkStart w:id="57" w:name="_Toc241658156"/>
      <w:r>
        <w:t>Yêu cầu chức năng của hệ thống</w:t>
      </w:r>
      <w:bookmarkEnd w:id="57"/>
    </w:p>
    <w:p w14:paraId="37283043" w14:textId="77777777" w:rsidR="0029516A" w:rsidRDefault="0029516A" w:rsidP="0029516A">
      <w:pPr>
        <w:ind w:firstLine="0"/>
      </w:pPr>
      <w:r>
        <w:t>- Quản lý tài khoản và xác thực.</w:t>
      </w:r>
    </w:p>
    <w:p w14:paraId="1BD059CD" w14:textId="77777777" w:rsidR="0029516A" w:rsidRDefault="0029516A" w:rsidP="0029516A">
      <w:pPr>
        <w:ind w:firstLine="0"/>
      </w:pPr>
      <w:r>
        <w:t>- Xem danh mục, danh sách và chi tiết sản phẩm.</w:t>
      </w:r>
    </w:p>
    <w:p w14:paraId="2311D0AF" w14:textId="77777777" w:rsidR="0029516A" w:rsidRDefault="0029516A" w:rsidP="0029516A">
      <w:pPr>
        <w:ind w:firstLine="0"/>
      </w:pPr>
      <w:r>
        <w:t>- Tìm kiếm sản phẩm theo từ khóa và lọc dữ liệu có sẵn.</w:t>
      </w:r>
    </w:p>
    <w:p w14:paraId="7D7FA0CA" w14:textId="77777777" w:rsidR="0029516A" w:rsidRDefault="0029516A" w:rsidP="0029516A">
      <w:pPr>
        <w:ind w:firstLine="0"/>
      </w:pPr>
      <w:r>
        <w:t>- Gợi ý cá nhân hóa và tìm sản phẩm tương tự.</w:t>
      </w:r>
    </w:p>
    <w:p w14:paraId="24484FB5" w14:textId="77777777" w:rsidR="0029516A" w:rsidRDefault="0029516A" w:rsidP="0029516A">
      <w:pPr>
        <w:ind w:firstLine="0"/>
      </w:pPr>
      <w:r>
        <w:t>- Quản lý giỏ hàng và đơn hàng minh họa.</w:t>
      </w:r>
    </w:p>
    <w:p w14:paraId="0526A302" w14:textId="77777777" w:rsidR="0029516A" w:rsidRDefault="0029516A" w:rsidP="0029516A">
      <w:pPr>
        <w:ind w:firstLine="0"/>
      </w:pPr>
      <w:r>
        <w:t>- So sánh sản phẩm.</w:t>
      </w:r>
    </w:p>
    <w:p w14:paraId="36482572" w14:textId="77777777" w:rsidR="0029516A" w:rsidRDefault="0029516A" w:rsidP="0029516A">
      <w:pPr>
        <w:ind w:firstLine="0"/>
      </w:pPr>
      <w:r>
        <w:t>- Chatbot hỗ trợ tìm kiếm, gợi ý, giải thích và so sánh sản phẩm.</w:t>
      </w:r>
    </w:p>
    <w:p w14:paraId="08D15637" w14:textId="77299F3E" w:rsidR="0029516A" w:rsidRDefault="0029516A" w:rsidP="0029516A">
      <w:pPr>
        <w:pStyle w:val="Heading3"/>
      </w:pPr>
      <w:bookmarkStart w:id="58" w:name="_Toc241658157"/>
      <w:r>
        <w:t>Yêu cầu phi chức năng</w:t>
      </w:r>
      <w:bookmarkEnd w:id="58"/>
    </w:p>
    <w:p w14:paraId="61E5409D" w14:textId="77777777" w:rsidR="0029516A" w:rsidRDefault="0029516A" w:rsidP="0029516A">
      <w:pPr>
        <w:ind w:firstLine="0"/>
      </w:pPr>
      <w:r>
        <w:t>- Khả năng tái lập dữ liệu và thực nghiệm.</w:t>
      </w:r>
    </w:p>
    <w:p w14:paraId="32ECAF90" w14:textId="77777777" w:rsidR="0029516A" w:rsidRDefault="0029516A" w:rsidP="0029516A">
      <w:pPr>
        <w:ind w:firstLine="0"/>
      </w:pPr>
      <w:r>
        <w:t>- Tính có căn cứ dữ liệu của phản hồi chatbot.</w:t>
      </w:r>
    </w:p>
    <w:p w14:paraId="3D17E9B3" w14:textId="77777777" w:rsidR="0029516A" w:rsidRDefault="0029516A" w:rsidP="0029516A">
      <w:pPr>
        <w:ind w:firstLine="0"/>
      </w:pPr>
      <w:r>
        <w:t>- Xử lý tình huống thiếu dữ liệu.</w:t>
      </w:r>
    </w:p>
    <w:p w14:paraId="596D4F51" w14:textId="77777777" w:rsidR="0029516A" w:rsidRDefault="0029516A" w:rsidP="0029516A">
      <w:pPr>
        <w:ind w:firstLine="0"/>
      </w:pPr>
      <w:r>
        <w:t>- Bảo vệ thông tin đăng nhập và phân quyền cơ bản.</w:t>
      </w:r>
    </w:p>
    <w:p w14:paraId="5188C7B7" w14:textId="77777777" w:rsidR="0029516A" w:rsidRDefault="0029516A" w:rsidP="0029516A">
      <w:pPr>
        <w:ind w:firstLine="0"/>
      </w:pPr>
      <w:r>
        <w:t>- Hiệu năng phản hồi phù hợp với môi trường demo.</w:t>
      </w:r>
    </w:p>
    <w:p w14:paraId="6F1C9E0A" w14:textId="4D959F5D" w:rsidR="0029516A" w:rsidRDefault="0029516A" w:rsidP="0029516A">
      <w:pPr>
        <w:pStyle w:val="Heading3"/>
      </w:pPr>
      <w:bookmarkStart w:id="59" w:name="_Toc241658158"/>
      <w:r>
        <w:t>Kiến trúc tổng thể</w:t>
      </w:r>
      <w:bookmarkEnd w:id="59"/>
    </w:p>
    <w:p w14:paraId="37E7DC65" w14:textId="77777777" w:rsidR="0029516A" w:rsidRDefault="0029516A" w:rsidP="0029516A">
      <w:pPr>
        <w:ind w:firstLine="0"/>
      </w:pPr>
      <w:r>
        <w:t>Dùng một sơ đồ tổng thể theo hướng:</w:t>
      </w:r>
    </w:p>
    <w:p w14:paraId="54FEE4C8" w14:textId="77777777" w:rsidR="0029516A" w:rsidRDefault="0029516A" w:rsidP="0029516A">
      <w:pPr>
        <w:ind w:firstLine="0"/>
      </w:pPr>
      <w:r>
        <w:t>Người dùng</w:t>
      </w:r>
    </w:p>
    <w:p w14:paraId="519BC18B" w14:textId="77777777" w:rsidR="0029516A" w:rsidRDefault="0029516A" w:rsidP="0029516A">
      <w:pPr>
        <w:ind w:firstLine="0"/>
      </w:pPr>
      <w:r>
        <w:t xml:space="preserve">    ↓</w:t>
      </w:r>
    </w:p>
    <w:p w14:paraId="5F5CD91F" w14:textId="77777777" w:rsidR="0029516A" w:rsidRDefault="0029516A" w:rsidP="0029516A">
      <w:pPr>
        <w:ind w:firstLine="0"/>
      </w:pPr>
      <w:r>
        <w:t>Next.js / React Frontend</w:t>
      </w:r>
    </w:p>
    <w:p w14:paraId="08025C1F" w14:textId="77777777" w:rsidR="0029516A" w:rsidRDefault="0029516A" w:rsidP="0029516A">
      <w:pPr>
        <w:ind w:firstLine="0"/>
      </w:pPr>
      <w:r>
        <w:t xml:space="preserve">    ↓</w:t>
      </w:r>
    </w:p>
    <w:p w14:paraId="5D94CD47" w14:textId="77777777" w:rsidR="0029516A" w:rsidRDefault="0029516A" w:rsidP="0029516A">
      <w:pPr>
        <w:ind w:firstLine="0"/>
      </w:pPr>
      <w:r>
        <w:t>FastAPI Backend</w:t>
      </w:r>
    </w:p>
    <w:p w14:paraId="30940997" w14:textId="77777777" w:rsidR="0029516A" w:rsidRDefault="0029516A" w:rsidP="0029516A">
      <w:pPr>
        <w:ind w:firstLine="0"/>
      </w:pPr>
      <w:r>
        <w:t xml:space="preserve">    ├── PostgreSQL</w:t>
      </w:r>
    </w:p>
    <w:p w14:paraId="3A40B5CE" w14:textId="77777777" w:rsidR="0029516A" w:rsidRDefault="0029516A" w:rsidP="0029516A">
      <w:pPr>
        <w:ind w:firstLine="0"/>
      </w:pPr>
      <w:r>
        <w:t xml:space="preserve">    ├── Recommendation Service</w:t>
      </w:r>
    </w:p>
    <w:p w14:paraId="5F8B7268" w14:textId="77777777" w:rsidR="0029516A" w:rsidRDefault="0029516A" w:rsidP="0029516A">
      <w:pPr>
        <w:ind w:firstLine="0"/>
      </w:pPr>
      <w:r>
        <w:t xml:space="preserve">    │       ├── User Tower</w:t>
      </w:r>
    </w:p>
    <w:p w14:paraId="03B0E011" w14:textId="77777777" w:rsidR="0029516A" w:rsidRDefault="0029516A" w:rsidP="0029516A">
      <w:pPr>
        <w:ind w:firstLine="0"/>
      </w:pPr>
      <w:r>
        <w:t xml:space="preserve">    │       └── Reranker</w:t>
      </w:r>
    </w:p>
    <w:p w14:paraId="3390AF50" w14:textId="77777777" w:rsidR="0029516A" w:rsidRDefault="0029516A" w:rsidP="0029516A">
      <w:pPr>
        <w:ind w:firstLine="0"/>
      </w:pPr>
      <w:r>
        <w:t xml:space="preserve">    ├── Qdrant Vector Database</w:t>
      </w:r>
    </w:p>
    <w:p w14:paraId="50A2604F" w14:textId="77777777" w:rsidR="0029516A" w:rsidRDefault="0029516A" w:rsidP="0029516A">
      <w:pPr>
        <w:ind w:firstLine="0"/>
      </w:pPr>
      <w:r>
        <w:t xml:space="preserve">    └── RAG Service</w:t>
      </w:r>
    </w:p>
    <w:p w14:paraId="0055A526" w14:textId="77777777" w:rsidR="0029516A" w:rsidRDefault="0029516A" w:rsidP="0029516A">
      <w:pPr>
        <w:ind w:firstLine="0"/>
      </w:pPr>
      <w:r>
        <w:t xml:space="preserve">            ├── Retriever</w:t>
      </w:r>
    </w:p>
    <w:p w14:paraId="70AD4C3D" w14:textId="77777777" w:rsidR="0029516A" w:rsidRDefault="0029516A" w:rsidP="0029516A">
      <w:pPr>
        <w:ind w:firstLine="0"/>
      </w:pPr>
      <w:r>
        <w:t xml:space="preserve">            ├── Product metadata / reviews</w:t>
      </w:r>
    </w:p>
    <w:p w14:paraId="4352AB29" w14:textId="77777777" w:rsidR="0029516A" w:rsidRDefault="0029516A" w:rsidP="0029516A">
      <w:pPr>
        <w:ind w:firstLine="0"/>
      </w:pPr>
      <w:r>
        <w:t xml:space="preserve">            └── LLM</w:t>
      </w:r>
    </w:p>
    <w:p w14:paraId="557D1471" w14:textId="77777777" w:rsidR="0029516A" w:rsidRDefault="0029516A" w:rsidP="0029516A">
      <w:pPr>
        <w:ind w:firstLine="0"/>
      </w:pPr>
      <w:r>
        <w:t>Trong hình và phần mô tả, cần gắn rõ trạng thái từng thành phần:</w:t>
      </w:r>
    </w:p>
    <w:p w14:paraId="3A861701" w14:textId="77777777" w:rsidR="0029516A" w:rsidRDefault="0029516A" w:rsidP="0029516A">
      <w:pPr>
        <w:ind w:firstLine="0"/>
      </w:pPr>
      <w:r>
        <w:t>- Đã có: frontend, FastAPI, PostgreSQL, Qdrant, API gợi ý/sản phẩm tương tự, User Tower, reranker.</w:t>
      </w:r>
    </w:p>
    <w:p w14:paraId="452D670A" w14:textId="77777777" w:rsidR="0029516A" w:rsidRDefault="0029516A" w:rsidP="0029516A">
      <w:pPr>
        <w:ind w:firstLine="0"/>
      </w:pPr>
      <w:r>
        <w:t>- Đang hoàn thiện: RAG Service và API chat RAG thực tế.</w:t>
      </w:r>
    </w:p>
    <w:p w14:paraId="79D6D720" w14:textId="549E333E" w:rsidR="0029516A" w:rsidRDefault="0029516A" w:rsidP="0029516A">
      <w:pPr>
        <w:pStyle w:val="Heading3"/>
      </w:pPr>
      <w:bookmarkStart w:id="60" w:name="_Toc241658159"/>
      <w:r>
        <w:t>Thiết kế dữ liệu nghiệp vụ và cơ sở dữ liệu vector</w:t>
      </w:r>
      <w:bookmarkEnd w:id="60"/>
    </w:p>
    <w:p w14:paraId="4207E76D" w14:textId="77777777" w:rsidR="0029516A" w:rsidRDefault="0029516A" w:rsidP="0029516A">
      <w:pPr>
        <w:ind w:firstLine="0"/>
      </w:pPr>
      <w:r>
        <w:t>- CSDL nghiệp vụ: User, Category, Product, Cart, CartItem, Order và OrderItem.</w:t>
      </w:r>
    </w:p>
    <w:p w14:paraId="444623BA" w14:textId="77777777" w:rsidR="0029516A" w:rsidRDefault="0029516A" w:rsidP="0029516A">
      <w:pPr>
        <w:ind w:firstLine="0"/>
      </w:pPr>
      <w:r>
        <w:t>- CSDL vector: product_id, vector văn bản, vector hình ảnh, metadata có thể lọc như danh mục, giá, thương hiệu nếu dữ liệu có.</w:t>
      </w:r>
    </w:p>
    <w:p w14:paraId="137A18EF" w14:textId="4BDBF733" w:rsidR="0029516A" w:rsidRDefault="0029516A" w:rsidP="0029516A">
      <w:pPr>
        <w:pStyle w:val="Heading3"/>
      </w:pPr>
      <w:bookmarkStart w:id="61" w:name="_Toc241658160"/>
      <w:r>
        <w:t>Thiết kế API và các service</w:t>
      </w:r>
      <w:bookmarkEnd w:id="61"/>
    </w:p>
    <w:tbl>
      <w:tblPr>
        <w:tblStyle w:val="PlainTable1"/>
        <w:tblW w:w="0" w:type="auto"/>
        <w:tblLook w:val="04A0" w:firstRow="1" w:lastRow="0" w:firstColumn="1" w:lastColumn="0" w:noHBand="0" w:noVBand="1"/>
      </w:tblPr>
      <w:tblGrid>
        <w:gridCol w:w="2267"/>
        <w:gridCol w:w="6511"/>
      </w:tblGrid>
      <w:tr w:rsidR="0029516A" w:rsidRPr="0029516A" w14:paraId="06A8563C" w14:textId="77777777" w:rsidTr="002951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E9C5A3" w14:textId="77777777" w:rsidR="0029516A" w:rsidRPr="0029516A" w:rsidRDefault="0029516A" w:rsidP="0029516A">
            <w:pPr>
              <w:ind w:firstLine="0"/>
            </w:pPr>
            <w:r w:rsidRPr="0029516A">
              <w:t>Nhóm API</w:t>
            </w:r>
          </w:p>
        </w:tc>
        <w:tc>
          <w:tcPr>
            <w:tcW w:w="0" w:type="auto"/>
            <w:hideMark/>
          </w:tcPr>
          <w:p w14:paraId="4D4FBA3B" w14:textId="77777777" w:rsidR="0029516A" w:rsidRPr="0029516A" w:rsidRDefault="0029516A" w:rsidP="0029516A">
            <w:pPr>
              <w:ind w:firstLine="0"/>
              <w:cnfStyle w:val="100000000000" w:firstRow="1" w:lastRow="0" w:firstColumn="0" w:lastColumn="0" w:oddVBand="0" w:evenVBand="0" w:oddHBand="0" w:evenHBand="0" w:firstRowFirstColumn="0" w:firstRowLastColumn="0" w:lastRowFirstColumn="0" w:lastRowLastColumn="0"/>
            </w:pPr>
            <w:r w:rsidRPr="0029516A">
              <w:t>Chức năng thực tế</w:t>
            </w:r>
          </w:p>
        </w:tc>
      </w:tr>
      <w:tr w:rsidR="0029516A" w:rsidRPr="0029516A" w14:paraId="69227F44" w14:textId="77777777" w:rsidTr="002951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00E563" w14:textId="77777777" w:rsidR="0029516A" w:rsidRPr="0029516A" w:rsidRDefault="0029516A" w:rsidP="0029516A">
            <w:pPr>
              <w:ind w:firstLine="0"/>
            </w:pPr>
            <w:r w:rsidRPr="0029516A">
              <w:t>Authentication</w:t>
            </w:r>
          </w:p>
        </w:tc>
        <w:tc>
          <w:tcPr>
            <w:tcW w:w="0" w:type="auto"/>
            <w:hideMark/>
          </w:tcPr>
          <w:p w14:paraId="546CB32C" w14:textId="77777777" w:rsidR="0029516A" w:rsidRPr="0029516A" w:rsidRDefault="0029516A" w:rsidP="0029516A">
            <w:pPr>
              <w:ind w:firstLine="0"/>
              <w:cnfStyle w:val="000000100000" w:firstRow="0" w:lastRow="0" w:firstColumn="0" w:lastColumn="0" w:oddVBand="0" w:evenVBand="0" w:oddHBand="1" w:evenHBand="0" w:firstRowFirstColumn="0" w:firstRowLastColumn="0" w:lastRowFirstColumn="0" w:lastRowLastColumn="0"/>
            </w:pPr>
            <w:r w:rsidRPr="0029516A">
              <w:t>Đăng ký, đăng nhập, xem/cập nhật tài khoản</w:t>
            </w:r>
          </w:p>
        </w:tc>
      </w:tr>
      <w:tr w:rsidR="0029516A" w:rsidRPr="0029516A" w14:paraId="263B5DBF" w14:textId="77777777" w:rsidTr="0029516A">
        <w:tc>
          <w:tcPr>
            <w:cnfStyle w:val="001000000000" w:firstRow="0" w:lastRow="0" w:firstColumn="1" w:lastColumn="0" w:oddVBand="0" w:evenVBand="0" w:oddHBand="0" w:evenHBand="0" w:firstRowFirstColumn="0" w:firstRowLastColumn="0" w:lastRowFirstColumn="0" w:lastRowLastColumn="0"/>
            <w:tcW w:w="0" w:type="auto"/>
            <w:hideMark/>
          </w:tcPr>
          <w:p w14:paraId="6B795434" w14:textId="77777777" w:rsidR="0029516A" w:rsidRPr="0029516A" w:rsidRDefault="0029516A" w:rsidP="0029516A">
            <w:pPr>
              <w:ind w:firstLine="0"/>
            </w:pPr>
            <w:r w:rsidRPr="0029516A">
              <w:t>Catalog</w:t>
            </w:r>
          </w:p>
        </w:tc>
        <w:tc>
          <w:tcPr>
            <w:tcW w:w="0" w:type="auto"/>
            <w:hideMark/>
          </w:tcPr>
          <w:p w14:paraId="28A03C70" w14:textId="77777777" w:rsidR="0029516A" w:rsidRPr="0029516A" w:rsidRDefault="0029516A" w:rsidP="0029516A">
            <w:pPr>
              <w:ind w:firstLine="0"/>
              <w:cnfStyle w:val="000000000000" w:firstRow="0" w:lastRow="0" w:firstColumn="0" w:lastColumn="0" w:oddVBand="0" w:evenVBand="0" w:oddHBand="0" w:evenHBand="0" w:firstRowFirstColumn="0" w:firstRowLastColumn="0" w:lastRowFirstColumn="0" w:lastRowLastColumn="0"/>
            </w:pPr>
            <w:r w:rsidRPr="0029516A">
              <w:t>Danh mục, danh sách, chi tiết, thêm/sửa/xóa sản phẩm</w:t>
            </w:r>
          </w:p>
        </w:tc>
      </w:tr>
      <w:tr w:rsidR="0029516A" w:rsidRPr="0029516A" w14:paraId="0E2EAED2" w14:textId="77777777" w:rsidTr="002951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881FAF" w14:textId="77777777" w:rsidR="0029516A" w:rsidRPr="0029516A" w:rsidRDefault="0029516A" w:rsidP="0029516A">
            <w:pPr>
              <w:ind w:firstLine="0"/>
            </w:pPr>
            <w:r w:rsidRPr="0029516A">
              <w:t>Cart</w:t>
            </w:r>
          </w:p>
        </w:tc>
        <w:tc>
          <w:tcPr>
            <w:tcW w:w="0" w:type="auto"/>
            <w:hideMark/>
          </w:tcPr>
          <w:p w14:paraId="5734585C" w14:textId="77777777" w:rsidR="0029516A" w:rsidRPr="0029516A" w:rsidRDefault="0029516A" w:rsidP="0029516A">
            <w:pPr>
              <w:ind w:firstLine="0"/>
              <w:cnfStyle w:val="000000100000" w:firstRow="0" w:lastRow="0" w:firstColumn="0" w:lastColumn="0" w:oddVBand="0" w:evenVBand="0" w:oddHBand="1" w:evenHBand="0" w:firstRowFirstColumn="0" w:firstRowLastColumn="0" w:lastRowFirstColumn="0" w:lastRowLastColumn="0"/>
            </w:pPr>
            <w:r w:rsidRPr="0029516A">
              <w:t>Xem, thêm, xóa sản phẩm trong giỏ</w:t>
            </w:r>
          </w:p>
        </w:tc>
      </w:tr>
      <w:tr w:rsidR="0029516A" w:rsidRPr="0029516A" w14:paraId="7F6960D4" w14:textId="77777777" w:rsidTr="0029516A">
        <w:tc>
          <w:tcPr>
            <w:cnfStyle w:val="001000000000" w:firstRow="0" w:lastRow="0" w:firstColumn="1" w:lastColumn="0" w:oddVBand="0" w:evenVBand="0" w:oddHBand="0" w:evenHBand="0" w:firstRowFirstColumn="0" w:firstRowLastColumn="0" w:lastRowFirstColumn="0" w:lastRowLastColumn="0"/>
            <w:tcW w:w="0" w:type="auto"/>
            <w:hideMark/>
          </w:tcPr>
          <w:p w14:paraId="2FF56942" w14:textId="77777777" w:rsidR="0029516A" w:rsidRPr="0029516A" w:rsidRDefault="0029516A" w:rsidP="0029516A">
            <w:pPr>
              <w:ind w:firstLine="0"/>
            </w:pPr>
            <w:r w:rsidRPr="0029516A">
              <w:t>Orders</w:t>
            </w:r>
          </w:p>
        </w:tc>
        <w:tc>
          <w:tcPr>
            <w:tcW w:w="0" w:type="auto"/>
            <w:hideMark/>
          </w:tcPr>
          <w:p w14:paraId="74D3E0F1" w14:textId="77777777" w:rsidR="0029516A" w:rsidRPr="0029516A" w:rsidRDefault="0029516A" w:rsidP="0029516A">
            <w:pPr>
              <w:ind w:firstLine="0"/>
              <w:cnfStyle w:val="000000000000" w:firstRow="0" w:lastRow="0" w:firstColumn="0" w:lastColumn="0" w:oddVBand="0" w:evenVBand="0" w:oddHBand="0" w:evenHBand="0" w:firstRowFirstColumn="0" w:firstRowLastColumn="0" w:lastRowFirstColumn="0" w:lastRowLastColumn="0"/>
            </w:pPr>
            <w:r w:rsidRPr="0029516A">
              <w:t>Checkout, xem đơn hàng, cập nhật trạng thái đơn</w:t>
            </w:r>
          </w:p>
        </w:tc>
      </w:tr>
      <w:tr w:rsidR="0029516A" w:rsidRPr="0029516A" w14:paraId="64C6D3DC" w14:textId="77777777" w:rsidTr="002951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B498C9" w14:textId="77777777" w:rsidR="0029516A" w:rsidRPr="0029516A" w:rsidRDefault="0029516A" w:rsidP="0029516A">
            <w:pPr>
              <w:ind w:firstLine="0"/>
            </w:pPr>
            <w:r w:rsidRPr="0029516A">
              <w:t>Recommendations</w:t>
            </w:r>
          </w:p>
        </w:tc>
        <w:tc>
          <w:tcPr>
            <w:tcW w:w="0" w:type="auto"/>
            <w:hideMark/>
          </w:tcPr>
          <w:p w14:paraId="1355FC90" w14:textId="77777777" w:rsidR="0029516A" w:rsidRPr="0029516A" w:rsidRDefault="0029516A" w:rsidP="0029516A">
            <w:pPr>
              <w:ind w:firstLine="0"/>
              <w:cnfStyle w:val="000000100000" w:firstRow="0" w:lastRow="0" w:firstColumn="0" w:lastColumn="0" w:oddVBand="0" w:evenVBand="0" w:oddHBand="1" w:evenHBand="0" w:firstRowFirstColumn="0" w:firstRowLastColumn="0" w:lastRowFirstColumn="0" w:lastRowLastColumn="0"/>
            </w:pPr>
            <w:r w:rsidRPr="0029516A">
              <w:t>Gợi ý cá nhân hóa, gợi ý tuần tự, sản phẩm tương tự, health check</w:t>
            </w:r>
          </w:p>
        </w:tc>
      </w:tr>
      <w:tr w:rsidR="0029516A" w:rsidRPr="0029516A" w14:paraId="2E4F7EC0" w14:textId="77777777" w:rsidTr="0029516A">
        <w:tc>
          <w:tcPr>
            <w:cnfStyle w:val="001000000000" w:firstRow="0" w:lastRow="0" w:firstColumn="1" w:lastColumn="0" w:oddVBand="0" w:evenVBand="0" w:oddHBand="0" w:evenHBand="0" w:firstRowFirstColumn="0" w:firstRowLastColumn="0" w:lastRowFirstColumn="0" w:lastRowLastColumn="0"/>
            <w:tcW w:w="0" w:type="auto"/>
            <w:hideMark/>
          </w:tcPr>
          <w:p w14:paraId="3ABA9DED" w14:textId="77777777" w:rsidR="0029516A" w:rsidRPr="0029516A" w:rsidRDefault="0029516A" w:rsidP="0029516A">
            <w:pPr>
              <w:ind w:firstLine="0"/>
            </w:pPr>
            <w:r w:rsidRPr="0029516A">
              <w:t>Vector</w:t>
            </w:r>
          </w:p>
        </w:tc>
        <w:tc>
          <w:tcPr>
            <w:tcW w:w="0" w:type="auto"/>
            <w:hideMark/>
          </w:tcPr>
          <w:p w14:paraId="2449625E" w14:textId="77777777" w:rsidR="0029516A" w:rsidRPr="0029516A" w:rsidRDefault="0029516A" w:rsidP="0029516A">
            <w:pPr>
              <w:ind w:firstLine="0"/>
              <w:cnfStyle w:val="000000000000" w:firstRow="0" w:lastRow="0" w:firstColumn="0" w:lastColumn="0" w:oddVBand="0" w:evenVBand="0" w:oddHBand="0" w:evenHBand="0" w:firstRowFirstColumn="0" w:firstRowLastColumn="0" w:lastRowFirstColumn="0" w:lastRowLastColumn="0"/>
            </w:pPr>
            <w:r w:rsidRPr="0029516A">
              <w:t>Lập chỉ mục vector sản phẩm</w:t>
            </w:r>
          </w:p>
        </w:tc>
      </w:tr>
      <w:tr w:rsidR="0029516A" w:rsidRPr="0029516A" w14:paraId="0A589721" w14:textId="77777777" w:rsidTr="002951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BE53FB" w14:textId="77777777" w:rsidR="0029516A" w:rsidRPr="0029516A" w:rsidRDefault="0029516A" w:rsidP="0029516A">
            <w:pPr>
              <w:ind w:firstLine="0"/>
            </w:pPr>
            <w:r w:rsidRPr="0029516A">
              <w:t>Chat/RAG</w:t>
            </w:r>
          </w:p>
        </w:tc>
        <w:tc>
          <w:tcPr>
            <w:tcW w:w="0" w:type="auto"/>
            <w:hideMark/>
          </w:tcPr>
          <w:p w14:paraId="32A8A1EC" w14:textId="77777777" w:rsidR="0029516A" w:rsidRPr="0029516A" w:rsidRDefault="0029516A" w:rsidP="0029516A">
            <w:pPr>
              <w:ind w:firstLine="0"/>
              <w:cnfStyle w:val="000000100000" w:firstRow="0" w:lastRow="0" w:firstColumn="0" w:lastColumn="0" w:oddVBand="0" w:evenVBand="0" w:oddHBand="1" w:evenHBand="0" w:firstRowFirstColumn="0" w:firstRowLastColumn="0" w:lastRowFirstColumn="0" w:lastRowLastColumn="0"/>
            </w:pPr>
            <w:r w:rsidRPr="0029516A">
              <w:t>Để trống hoặc ghi “đang tích hợp” cho đến khi có API thật</w:t>
            </w:r>
          </w:p>
        </w:tc>
      </w:tr>
    </w:tbl>
    <w:p w14:paraId="3FBBC38A" w14:textId="77777777" w:rsidR="0029516A" w:rsidRPr="0029516A" w:rsidRDefault="0029516A" w:rsidP="0029516A">
      <w:pPr>
        <w:ind w:firstLine="0"/>
      </w:pPr>
    </w:p>
    <w:p w14:paraId="1A023F4B" w14:textId="074ACEF8" w:rsidR="0029516A" w:rsidRDefault="0029516A" w:rsidP="0029516A">
      <w:pPr>
        <w:pStyle w:val="Heading3"/>
      </w:pPr>
      <w:bookmarkStart w:id="62" w:name="_Toc241658161"/>
      <w:r>
        <w:t>Use case và sequence diagram</w:t>
      </w:r>
      <w:bookmarkEnd w:id="62"/>
    </w:p>
    <w:p w14:paraId="190E4BDC" w14:textId="77777777" w:rsidR="0029516A" w:rsidRDefault="0029516A" w:rsidP="0029516A">
      <w:pPr>
        <w:ind w:firstLine="0"/>
      </w:pPr>
      <w:r>
        <w:t>- Một use case diagram tổng quát với các tác nhân chính.</w:t>
      </w:r>
    </w:p>
    <w:p w14:paraId="5480F9FB" w14:textId="77777777" w:rsidR="0029516A" w:rsidRDefault="0029516A" w:rsidP="0029516A">
      <w:pPr>
        <w:ind w:firstLine="0"/>
      </w:pPr>
      <w:r>
        <w:t>- Một sequence diagram cho luồng gợi ý cá nhân hóa.</w:t>
      </w:r>
    </w:p>
    <w:p w14:paraId="730301D3" w14:textId="77777777" w:rsidR="0029516A" w:rsidRDefault="0029516A" w:rsidP="0029516A">
      <w:pPr>
        <w:ind w:firstLine="0"/>
      </w:pPr>
      <w:r>
        <w:t>- Một sequence diagram cho chatbot RAG.</w:t>
      </w:r>
    </w:p>
    <w:p w14:paraId="5BE4A9D7" w14:textId="3D0E156B" w:rsidR="0029516A" w:rsidRDefault="0029516A" w:rsidP="0029516A">
      <w:pPr>
        <w:pStyle w:val="Heading3"/>
      </w:pPr>
      <w:bookmarkStart w:id="63" w:name="_Toc241658162"/>
      <w:r>
        <w:t>Thiết kế giao diện người dùng</w:t>
      </w:r>
      <w:bookmarkEnd w:id="63"/>
    </w:p>
    <w:p w14:paraId="3D88A3DD" w14:textId="77777777" w:rsidR="0029516A" w:rsidRDefault="0029516A" w:rsidP="0029516A">
      <w:pPr>
        <w:ind w:firstLine="0"/>
      </w:pPr>
      <w:r>
        <w:t>- Trang chủ/danh sách sản phẩm và tìm kiếm.</w:t>
      </w:r>
    </w:p>
    <w:p w14:paraId="3E033C9D" w14:textId="77777777" w:rsidR="0029516A" w:rsidRDefault="0029516A" w:rsidP="0029516A">
      <w:pPr>
        <w:ind w:firstLine="0"/>
      </w:pPr>
      <w:r>
        <w:t>- Trang chi tiết sản phẩm.</w:t>
      </w:r>
    </w:p>
    <w:p w14:paraId="1D391905" w14:textId="77777777" w:rsidR="0029516A" w:rsidRDefault="0029516A" w:rsidP="0029516A">
      <w:pPr>
        <w:ind w:firstLine="0"/>
      </w:pPr>
      <w:r>
        <w:t>- Trang gợi ý hoặc khu vực “Dành cho bạn”.</w:t>
      </w:r>
    </w:p>
    <w:p w14:paraId="32168BB9" w14:textId="77777777" w:rsidR="0029516A" w:rsidRDefault="0029516A" w:rsidP="0029516A">
      <w:pPr>
        <w:ind w:firstLine="0"/>
      </w:pPr>
      <w:r>
        <w:t>- Giỏ hàng và đơn hàng.</w:t>
      </w:r>
    </w:p>
    <w:p w14:paraId="0A5310B1" w14:textId="25FB163E" w:rsidR="0029516A" w:rsidRPr="0029516A" w:rsidRDefault="0029516A" w:rsidP="0029516A">
      <w:pPr>
        <w:ind w:firstLine="0"/>
      </w:pPr>
      <w:r>
        <w:t>- Trang trợ lý mua sắm/chatbot.</w:t>
      </w:r>
    </w:p>
    <w:p w14:paraId="3656AA8E" w14:textId="5F4034D9" w:rsidR="00DD3E29" w:rsidRDefault="00DD3E29" w:rsidP="00DD3E29">
      <w:pPr>
        <w:pStyle w:val="Heading2"/>
      </w:pPr>
      <w:bookmarkStart w:id="64" w:name="_Toc241658163"/>
      <w:r>
        <w:t>Tổ chức mã nguồn, môi trường phát triển và quản lý phiên bản</w:t>
      </w:r>
      <w:bookmarkEnd w:id="64"/>
    </w:p>
    <w:p w14:paraId="35D9D5A4" w14:textId="7AFDEC0A" w:rsidR="00DD3E29" w:rsidRDefault="00DD3E29" w:rsidP="00DD3E29">
      <w:pPr>
        <w:pStyle w:val="Heading3"/>
      </w:pPr>
      <w:bookmarkStart w:id="65" w:name="_Toc241658164"/>
      <w:r>
        <w:t>Cấu trúc mã nguồn và quản lý dữ liệu</w:t>
      </w:r>
      <w:bookmarkEnd w:id="65"/>
    </w:p>
    <w:p w14:paraId="00E5B612" w14:textId="77777777" w:rsidR="00DD3E29" w:rsidRDefault="00DD3E29" w:rsidP="00DD3E29">
      <w:pPr>
        <w:ind w:firstLine="0"/>
      </w:pPr>
      <w:r>
        <w:t>- Thư mục src/datn: pipeline dữ liệu, recommender, vector database và thực nghiệm.</w:t>
      </w:r>
    </w:p>
    <w:p w14:paraId="07867A94" w14:textId="77777777" w:rsidR="00DD3E29" w:rsidRDefault="00DD3E29" w:rsidP="00DD3E29">
      <w:pPr>
        <w:ind w:firstLine="0"/>
      </w:pPr>
      <w:r>
        <w:t>- Thư mục apps/backend: API và các chức năng backend.</w:t>
      </w:r>
    </w:p>
    <w:p w14:paraId="4D192F6C" w14:textId="77777777" w:rsidR="00DD3E29" w:rsidRDefault="00DD3E29" w:rsidP="00DD3E29">
      <w:pPr>
        <w:ind w:firstLine="0"/>
      </w:pPr>
      <w:r>
        <w:t>- Thư mục apps/web: giao diện web.</w:t>
      </w:r>
    </w:p>
    <w:p w14:paraId="5A3D154B" w14:textId="77777777" w:rsidR="00DD3E29" w:rsidRDefault="00DD3E29" w:rsidP="00DD3E29">
      <w:pPr>
        <w:ind w:firstLine="0"/>
      </w:pPr>
      <w:r>
        <w:t>- Thư mục data: dữ liệu, embedding, artifacts, checkpoint và manifest.</w:t>
      </w:r>
    </w:p>
    <w:p w14:paraId="7466B250" w14:textId="77777777" w:rsidR="00DD3E29" w:rsidRDefault="00DD3E29" w:rsidP="00DD3E29">
      <w:pPr>
        <w:ind w:firstLine="0"/>
      </w:pPr>
      <w:r>
        <w:t>- Thư mục configs, notebooks, docs và tests.</w:t>
      </w:r>
    </w:p>
    <w:p w14:paraId="22D39FA0" w14:textId="77777777" w:rsidR="00DD3E29" w:rsidRDefault="00DD3E29" w:rsidP="00DD3E29">
      <w:pPr>
        <w:ind w:firstLine="0"/>
      </w:pPr>
      <w:r>
        <w:t>- Quy tắc không ghi đè bộ dữ liệu hoặc artifact đã đóng băng.</w:t>
      </w:r>
    </w:p>
    <w:p w14:paraId="2B9F7AA5" w14:textId="60301D8A" w:rsidR="00DD3E29" w:rsidRDefault="00DD3E29" w:rsidP="00DD3E29">
      <w:pPr>
        <w:pStyle w:val="Heading3"/>
      </w:pPr>
      <w:bookmarkStart w:id="66" w:name="_Toc241658165"/>
      <w:r>
        <w:t>Môi trường phát triển, Docker và Git</w:t>
      </w:r>
      <w:bookmarkEnd w:id="66"/>
    </w:p>
    <w:p w14:paraId="2030C44A" w14:textId="77777777" w:rsidR="00DD3E29" w:rsidRDefault="00DD3E29" w:rsidP="00DD3E29">
      <w:pPr>
        <w:ind w:firstLine="0"/>
      </w:pPr>
      <w:r>
        <w:t>- Python, PyTorch, Polars, DuckDB, FastAPI, Next.js, PostgreSQL và Qdrant.</w:t>
      </w:r>
    </w:p>
    <w:p w14:paraId="09E71524" w14:textId="77777777" w:rsidR="00DD3E29" w:rsidRDefault="00DD3E29" w:rsidP="00DD3E29">
      <w:pPr>
        <w:ind w:firstLine="0"/>
      </w:pPr>
      <w:r>
        <w:t>- Docker/Docker Compose để thiết lập các dịch vụ liên quan.</w:t>
      </w:r>
    </w:p>
    <w:p w14:paraId="0122B9C8" w14:textId="77777777" w:rsidR="00DD3E29" w:rsidRDefault="00DD3E29" w:rsidP="00DD3E29">
      <w:pPr>
        <w:ind w:firstLine="0"/>
      </w:pPr>
      <w:r>
        <w:t>- Git/GitHub để quản lý phiên bản mã nguồn.</w:t>
      </w:r>
    </w:p>
    <w:p w14:paraId="2C3DEDDF" w14:textId="77777777" w:rsidR="00DD3E29" w:rsidRDefault="00DD3E29" w:rsidP="00DD3E29">
      <w:pPr>
        <w:ind w:firstLine="0"/>
      </w:pPr>
      <w:r>
        <w:t>- Cách lưu config, seed, checkpoint và kết quả để tái lập thí nghiệm.</w:t>
      </w:r>
    </w:p>
    <w:p w14:paraId="5BA434C3" w14:textId="19C0747C" w:rsidR="00DD3E29" w:rsidRDefault="00DD3E29" w:rsidP="00DD3E29">
      <w:pPr>
        <w:pStyle w:val="Heading2"/>
      </w:pPr>
      <w:bookmarkStart w:id="67" w:name="_Toc241658166"/>
      <w:r>
        <w:t>Tổng kết chương</w:t>
      </w:r>
      <w:bookmarkEnd w:id="67"/>
    </w:p>
    <w:p w14:paraId="4588F388" w14:textId="77777777" w:rsidR="00DD3E29" w:rsidRDefault="00DD3E29" w:rsidP="00DD3E29">
      <w:pPr>
        <w:ind w:firstLine="0"/>
      </w:pPr>
      <w:r>
        <w:t>- Tóm tắt nguồn dữ liệu, pipeline tiền xử lý, mô hình gợi ý, chatbot RAG và kiến trúc hệ thống.</w:t>
      </w:r>
    </w:p>
    <w:p w14:paraId="31F38851" w14:textId="77777777" w:rsidR="00DD3E29" w:rsidRDefault="00DD3E29" w:rsidP="00DD3E29">
      <w:pPr>
        <w:ind w:firstLine="0"/>
      </w:pPr>
      <w:r>
        <w:t>- Nhấn mạnh quy trình bảo đảm khả năng tái lập từ manifest, cấu hình, seed, checkpoint và kết quả thực nghiệm.</w:t>
      </w:r>
    </w:p>
    <w:p w14:paraId="7CBC55C7" w14:textId="66C15215" w:rsidR="00DD3E29" w:rsidRDefault="00DD3E29" w:rsidP="00DD3E29">
      <w:pPr>
        <w:ind w:firstLine="0"/>
        <w:sectPr w:rsidR="00DD3E29" w:rsidSect="009165B5">
          <w:pgSz w:w="11907" w:h="16840" w:code="9"/>
          <w:pgMar w:top="1701" w:right="1134" w:bottom="1701" w:left="1985" w:header="709" w:footer="709" w:gutter="0"/>
          <w:cols w:space="708"/>
          <w:docGrid w:linePitch="360"/>
        </w:sectPr>
      </w:pPr>
      <w:r>
        <w:t>- Dẫn sang Chương 3: trình bày kết quả thực nghiệm, đánh giá hệ thống và thảo luận.</w:t>
      </w:r>
    </w:p>
    <w:p w14:paraId="1D8A8CD1" w14:textId="40FB4BBD" w:rsidR="007A02F8" w:rsidRDefault="00BB71A4" w:rsidP="007A02F8">
      <w:pPr>
        <w:pStyle w:val="Heading1"/>
      </w:pPr>
      <w:r>
        <w:br/>
      </w:r>
      <w:bookmarkStart w:id="68" w:name="_Toc241658167"/>
      <w:r w:rsidR="007A02F8" w:rsidRPr="007A02F8">
        <w:t>THỰC NGHIỆM VÀ ĐÁNH GIÁ HỆ THỐNG</w:t>
      </w:r>
      <w:bookmarkEnd w:id="68"/>
    </w:p>
    <w:p w14:paraId="13CCF09A" w14:textId="454A36FE" w:rsidR="007A02F8" w:rsidRDefault="007A02F8" w:rsidP="007A02F8">
      <w:pPr>
        <w:pStyle w:val="Heading2"/>
      </w:pPr>
      <w:bookmarkStart w:id="69" w:name="_Toc241658168"/>
      <w:r>
        <w:t>Môi trường thực nghiệm</w:t>
      </w:r>
      <w:bookmarkEnd w:id="69"/>
    </w:p>
    <w:p w14:paraId="3836EEA8" w14:textId="17352773" w:rsidR="007A02F8" w:rsidRDefault="007A02F8" w:rsidP="007A02F8">
      <w:pPr>
        <w:pStyle w:val="Heading3"/>
      </w:pPr>
      <w:bookmarkStart w:id="70" w:name="_Toc241658169"/>
      <w:r>
        <w:t>Cấu hình phần cứng và hệ điều hành</w:t>
      </w:r>
      <w:bookmarkEnd w:id="70"/>
    </w:p>
    <w:p w14:paraId="2E6E6B0A" w14:textId="77777777" w:rsidR="007A02F8" w:rsidRDefault="007A02F8" w:rsidP="007A02F8">
      <w:pPr>
        <w:ind w:firstLine="0"/>
      </w:pPr>
      <w:r>
        <w:t>- Bộ xử lý: ________________________________</w:t>
      </w:r>
    </w:p>
    <w:p w14:paraId="5D0D2776" w14:textId="77777777" w:rsidR="007A02F8" w:rsidRDefault="007A02F8" w:rsidP="007A02F8">
      <w:pPr>
        <w:ind w:firstLine="0"/>
      </w:pPr>
      <w:r>
        <w:t>- RAM: ________________________________</w:t>
      </w:r>
    </w:p>
    <w:p w14:paraId="5CAFC8FC" w14:textId="77777777" w:rsidR="007A02F8" w:rsidRDefault="007A02F8" w:rsidP="007A02F8">
      <w:pPr>
        <w:ind w:firstLine="0"/>
      </w:pPr>
      <w:r>
        <w:t>- GPU: NVIDIA GeForce RTX 3050 Laptop GPU.</w:t>
      </w:r>
    </w:p>
    <w:p w14:paraId="5EBE53B2" w14:textId="77777777" w:rsidR="007A02F8" w:rsidRDefault="007A02F8" w:rsidP="007A02F8">
      <w:pPr>
        <w:ind w:firstLine="0"/>
      </w:pPr>
      <w:r>
        <w:t>- Bộ nhớ GPU: ________________________________</w:t>
      </w:r>
    </w:p>
    <w:p w14:paraId="469DBFEF" w14:textId="77777777" w:rsidR="007A02F8" w:rsidRDefault="007A02F8" w:rsidP="007A02F8">
      <w:pPr>
        <w:ind w:firstLine="0"/>
      </w:pPr>
      <w:r>
        <w:t>- Hệ điều hành: Windows 10, phiên bản 10.0.26200.</w:t>
      </w:r>
    </w:p>
    <w:p w14:paraId="2CD91FB9" w14:textId="77777777" w:rsidR="007A02F8" w:rsidRDefault="007A02F8" w:rsidP="007A02F8">
      <w:pPr>
        <w:ind w:firstLine="0"/>
      </w:pPr>
      <w:r>
        <w:t>- Mục đích sử dụng GPU trong quá trình trích xuất embedding, huấn luyện và đánh giá mô hình.</w:t>
      </w:r>
    </w:p>
    <w:p w14:paraId="20A2C544" w14:textId="690249E8" w:rsidR="007A02F8" w:rsidRDefault="007A02F8" w:rsidP="007A02F8">
      <w:pPr>
        <w:pStyle w:val="Heading3"/>
      </w:pPr>
      <w:bookmarkStart w:id="71" w:name="_Toc241658170"/>
      <w:r>
        <w:t>Môi trường phần mềm và thư viện</w:t>
      </w:r>
      <w:bookmarkEnd w:id="71"/>
    </w:p>
    <w:p w14:paraId="1F767901" w14:textId="77777777" w:rsidR="007A02F8" w:rsidRDefault="007A02F8" w:rsidP="007A02F8">
      <w:pPr>
        <w:ind w:firstLine="0"/>
      </w:pPr>
      <w:r>
        <w:t>- Python 3.10.9.</w:t>
      </w:r>
    </w:p>
    <w:p w14:paraId="1F0CD0CA" w14:textId="77777777" w:rsidR="007A02F8" w:rsidRDefault="007A02F8" w:rsidP="007A02F8">
      <w:pPr>
        <w:ind w:firstLine="0"/>
      </w:pPr>
      <w:r>
        <w:t>- PyTorch 2.9.1+cu126; CUDA 12.6.</w:t>
      </w:r>
    </w:p>
    <w:p w14:paraId="49B29C6A" w14:textId="77777777" w:rsidR="007A02F8" w:rsidRDefault="007A02F8" w:rsidP="007A02F8">
      <w:pPr>
        <w:ind w:firstLine="0"/>
      </w:pPr>
      <w:r>
        <w:t>- Polars và DuckDB cho xử lý dữ liệu.</w:t>
      </w:r>
    </w:p>
    <w:p w14:paraId="64276FD6" w14:textId="77777777" w:rsidR="007A02F8" w:rsidRDefault="007A02F8" w:rsidP="007A02F8">
      <w:pPr>
        <w:ind w:firstLine="0"/>
      </w:pPr>
      <w:r>
        <w:t>- FastAPI cho backend.</w:t>
      </w:r>
    </w:p>
    <w:p w14:paraId="57FA6312" w14:textId="77777777" w:rsidR="007A02F8" w:rsidRDefault="007A02F8" w:rsidP="007A02F8">
      <w:pPr>
        <w:ind w:firstLine="0"/>
      </w:pPr>
      <w:r>
        <w:t>- Next.js, React và Tailwind CSS cho giao diện web.</w:t>
      </w:r>
    </w:p>
    <w:p w14:paraId="3BB78CD2" w14:textId="77777777" w:rsidR="007A02F8" w:rsidRDefault="007A02F8" w:rsidP="007A02F8">
      <w:pPr>
        <w:ind w:firstLine="0"/>
      </w:pPr>
      <w:r>
        <w:t>- PostgreSQL, SQLAlchemy và Qdrant cho lưu trữ dữ liệu nghiệp vụ và vector.</w:t>
      </w:r>
    </w:p>
    <w:p w14:paraId="0BA2219E" w14:textId="77777777" w:rsidR="007A02F8" w:rsidRDefault="007A02F8" w:rsidP="007A02F8">
      <w:pPr>
        <w:ind w:firstLine="0"/>
      </w:pPr>
      <w:r>
        <w:t>- Docker/Docker Compose và Git cho môi trường triển khai, quản lý phiên bản.</w:t>
      </w:r>
    </w:p>
    <w:p w14:paraId="65F06F41" w14:textId="384F8545" w:rsidR="007A02F8" w:rsidRDefault="007A02F8" w:rsidP="007A02F8">
      <w:pPr>
        <w:pStyle w:val="Heading2"/>
      </w:pPr>
      <w:bookmarkStart w:id="72" w:name="_Toc241658171"/>
      <w:r>
        <w:t>Thiết lập thực nghiệm</w:t>
      </w:r>
      <w:bookmarkEnd w:id="72"/>
    </w:p>
    <w:p w14:paraId="53E90E0B" w14:textId="3FAD21B4" w:rsidR="007A02F8" w:rsidRDefault="007A02F8" w:rsidP="007A02F8">
      <w:pPr>
        <w:pStyle w:val="Heading3"/>
      </w:pPr>
      <w:bookmarkStart w:id="73" w:name="_Toc241658172"/>
      <w:r>
        <w:t>Dữ liệu và giao thức đánh giá</w:t>
      </w:r>
      <w:bookmarkEnd w:id="73"/>
    </w:p>
    <w:p w14:paraId="2ECC9862" w14:textId="77777777" w:rsidR="007A02F8" w:rsidRDefault="007A02F8" w:rsidP="007A02F8">
      <w:pPr>
        <w:ind w:firstLine="0"/>
      </w:pPr>
      <w:r>
        <w:t>- Bộ dữ liệu Amazon Reviews 2023 thuộc nhóm Clothing_Shoes_and_Jewelry.</w:t>
      </w:r>
    </w:p>
    <w:p w14:paraId="79FEC004" w14:textId="77777777" w:rsidR="007A02F8" w:rsidRDefault="007A02F8" w:rsidP="007A02F8">
      <w:pPr>
        <w:ind w:firstLine="0"/>
      </w:pPr>
      <w:r>
        <w:t>- Phiên bản dữ liệu chốt: balanced_u5_i2_v1.</w:t>
      </w:r>
    </w:p>
    <w:p w14:paraId="3D19402E" w14:textId="77777777" w:rsidR="007A02F8" w:rsidRDefault="007A02F8" w:rsidP="007A02F8">
      <w:pPr>
        <w:ind w:firstLine="0"/>
      </w:pPr>
      <w:r>
        <w:t>- Quy mô: 21.690 người dùng, 32.557 sản phẩm và 198.200 tương tác tích cực.</w:t>
      </w:r>
    </w:p>
    <w:p w14:paraId="0CBFFFC1" w14:textId="77777777" w:rsidR="007A02F8" w:rsidRDefault="007A02F8" w:rsidP="007A02F8">
      <w:pPr>
        <w:ind w:firstLine="0"/>
      </w:pPr>
      <w:r>
        <w:t>- Chia dữ liệu theo thời gian: tương tác tích cực cuối cùng dùng cho test, tương tác tích cực liền trước dùng cho validation, các tương tác còn lại dùng để huấn luyện.</w:t>
      </w:r>
    </w:p>
    <w:p w14:paraId="3CC336D3" w14:textId="77777777" w:rsidR="007A02F8" w:rsidRDefault="007A02F8" w:rsidP="007A02F8">
      <w:pPr>
        <w:ind w:firstLine="0"/>
      </w:pPr>
      <w:r>
        <w:t>- Đánh giá full-ranking; loại bỏ các sản phẩm người dùng đã tương tác trước đó.</w:t>
      </w:r>
    </w:p>
    <w:p w14:paraId="281B20D5" w14:textId="77777777" w:rsidR="007A02F8" w:rsidRDefault="007A02F8" w:rsidP="007A02F8">
      <w:pPr>
        <w:ind w:firstLine="0"/>
      </w:pPr>
      <w:r>
        <w:t>- Các chỉ số đánh giá: Candidate Recall, HitRate@K, Recall@K và NDCG@K.</w:t>
      </w:r>
    </w:p>
    <w:p w14:paraId="33C75F99" w14:textId="031576D8" w:rsidR="007A02F8" w:rsidRDefault="007A02F8" w:rsidP="007A02F8">
      <w:pPr>
        <w:pStyle w:val="Heading3"/>
      </w:pPr>
      <w:bookmarkStart w:id="74" w:name="_Toc241658173"/>
      <w:r>
        <w:t>Thiết lập huấn luyện User Tower đa phương thức</w:t>
      </w:r>
      <w:bookmarkEnd w:id="74"/>
    </w:p>
    <w:p w14:paraId="02AB50B8" w14:textId="77777777" w:rsidR="007A02F8" w:rsidRDefault="007A02F8" w:rsidP="007A02F8">
      <w:pPr>
        <w:ind w:firstLine="0"/>
      </w:pPr>
      <w:r>
        <w:t>- Đặc trưng đầu vào: ID sản phẩm, embedding hình ảnh và embedding văn bản.</w:t>
      </w:r>
    </w:p>
    <w:p w14:paraId="0144580C" w14:textId="77777777" w:rsidR="007A02F8" w:rsidRDefault="007A02F8" w:rsidP="007A02F8">
      <w:pPr>
        <w:ind w:firstLine="0"/>
      </w:pPr>
      <w:r>
        <w:t>- Kích thước biểu diễn d_model = 128.</w:t>
      </w:r>
    </w:p>
    <w:p w14:paraId="35F2767D" w14:textId="77777777" w:rsidR="007A02F8" w:rsidRDefault="007A02F8" w:rsidP="007A02F8">
      <w:pPr>
        <w:ind w:firstLine="0"/>
      </w:pPr>
      <w:r>
        <w:t>- Số attention heads: 4.</w:t>
      </w:r>
    </w:p>
    <w:p w14:paraId="31B877BD" w14:textId="77777777" w:rsidR="007A02F8" w:rsidRDefault="007A02F8" w:rsidP="007A02F8">
      <w:pPr>
        <w:ind w:firstLine="0"/>
      </w:pPr>
      <w:r>
        <w:t>- Số lớp: 2.</w:t>
      </w:r>
    </w:p>
    <w:p w14:paraId="0CD66EB2" w14:textId="77777777" w:rsidR="007A02F8" w:rsidRDefault="007A02F8" w:rsidP="007A02F8">
      <w:pPr>
        <w:ind w:firstLine="0"/>
      </w:pPr>
      <w:r>
        <w:t>- Kích thước tầng feed-forward: 512.</w:t>
      </w:r>
    </w:p>
    <w:p w14:paraId="19615EC2" w14:textId="77777777" w:rsidR="007A02F8" w:rsidRDefault="007A02F8" w:rsidP="007A02F8">
      <w:pPr>
        <w:ind w:firstLine="0"/>
      </w:pPr>
      <w:r>
        <w:t>- Dropout: 0,2.</w:t>
      </w:r>
    </w:p>
    <w:p w14:paraId="477D05E1" w14:textId="77777777" w:rsidR="007A02F8" w:rsidRDefault="007A02F8" w:rsidP="007A02F8">
      <w:pPr>
        <w:ind w:firstLine="0"/>
      </w:pPr>
      <w:r>
        <w:t>- Độ dài lịch sử tương tác tối đa: 20.</w:t>
      </w:r>
    </w:p>
    <w:p w14:paraId="22575491" w14:textId="77777777" w:rsidR="007A02F8" w:rsidRDefault="007A02F8" w:rsidP="007A02F8">
      <w:pPr>
        <w:ind w:firstLine="0"/>
      </w:pPr>
      <w:r>
        <w:t>- Batch size: 128.</w:t>
      </w:r>
    </w:p>
    <w:p w14:paraId="0B5411A0" w14:textId="77777777" w:rsidR="007A02F8" w:rsidRDefault="007A02F8" w:rsidP="007A02F8">
      <w:pPr>
        <w:ind w:firstLine="0"/>
      </w:pPr>
      <w:r>
        <w:t>- Learning rate: 0,0003.</w:t>
      </w:r>
    </w:p>
    <w:p w14:paraId="3334DD86" w14:textId="77777777" w:rsidR="007A02F8" w:rsidRDefault="007A02F8" w:rsidP="007A02F8">
      <w:pPr>
        <w:ind w:firstLine="0"/>
      </w:pPr>
      <w:r>
        <w:t>- Weight decay: 0,0001.</w:t>
      </w:r>
    </w:p>
    <w:p w14:paraId="0E233294" w14:textId="77777777" w:rsidR="007A02F8" w:rsidRDefault="007A02F8" w:rsidP="007A02F8">
      <w:pPr>
        <w:ind w:firstLine="0"/>
      </w:pPr>
      <w:r>
        <w:t>- Số epoch tối đa: 30.</w:t>
      </w:r>
    </w:p>
    <w:p w14:paraId="77580385" w14:textId="77777777" w:rsidR="007A02F8" w:rsidRDefault="007A02F8" w:rsidP="007A02F8">
      <w:pPr>
        <w:ind w:firstLine="0"/>
      </w:pPr>
      <w:r>
        <w:t>- Số negative samples: 512.</w:t>
      </w:r>
    </w:p>
    <w:p w14:paraId="068C0885" w14:textId="77777777" w:rsidR="007A02F8" w:rsidRDefault="007A02F8" w:rsidP="007A02F8">
      <w:pPr>
        <w:ind w:firstLine="0"/>
      </w:pPr>
      <w:r>
        <w:t>- Seed: 20260813.</w:t>
      </w:r>
    </w:p>
    <w:p w14:paraId="452F8BE4" w14:textId="77777777" w:rsidR="007A02F8" w:rsidRDefault="007A02F8" w:rsidP="007A02F8">
      <w:pPr>
        <w:ind w:firstLine="0"/>
      </w:pPr>
      <w:r>
        <w:t>- Tiêu chí chọn checkpoint: HitRate@1000 trên tập validation.</w:t>
      </w:r>
    </w:p>
    <w:p w14:paraId="4C167ECC" w14:textId="77777777" w:rsidR="007A02F8" w:rsidRDefault="007A02F8" w:rsidP="007A02F8">
      <w:pPr>
        <w:ind w:firstLine="0"/>
      </w:pPr>
      <w:r>
        <w:t>- Early stopping patience: 5 epoch.</w:t>
      </w:r>
    </w:p>
    <w:p w14:paraId="160B3134" w14:textId="6ECCD5E1" w:rsidR="007A02F8" w:rsidRDefault="007A02F8" w:rsidP="007A02F8">
      <w:pPr>
        <w:pStyle w:val="Heading3"/>
      </w:pPr>
      <w:bookmarkStart w:id="75" w:name="_Toc241658174"/>
      <w:r>
        <w:t>Thiết lập sinh ứng viên và xếp hạng lại</w:t>
      </w:r>
      <w:bookmarkEnd w:id="75"/>
    </w:p>
    <w:p w14:paraId="466B4A3E" w14:textId="77777777" w:rsidR="007A02F8" w:rsidRDefault="007A02F8" w:rsidP="007A02F8">
      <w:pPr>
        <w:ind w:firstLine="0"/>
      </w:pPr>
      <w:r>
        <w:t>- User Tower: tối đa 1.000 ứng viên.</w:t>
      </w:r>
    </w:p>
    <w:p w14:paraId="1D0C08C3" w14:textId="77777777" w:rsidR="007A02F8" w:rsidRDefault="007A02F8" w:rsidP="007A02F8">
      <w:pPr>
        <w:ind w:firstLine="0"/>
      </w:pPr>
      <w:r>
        <w:t>- Popularity: tối đa 300 ứng viên.</w:t>
      </w:r>
    </w:p>
    <w:p w14:paraId="71B8EB51" w14:textId="77777777" w:rsidR="007A02F8" w:rsidRDefault="007A02F8" w:rsidP="007A02F8">
      <w:pPr>
        <w:ind w:firstLine="0"/>
      </w:pPr>
      <w:r>
        <w:t>- Content centroid dựa trên lịch sử gần đây: tối đa 400 ứng viên.</w:t>
      </w:r>
    </w:p>
    <w:p w14:paraId="5E287165" w14:textId="77777777" w:rsidR="007A02F8" w:rsidRDefault="007A02F8" w:rsidP="007A02F8">
      <w:pPr>
        <w:ind w:firstLine="0"/>
      </w:pPr>
      <w:r>
        <w:t>- Last-item similarity: tối đa 300 ứng viên.</w:t>
      </w:r>
    </w:p>
    <w:p w14:paraId="509309FB" w14:textId="77777777" w:rsidR="007A02F8" w:rsidRDefault="007A02F8" w:rsidP="007A02F8">
      <w:pPr>
        <w:ind w:firstLine="0"/>
      </w:pPr>
      <w:r>
        <w:t>- Tổng ngân sách ứng viên trước khử trùng lặp: 2.000.</w:t>
      </w:r>
    </w:p>
    <w:p w14:paraId="33F2B74E" w14:textId="77777777" w:rsidR="007A02F8" w:rsidRDefault="007A02F8" w:rsidP="007A02F8">
      <w:pPr>
        <w:ind w:firstLine="0"/>
      </w:pPr>
      <w:r>
        <w:t>- Reranker sử dụng residual listwise sampled softmax.</w:t>
      </w:r>
    </w:p>
    <w:p w14:paraId="016EEC01" w14:textId="77777777" w:rsidR="007A02F8" w:rsidRDefault="007A02F8" w:rsidP="007A02F8">
      <w:pPr>
        <w:ind w:firstLine="0"/>
      </w:pPr>
      <w:r>
        <w:t>- Số negative samples trong danh sách: 128.</w:t>
      </w:r>
    </w:p>
    <w:p w14:paraId="17608C7A" w14:textId="77777777" w:rsidR="007A02F8" w:rsidRDefault="007A02F8" w:rsidP="007A02F8">
      <w:pPr>
        <w:ind w:firstLine="0"/>
      </w:pPr>
      <w:r>
        <w:t>- Tỷ lệ hard negative: 75%.</w:t>
      </w:r>
    </w:p>
    <w:p w14:paraId="6DF9DAF1" w14:textId="77777777" w:rsidR="007A02F8" w:rsidRDefault="007A02F8" w:rsidP="007A02F8">
      <w:pPr>
        <w:ind w:firstLine="0"/>
      </w:pPr>
      <w:r>
        <w:t>- Checkpoint reranker được chọn tại epoch 5.</w:t>
      </w:r>
    </w:p>
    <w:p w14:paraId="255144DA" w14:textId="77777777" w:rsidR="007A02F8" w:rsidRDefault="007A02F8" w:rsidP="007A02F8">
      <w:pPr>
        <w:ind w:firstLine="0"/>
      </w:pPr>
      <w:r>
        <w:t>- Hệ số kết hợp điểm retrieval và reranker: 0,75.</w:t>
      </w:r>
    </w:p>
    <w:p w14:paraId="39CB33A4" w14:textId="39DC035E" w:rsidR="007A02F8" w:rsidRDefault="007A02F8" w:rsidP="007A02F8">
      <w:pPr>
        <w:pStyle w:val="Heading2"/>
      </w:pPr>
      <w:bookmarkStart w:id="76" w:name="_Toc241658175"/>
      <w:r>
        <w:t>Kết quả thực nghiệm mô hình gợi ý đa phương thức</w:t>
      </w:r>
      <w:bookmarkEnd w:id="76"/>
    </w:p>
    <w:p w14:paraId="4388E941" w14:textId="6BAC04D3" w:rsidR="007A02F8" w:rsidRDefault="007A02F8" w:rsidP="007A02F8">
      <w:pPr>
        <w:pStyle w:val="Heading3"/>
      </w:pPr>
      <w:bookmarkStart w:id="77" w:name="_Toc241658176"/>
      <w:r>
        <w:t>Kết quả của User Tower</w:t>
      </w:r>
      <w:bookmarkEnd w:id="77"/>
    </w:p>
    <w:p w14:paraId="766931CF" w14:textId="77777777" w:rsidR="007A02F8" w:rsidRDefault="007A02F8" w:rsidP="007A02F8">
      <w:pPr>
        <w:ind w:firstLine="0"/>
      </w:pPr>
      <w:r>
        <w:t>- Trình bày bảng kết quả User Tower trên tập test tại các ngưỡng Top-10, Top-50, Top-100, Top-500 và Top-1000.</w:t>
      </w:r>
    </w:p>
    <w:p w14:paraId="3CA8D22D" w14:textId="77777777" w:rsidR="007A02F8" w:rsidRDefault="007A02F8" w:rsidP="007A02F8">
      <w:pPr>
        <w:ind w:firstLine="0"/>
      </w:pPr>
      <w:r>
        <w:t>- Phân tích khả năng truy hồi ứng viên từ toàn bộ danh mục sản phẩm.</w:t>
      </w:r>
    </w:p>
    <w:p w14:paraId="1FE44F88" w14:textId="19D684E0" w:rsidR="007A02F8" w:rsidRDefault="007A02F8" w:rsidP="007A02F8">
      <w:pPr>
        <w:ind w:firstLine="0"/>
      </w:pPr>
      <w:r>
        <w:t>- Giải thích ý nghĩa của HitRate@1000 trong việc đánh giá tầng candidate retrieval.</w:t>
      </w:r>
    </w:p>
    <w:tbl>
      <w:tblPr>
        <w:tblStyle w:val="PlainTable1"/>
        <w:tblW w:w="8784" w:type="dxa"/>
        <w:tblLook w:val="04A0" w:firstRow="1" w:lastRow="0" w:firstColumn="1" w:lastColumn="0" w:noHBand="0" w:noVBand="1"/>
      </w:tblPr>
      <w:tblGrid>
        <w:gridCol w:w="4248"/>
        <w:gridCol w:w="4536"/>
      </w:tblGrid>
      <w:tr w:rsidR="007A02F8" w:rsidRPr="007A02F8" w14:paraId="6C8FE752" w14:textId="77777777" w:rsidTr="007A02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hideMark/>
          </w:tcPr>
          <w:p w14:paraId="6E57159B" w14:textId="77777777" w:rsidR="007A02F8" w:rsidRPr="007A02F8" w:rsidRDefault="007A02F8" w:rsidP="007A02F8">
            <w:pPr>
              <w:ind w:firstLine="0"/>
            </w:pPr>
            <w:r w:rsidRPr="007A02F8">
              <w:t>Chỉ số</w:t>
            </w:r>
          </w:p>
        </w:tc>
        <w:tc>
          <w:tcPr>
            <w:tcW w:w="4536" w:type="dxa"/>
            <w:hideMark/>
          </w:tcPr>
          <w:p w14:paraId="1DE4C615" w14:textId="77777777" w:rsidR="007A02F8" w:rsidRPr="007A02F8" w:rsidRDefault="007A02F8" w:rsidP="007A02F8">
            <w:pPr>
              <w:ind w:firstLine="0"/>
              <w:cnfStyle w:val="100000000000" w:firstRow="1" w:lastRow="0" w:firstColumn="0" w:lastColumn="0" w:oddVBand="0" w:evenVBand="0" w:oddHBand="0" w:evenHBand="0" w:firstRowFirstColumn="0" w:firstRowLastColumn="0" w:lastRowFirstColumn="0" w:lastRowLastColumn="0"/>
            </w:pPr>
            <w:r w:rsidRPr="007A02F8">
              <w:t>Kết quả trên tập test</w:t>
            </w:r>
          </w:p>
        </w:tc>
      </w:tr>
      <w:tr w:rsidR="007A02F8" w:rsidRPr="007A02F8" w14:paraId="31F8EE51" w14:textId="77777777" w:rsidTr="007A02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hideMark/>
          </w:tcPr>
          <w:p w14:paraId="67AA30DE" w14:textId="77777777" w:rsidR="007A02F8" w:rsidRPr="007A02F8" w:rsidRDefault="007A02F8" w:rsidP="007A02F8">
            <w:pPr>
              <w:ind w:firstLine="0"/>
            </w:pPr>
            <w:r w:rsidRPr="007A02F8">
              <w:t>HitRate@10</w:t>
            </w:r>
          </w:p>
        </w:tc>
        <w:tc>
          <w:tcPr>
            <w:tcW w:w="4536" w:type="dxa"/>
            <w:hideMark/>
          </w:tcPr>
          <w:p w14:paraId="0721AD10" w14:textId="77777777" w:rsidR="007A02F8" w:rsidRPr="007A02F8" w:rsidRDefault="007A02F8" w:rsidP="007A02F8">
            <w:pPr>
              <w:ind w:firstLine="0"/>
              <w:cnfStyle w:val="000000100000" w:firstRow="0" w:lastRow="0" w:firstColumn="0" w:lastColumn="0" w:oddVBand="0" w:evenVBand="0" w:oddHBand="1" w:evenHBand="0" w:firstRowFirstColumn="0" w:firstRowLastColumn="0" w:lastRowFirstColumn="0" w:lastRowLastColumn="0"/>
            </w:pPr>
            <w:r w:rsidRPr="007A02F8">
              <w:t>3,038%</w:t>
            </w:r>
          </w:p>
        </w:tc>
      </w:tr>
      <w:tr w:rsidR="007A02F8" w:rsidRPr="007A02F8" w14:paraId="49852C4C" w14:textId="77777777" w:rsidTr="007A02F8">
        <w:tc>
          <w:tcPr>
            <w:cnfStyle w:val="001000000000" w:firstRow="0" w:lastRow="0" w:firstColumn="1" w:lastColumn="0" w:oddVBand="0" w:evenVBand="0" w:oddHBand="0" w:evenHBand="0" w:firstRowFirstColumn="0" w:firstRowLastColumn="0" w:lastRowFirstColumn="0" w:lastRowLastColumn="0"/>
            <w:tcW w:w="4248" w:type="dxa"/>
            <w:hideMark/>
          </w:tcPr>
          <w:p w14:paraId="35DB7969" w14:textId="77777777" w:rsidR="007A02F8" w:rsidRPr="007A02F8" w:rsidRDefault="007A02F8" w:rsidP="007A02F8">
            <w:pPr>
              <w:ind w:firstLine="0"/>
            </w:pPr>
            <w:r w:rsidRPr="007A02F8">
              <w:t>HitRate@50</w:t>
            </w:r>
          </w:p>
        </w:tc>
        <w:tc>
          <w:tcPr>
            <w:tcW w:w="4536" w:type="dxa"/>
            <w:hideMark/>
          </w:tcPr>
          <w:p w14:paraId="3FCD7EC5" w14:textId="77777777" w:rsidR="007A02F8" w:rsidRPr="007A02F8" w:rsidRDefault="007A02F8" w:rsidP="007A02F8">
            <w:pPr>
              <w:ind w:firstLine="0"/>
              <w:cnfStyle w:val="000000000000" w:firstRow="0" w:lastRow="0" w:firstColumn="0" w:lastColumn="0" w:oddVBand="0" w:evenVBand="0" w:oddHBand="0" w:evenHBand="0" w:firstRowFirstColumn="0" w:firstRowLastColumn="0" w:lastRowFirstColumn="0" w:lastRowLastColumn="0"/>
            </w:pPr>
            <w:r w:rsidRPr="007A02F8">
              <w:t>6,556%</w:t>
            </w:r>
          </w:p>
        </w:tc>
      </w:tr>
      <w:tr w:rsidR="007A02F8" w:rsidRPr="007A02F8" w14:paraId="2F25094A" w14:textId="77777777" w:rsidTr="007A02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hideMark/>
          </w:tcPr>
          <w:p w14:paraId="15014C8F" w14:textId="77777777" w:rsidR="007A02F8" w:rsidRPr="007A02F8" w:rsidRDefault="007A02F8" w:rsidP="007A02F8">
            <w:pPr>
              <w:ind w:firstLine="0"/>
            </w:pPr>
            <w:r w:rsidRPr="007A02F8">
              <w:t>HitRate@100</w:t>
            </w:r>
          </w:p>
        </w:tc>
        <w:tc>
          <w:tcPr>
            <w:tcW w:w="4536" w:type="dxa"/>
            <w:hideMark/>
          </w:tcPr>
          <w:p w14:paraId="6DE2C178" w14:textId="77777777" w:rsidR="007A02F8" w:rsidRPr="007A02F8" w:rsidRDefault="007A02F8" w:rsidP="007A02F8">
            <w:pPr>
              <w:ind w:firstLine="0"/>
              <w:cnfStyle w:val="000000100000" w:firstRow="0" w:lastRow="0" w:firstColumn="0" w:lastColumn="0" w:oddVBand="0" w:evenVBand="0" w:oddHBand="1" w:evenHBand="0" w:firstRowFirstColumn="0" w:firstRowLastColumn="0" w:lastRowFirstColumn="0" w:lastRowLastColumn="0"/>
            </w:pPr>
            <w:r w:rsidRPr="007A02F8">
              <w:t>9,142%</w:t>
            </w:r>
          </w:p>
        </w:tc>
      </w:tr>
      <w:tr w:rsidR="007A02F8" w:rsidRPr="007A02F8" w14:paraId="12B53D9D" w14:textId="77777777" w:rsidTr="007A02F8">
        <w:tc>
          <w:tcPr>
            <w:cnfStyle w:val="001000000000" w:firstRow="0" w:lastRow="0" w:firstColumn="1" w:lastColumn="0" w:oddVBand="0" w:evenVBand="0" w:oddHBand="0" w:evenHBand="0" w:firstRowFirstColumn="0" w:firstRowLastColumn="0" w:lastRowFirstColumn="0" w:lastRowLastColumn="0"/>
            <w:tcW w:w="4248" w:type="dxa"/>
            <w:hideMark/>
          </w:tcPr>
          <w:p w14:paraId="3AE2168D" w14:textId="77777777" w:rsidR="007A02F8" w:rsidRPr="007A02F8" w:rsidRDefault="007A02F8" w:rsidP="007A02F8">
            <w:pPr>
              <w:ind w:firstLine="0"/>
            </w:pPr>
            <w:r w:rsidRPr="007A02F8">
              <w:t>HitRate@500</w:t>
            </w:r>
          </w:p>
        </w:tc>
        <w:tc>
          <w:tcPr>
            <w:tcW w:w="4536" w:type="dxa"/>
            <w:hideMark/>
          </w:tcPr>
          <w:p w14:paraId="0E8801AF" w14:textId="77777777" w:rsidR="007A02F8" w:rsidRPr="007A02F8" w:rsidRDefault="007A02F8" w:rsidP="007A02F8">
            <w:pPr>
              <w:ind w:firstLine="0"/>
              <w:cnfStyle w:val="000000000000" w:firstRow="0" w:lastRow="0" w:firstColumn="0" w:lastColumn="0" w:oddVBand="0" w:evenVBand="0" w:oddHBand="0" w:evenHBand="0" w:firstRowFirstColumn="0" w:firstRowLastColumn="0" w:lastRowFirstColumn="0" w:lastRowLastColumn="0"/>
            </w:pPr>
            <w:r w:rsidRPr="007A02F8">
              <w:t>19,889%</w:t>
            </w:r>
          </w:p>
        </w:tc>
      </w:tr>
      <w:tr w:rsidR="007A02F8" w:rsidRPr="007A02F8" w14:paraId="56CCD432" w14:textId="77777777" w:rsidTr="007A02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hideMark/>
          </w:tcPr>
          <w:p w14:paraId="4E097BDD" w14:textId="77777777" w:rsidR="007A02F8" w:rsidRPr="007A02F8" w:rsidRDefault="007A02F8" w:rsidP="007A02F8">
            <w:pPr>
              <w:ind w:firstLine="0"/>
            </w:pPr>
            <w:r w:rsidRPr="007A02F8">
              <w:t>HitRate@1000</w:t>
            </w:r>
          </w:p>
        </w:tc>
        <w:tc>
          <w:tcPr>
            <w:tcW w:w="4536" w:type="dxa"/>
            <w:hideMark/>
          </w:tcPr>
          <w:p w14:paraId="5CE1A03B" w14:textId="77777777" w:rsidR="007A02F8" w:rsidRPr="007A02F8" w:rsidRDefault="007A02F8" w:rsidP="007A02F8">
            <w:pPr>
              <w:ind w:firstLine="0"/>
              <w:cnfStyle w:val="000000100000" w:firstRow="0" w:lastRow="0" w:firstColumn="0" w:lastColumn="0" w:oddVBand="0" w:evenVBand="0" w:oddHBand="1" w:evenHBand="0" w:firstRowFirstColumn="0" w:firstRowLastColumn="0" w:lastRowFirstColumn="0" w:lastRowLastColumn="0"/>
            </w:pPr>
            <w:r w:rsidRPr="007A02F8">
              <w:t>27,321%</w:t>
            </w:r>
          </w:p>
        </w:tc>
      </w:tr>
      <w:tr w:rsidR="007A02F8" w:rsidRPr="007A02F8" w14:paraId="50FE39E0" w14:textId="77777777" w:rsidTr="007A02F8">
        <w:tc>
          <w:tcPr>
            <w:cnfStyle w:val="001000000000" w:firstRow="0" w:lastRow="0" w:firstColumn="1" w:lastColumn="0" w:oddVBand="0" w:evenVBand="0" w:oddHBand="0" w:evenHBand="0" w:firstRowFirstColumn="0" w:firstRowLastColumn="0" w:lastRowFirstColumn="0" w:lastRowLastColumn="0"/>
            <w:tcW w:w="4248" w:type="dxa"/>
            <w:hideMark/>
          </w:tcPr>
          <w:p w14:paraId="0AF55710" w14:textId="77777777" w:rsidR="007A02F8" w:rsidRPr="007A02F8" w:rsidRDefault="007A02F8" w:rsidP="007A02F8">
            <w:pPr>
              <w:ind w:firstLine="0"/>
            </w:pPr>
            <w:r w:rsidRPr="007A02F8">
              <w:t>NDCG@10</w:t>
            </w:r>
          </w:p>
        </w:tc>
        <w:tc>
          <w:tcPr>
            <w:tcW w:w="4536" w:type="dxa"/>
            <w:hideMark/>
          </w:tcPr>
          <w:p w14:paraId="0119AC93" w14:textId="77777777" w:rsidR="007A02F8" w:rsidRPr="007A02F8" w:rsidRDefault="007A02F8" w:rsidP="007A02F8">
            <w:pPr>
              <w:ind w:firstLine="0"/>
              <w:cnfStyle w:val="000000000000" w:firstRow="0" w:lastRow="0" w:firstColumn="0" w:lastColumn="0" w:oddVBand="0" w:evenVBand="0" w:oddHBand="0" w:evenHBand="0" w:firstRowFirstColumn="0" w:firstRowLastColumn="0" w:lastRowFirstColumn="0" w:lastRowLastColumn="0"/>
            </w:pPr>
            <w:r w:rsidRPr="007A02F8">
              <w:t>2,106%</w:t>
            </w:r>
          </w:p>
        </w:tc>
      </w:tr>
      <w:tr w:rsidR="007A02F8" w:rsidRPr="007A02F8" w14:paraId="531B6A51" w14:textId="77777777" w:rsidTr="007A02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hideMark/>
          </w:tcPr>
          <w:p w14:paraId="43FF223D" w14:textId="77777777" w:rsidR="007A02F8" w:rsidRPr="007A02F8" w:rsidRDefault="007A02F8" w:rsidP="007A02F8">
            <w:pPr>
              <w:ind w:firstLine="0"/>
            </w:pPr>
            <w:r w:rsidRPr="007A02F8">
              <w:t>NDCG@50</w:t>
            </w:r>
          </w:p>
        </w:tc>
        <w:tc>
          <w:tcPr>
            <w:tcW w:w="4536" w:type="dxa"/>
            <w:hideMark/>
          </w:tcPr>
          <w:p w14:paraId="2DD157A0" w14:textId="77777777" w:rsidR="007A02F8" w:rsidRPr="007A02F8" w:rsidRDefault="007A02F8" w:rsidP="007A02F8">
            <w:pPr>
              <w:ind w:firstLine="0"/>
              <w:cnfStyle w:val="000000100000" w:firstRow="0" w:lastRow="0" w:firstColumn="0" w:lastColumn="0" w:oddVBand="0" w:evenVBand="0" w:oddHBand="1" w:evenHBand="0" w:firstRowFirstColumn="0" w:firstRowLastColumn="0" w:lastRowFirstColumn="0" w:lastRowLastColumn="0"/>
            </w:pPr>
            <w:r w:rsidRPr="007A02F8">
              <w:t>2,863%</w:t>
            </w:r>
          </w:p>
        </w:tc>
      </w:tr>
      <w:tr w:rsidR="007A02F8" w:rsidRPr="007A02F8" w14:paraId="2180F1DB" w14:textId="77777777" w:rsidTr="007A02F8">
        <w:tc>
          <w:tcPr>
            <w:cnfStyle w:val="001000000000" w:firstRow="0" w:lastRow="0" w:firstColumn="1" w:lastColumn="0" w:oddVBand="0" w:evenVBand="0" w:oddHBand="0" w:evenHBand="0" w:firstRowFirstColumn="0" w:firstRowLastColumn="0" w:lastRowFirstColumn="0" w:lastRowLastColumn="0"/>
            <w:tcW w:w="4248" w:type="dxa"/>
            <w:hideMark/>
          </w:tcPr>
          <w:p w14:paraId="5DCA936B" w14:textId="77777777" w:rsidR="007A02F8" w:rsidRPr="007A02F8" w:rsidRDefault="007A02F8" w:rsidP="007A02F8">
            <w:pPr>
              <w:ind w:firstLine="0"/>
            </w:pPr>
            <w:r w:rsidRPr="007A02F8">
              <w:t>NDCG@100</w:t>
            </w:r>
          </w:p>
        </w:tc>
        <w:tc>
          <w:tcPr>
            <w:tcW w:w="4536" w:type="dxa"/>
            <w:hideMark/>
          </w:tcPr>
          <w:p w14:paraId="3F866296" w14:textId="77777777" w:rsidR="007A02F8" w:rsidRPr="007A02F8" w:rsidRDefault="007A02F8" w:rsidP="007A02F8">
            <w:pPr>
              <w:ind w:firstLine="0"/>
              <w:cnfStyle w:val="000000000000" w:firstRow="0" w:lastRow="0" w:firstColumn="0" w:lastColumn="0" w:oddVBand="0" w:evenVBand="0" w:oddHBand="0" w:evenHBand="0" w:firstRowFirstColumn="0" w:firstRowLastColumn="0" w:lastRowFirstColumn="0" w:lastRowLastColumn="0"/>
            </w:pPr>
            <w:r w:rsidRPr="007A02F8">
              <w:t>3,282%</w:t>
            </w:r>
          </w:p>
        </w:tc>
      </w:tr>
    </w:tbl>
    <w:p w14:paraId="2B050B0D" w14:textId="77777777" w:rsidR="007A02F8" w:rsidRDefault="007A02F8" w:rsidP="007A02F8">
      <w:pPr>
        <w:ind w:firstLine="0"/>
      </w:pPr>
    </w:p>
    <w:p w14:paraId="6FAD79F5" w14:textId="37AFAF8B" w:rsidR="007A02F8" w:rsidRDefault="007A02F8" w:rsidP="007A02F8">
      <w:pPr>
        <w:pStyle w:val="Heading3"/>
      </w:pPr>
      <w:bookmarkStart w:id="78" w:name="_Toc241658177"/>
      <w:r>
        <w:t>Đánh giá chiến lược sinh ứng viên nhiều nguồn</w:t>
      </w:r>
      <w:bookmarkEnd w:id="78"/>
    </w:p>
    <w:p w14:paraId="6D2C9008" w14:textId="77777777" w:rsidR="007A02F8" w:rsidRDefault="007A02F8" w:rsidP="007A02F8">
      <w:pPr>
        <w:ind w:firstLine="0"/>
      </w:pPr>
      <w:r>
        <w:t>- So sánh User Tower đơn lẻ với các chiến lược bổ sung popularity và content retrieval.</w:t>
      </w:r>
    </w:p>
    <w:p w14:paraId="619E6FA0" w14:textId="77777777" w:rsidR="007A02F8" w:rsidRDefault="007A02F8" w:rsidP="007A02F8">
      <w:pPr>
        <w:ind w:firstLine="0"/>
      </w:pPr>
      <w:r>
        <w:t>- Phân tích ảnh hưởng của từng nguồn ứng viên đến Candidate Recall.</w:t>
      </w:r>
    </w:p>
    <w:p w14:paraId="74AC2DA5" w14:textId="77777777" w:rsidR="007A02F8" w:rsidRDefault="007A02F8" w:rsidP="007A02F8">
      <w:pPr>
        <w:ind w:firstLine="0"/>
      </w:pPr>
      <w:r>
        <w:t>- Phân tích khả năng thu hồi sản phẩm cold-start hoặc ít tương tác.</w:t>
      </w:r>
    </w:p>
    <w:p w14:paraId="5998091F" w14:textId="77777777" w:rsidR="007A02F8" w:rsidRDefault="007A02F8" w:rsidP="007A02F8">
      <w:pPr>
        <w:ind w:firstLine="0"/>
      </w:pPr>
    </w:p>
    <w:p w14:paraId="57190D51" w14:textId="77777777" w:rsidR="007A02F8" w:rsidRDefault="007A02F8" w:rsidP="007A02F8">
      <w:pPr>
        <w:ind w:firstLine="0"/>
      </w:pPr>
    </w:p>
    <w:p w14:paraId="3BEC0CA9" w14:textId="77777777" w:rsidR="007A02F8" w:rsidRDefault="007A02F8" w:rsidP="007A02F8">
      <w:pPr>
        <w:ind w:firstLine="0"/>
      </w:pPr>
    </w:p>
    <w:tbl>
      <w:tblPr>
        <w:tblStyle w:val="PlainTable1"/>
        <w:tblW w:w="0" w:type="auto"/>
        <w:tblLook w:val="04A0" w:firstRow="1" w:lastRow="0" w:firstColumn="1" w:lastColumn="0" w:noHBand="0" w:noVBand="1"/>
      </w:tblPr>
      <w:tblGrid>
        <w:gridCol w:w="3748"/>
        <w:gridCol w:w="2078"/>
        <w:gridCol w:w="2952"/>
      </w:tblGrid>
      <w:tr w:rsidR="007A02F8" w:rsidRPr="007A02F8" w14:paraId="01A103C0" w14:textId="77777777" w:rsidTr="007A02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18E628" w14:textId="77777777" w:rsidR="007A02F8" w:rsidRPr="007A02F8" w:rsidRDefault="007A02F8" w:rsidP="007A02F8">
            <w:pPr>
              <w:ind w:firstLine="0"/>
            </w:pPr>
            <w:r w:rsidRPr="007A02F8">
              <w:t>Chiến lược ứng viên</w:t>
            </w:r>
          </w:p>
        </w:tc>
        <w:tc>
          <w:tcPr>
            <w:tcW w:w="0" w:type="auto"/>
            <w:hideMark/>
          </w:tcPr>
          <w:p w14:paraId="4A424CD2" w14:textId="77777777" w:rsidR="007A02F8" w:rsidRPr="007A02F8" w:rsidRDefault="007A02F8" w:rsidP="007A02F8">
            <w:pPr>
              <w:ind w:firstLine="0"/>
              <w:cnfStyle w:val="100000000000" w:firstRow="1" w:lastRow="0" w:firstColumn="0" w:lastColumn="0" w:oddVBand="0" w:evenVBand="0" w:oddHBand="0" w:evenHBand="0" w:firstRowFirstColumn="0" w:firstRowLastColumn="0" w:lastRowFirstColumn="0" w:lastRowLastColumn="0"/>
            </w:pPr>
            <w:r w:rsidRPr="007A02F8">
              <w:t>Số ứng viên tối đa</w:t>
            </w:r>
          </w:p>
        </w:tc>
        <w:tc>
          <w:tcPr>
            <w:tcW w:w="0" w:type="auto"/>
            <w:hideMark/>
          </w:tcPr>
          <w:p w14:paraId="6C89E848" w14:textId="77777777" w:rsidR="007A02F8" w:rsidRPr="007A02F8" w:rsidRDefault="007A02F8" w:rsidP="007A02F8">
            <w:pPr>
              <w:ind w:firstLine="0"/>
              <w:cnfStyle w:val="100000000000" w:firstRow="1" w:lastRow="0" w:firstColumn="0" w:lastColumn="0" w:oddVBand="0" w:evenVBand="0" w:oddHBand="0" w:evenHBand="0" w:firstRowFirstColumn="0" w:firstRowLastColumn="0" w:lastRowFirstColumn="0" w:lastRowLastColumn="0"/>
            </w:pPr>
            <w:r w:rsidRPr="007A02F8">
              <w:t>Candidate Recall trên test</w:t>
            </w:r>
          </w:p>
        </w:tc>
      </w:tr>
      <w:tr w:rsidR="007A02F8" w:rsidRPr="007A02F8" w14:paraId="51EC7F00" w14:textId="77777777" w:rsidTr="007A02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199E51" w14:textId="77777777" w:rsidR="007A02F8" w:rsidRPr="007A02F8" w:rsidRDefault="007A02F8" w:rsidP="007A02F8">
            <w:pPr>
              <w:ind w:firstLine="0"/>
            </w:pPr>
            <w:r w:rsidRPr="007A02F8">
              <w:t>User Tower</w:t>
            </w:r>
          </w:p>
        </w:tc>
        <w:tc>
          <w:tcPr>
            <w:tcW w:w="0" w:type="auto"/>
            <w:hideMark/>
          </w:tcPr>
          <w:p w14:paraId="06DB3A6F" w14:textId="77777777" w:rsidR="007A02F8" w:rsidRPr="007A02F8" w:rsidRDefault="007A02F8" w:rsidP="007A02F8">
            <w:pPr>
              <w:ind w:firstLine="0"/>
              <w:cnfStyle w:val="000000100000" w:firstRow="0" w:lastRow="0" w:firstColumn="0" w:lastColumn="0" w:oddVBand="0" w:evenVBand="0" w:oddHBand="1" w:evenHBand="0" w:firstRowFirstColumn="0" w:firstRowLastColumn="0" w:lastRowFirstColumn="0" w:lastRowLastColumn="0"/>
            </w:pPr>
            <w:r w:rsidRPr="007A02F8">
              <w:t>1.000</w:t>
            </w:r>
          </w:p>
        </w:tc>
        <w:tc>
          <w:tcPr>
            <w:tcW w:w="0" w:type="auto"/>
            <w:hideMark/>
          </w:tcPr>
          <w:p w14:paraId="235D6B5C" w14:textId="77777777" w:rsidR="007A02F8" w:rsidRPr="007A02F8" w:rsidRDefault="007A02F8" w:rsidP="007A02F8">
            <w:pPr>
              <w:ind w:firstLine="0"/>
              <w:cnfStyle w:val="000000100000" w:firstRow="0" w:lastRow="0" w:firstColumn="0" w:lastColumn="0" w:oddVBand="0" w:evenVBand="0" w:oddHBand="1" w:evenHBand="0" w:firstRowFirstColumn="0" w:firstRowLastColumn="0" w:lastRowFirstColumn="0" w:lastRowLastColumn="0"/>
            </w:pPr>
            <w:r w:rsidRPr="007A02F8">
              <w:t>27,321%</w:t>
            </w:r>
          </w:p>
        </w:tc>
      </w:tr>
      <w:tr w:rsidR="007A02F8" w:rsidRPr="007A02F8" w14:paraId="7387F888" w14:textId="77777777" w:rsidTr="007A02F8">
        <w:tc>
          <w:tcPr>
            <w:cnfStyle w:val="001000000000" w:firstRow="0" w:lastRow="0" w:firstColumn="1" w:lastColumn="0" w:oddVBand="0" w:evenVBand="0" w:oddHBand="0" w:evenHBand="0" w:firstRowFirstColumn="0" w:firstRowLastColumn="0" w:lastRowFirstColumn="0" w:lastRowLastColumn="0"/>
            <w:tcW w:w="0" w:type="auto"/>
            <w:hideMark/>
          </w:tcPr>
          <w:p w14:paraId="78D10BA2" w14:textId="77777777" w:rsidR="007A02F8" w:rsidRPr="007A02F8" w:rsidRDefault="007A02F8" w:rsidP="007A02F8">
            <w:pPr>
              <w:ind w:firstLine="0"/>
            </w:pPr>
            <w:r w:rsidRPr="007A02F8">
              <w:t>User Tower + Popularity</w:t>
            </w:r>
          </w:p>
        </w:tc>
        <w:tc>
          <w:tcPr>
            <w:tcW w:w="0" w:type="auto"/>
            <w:hideMark/>
          </w:tcPr>
          <w:p w14:paraId="06B84C47" w14:textId="77777777" w:rsidR="007A02F8" w:rsidRPr="007A02F8" w:rsidRDefault="007A02F8" w:rsidP="007A02F8">
            <w:pPr>
              <w:ind w:firstLine="0"/>
              <w:cnfStyle w:val="000000000000" w:firstRow="0" w:lastRow="0" w:firstColumn="0" w:lastColumn="0" w:oddVBand="0" w:evenVBand="0" w:oddHBand="0" w:evenHBand="0" w:firstRowFirstColumn="0" w:firstRowLastColumn="0" w:lastRowFirstColumn="0" w:lastRowLastColumn="0"/>
            </w:pPr>
            <w:r w:rsidRPr="007A02F8">
              <w:t>1.500</w:t>
            </w:r>
          </w:p>
        </w:tc>
        <w:tc>
          <w:tcPr>
            <w:tcW w:w="0" w:type="auto"/>
            <w:hideMark/>
          </w:tcPr>
          <w:p w14:paraId="6752EE2C" w14:textId="77777777" w:rsidR="007A02F8" w:rsidRPr="007A02F8" w:rsidRDefault="007A02F8" w:rsidP="007A02F8">
            <w:pPr>
              <w:ind w:firstLine="0"/>
              <w:cnfStyle w:val="000000000000" w:firstRow="0" w:lastRow="0" w:firstColumn="0" w:lastColumn="0" w:oddVBand="0" w:evenVBand="0" w:oddHBand="0" w:evenHBand="0" w:firstRowFirstColumn="0" w:firstRowLastColumn="0" w:lastRowFirstColumn="0" w:lastRowLastColumn="0"/>
            </w:pPr>
            <w:r w:rsidRPr="007A02F8">
              <w:t>29,899%</w:t>
            </w:r>
          </w:p>
        </w:tc>
      </w:tr>
      <w:tr w:rsidR="007A02F8" w:rsidRPr="007A02F8" w14:paraId="00D07C24" w14:textId="77777777" w:rsidTr="007A02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565E7C" w14:textId="77777777" w:rsidR="007A02F8" w:rsidRPr="007A02F8" w:rsidRDefault="007A02F8" w:rsidP="007A02F8">
            <w:pPr>
              <w:ind w:firstLine="0"/>
            </w:pPr>
            <w:r w:rsidRPr="007A02F8">
              <w:t>Kết hợp bốn nguồn</w:t>
            </w:r>
          </w:p>
        </w:tc>
        <w:tc>
          <w:tcPr>
            <w:tcW w:w="0" w:type="auto"/>
            <w:hideMark/>
          </w:tcPr>
          <w:p w14:paraId="0673963D" w14:textId="77777777" w:rsidR="007A02F8" w:rsidRPr="007A02F8" w:rsidRDefault="007A02F8" w:rsidP="007A02F8">
            <w:pPr>
              <w:ind w:firstLine="0"/>
              <w:cnfStyle w:val="000000100000" w:firstRow="0" w:lastRow="0" w:firstColumn="0" w:lastColumn="0" w:oddVBand="0" w:evenVBand="0" w:oddHBand="1" w:evenHBand="0" w:firstRowFirstColumn="0" w:firstRowLastColumn="0" w:lastRowFirstColumn="0" w:lastRowLastColumn="0"/>
            </w:pPr>
            <w:r w:rsidRPr="007A02F8">
              <w:t>2.000</w:t>
            </w:r>
          </w:p>
        </w:tc>
        <w:tc>
          <w:tcPr>
            <w:tcW w:w="0" w:type="auto"/>
            <w:hideMark/>
          </w:tcPr>
          <w:p w14:paraId="1B5757D0" w14:textId="77777777" w:rsidR="007A02F8" w:rsidRPr="007A02F8" w:rsidRDefault="007A02F8" w:rsidP="007A02F8">
            <w:pPr>
              <w:ind w:firstLine="0"/>
              <w:cnfStyle w:val="000000100000" w:firstRow="0" w:lastRow="0" w:firstColumn="0" w:lastColumn="0" w:oddVBand="0" w:evenVBand="0" w:oddHBand="1" w:evenHBand="0" w:firstRowFirstColumn="0" w:firstRowLastColumn="0" w:lastRowFirstColumn="0" w:lastRowLastColumn="0"/>
            </w:pPr>
            <w:r w:rsidRPr="007A02F8">
              <w:t>34,444%</w:t>
            </w:r>
          </w:p>
        </w:tc>
      </w:tr>
      <w:tr w:rsidR="007A02F8" w:rsidRPr="007A02F8" w14:paraId="1D315169" w14:textId="77777777" w:rsidTr="007A02F8">
        <w:tc>
          <w:tcPr>
            <w:cnfStyle w:val="001000000000" w:firstRow="0" w:lastRow="0" w:firstColumn="1" w:lastColumn="0" w:oddVBand="0" w:evenVBand="0" w:oddHBand="0" w:evenHBand="0" w:firstRowFirstColumn="0" w:firstRowLastColumn="0" w:lastRowFirstColumn="0" w:lastRowLastColumn="0"/>
            <w:tcW w:w="0" w:type="auto"/>
            <w:hideMark/>
          </w:tcPr>
          <w:p w14:paraId="59371FAF" w14:textId="77777777" w:rsidR="007A02F8" w:rsidRPr="007A02F8" w:rsidRDefault="007A02F8" w:rsidP="007A02F8">
            <w:pPr>
              <w:ind w:firstLine="0"/>
            </w:pPr>
            <w:r w:rsidRPr="007A02F8">
              <w:t>Kết hợp bốn nguồn thiên về recall</w:t>
            </w:r>
          </w:p>
        </w:tc>
        <w:tc>
          <w:tcPr>
            <w:tcW w:w="0" w:type="auto"/>
            <w:hideMark/>
          </w:tcPr>
          <w:p w14:paraId="32C755AB" w14:textId="77777777" w:rsidR="007A02F8" w:rsidRPr="007A02F8" w:rsidRDefault="007A02F8" w:rsidP="007A02F8">
            <w:pPr>
              <w:ind w:firstLine="0"/>
              <w:cnfStyle w:val="000000000000" w:firstRow="0" w:lastRow="0" w:firstColumn="0" w:lastColumn="0" w:oddVBand="0" w:evenVBand="0" w:oddHBand="0" w:evenHBand="0" w:firstRowFirstColumn="0" w:firstRowLastColumn="0" w:lastRowFirstColumn="0" w:lastRowLastColumn="0"/>
            </w:pPr>
            <w:r w:rsidRPr="007A02F8">
              <w:t>2.500</w:t>
            </w:r>
          </w:p>
        </w:tc>
        <w:tc>
          <w:tcPr>
            <w:tcW w:w="0" w:type="auto"/>
            <w:hideMark/>
          </w:tcPr>
          <w:p w14:paraId="242E3EF0" w14:textId="77777777" w:rsidR="007A02F8" w:rsidRPr="007A02F8" w:rsidRDefault="007A02F8" w:rsidP="007A02F8">
            <w:pPr>
              <w:ind w:firstLine="0"/>
              <w:cnfStyle w:val="000000000000" w:firstRow="0" w:lastRow="0" w:firstColumn="0" w:lastColumn="0" w:oddVBand="0" w:evenVBand="0" w:oddHBand="0" w:evenHBand="0" w:firstRowFirstColumn="0" w:firstRowLastColumn="0" w:lastRowFirstColumn="0" w:lastRowLastColumn="0"/>
            </w:pPr>
            <w:r w:rsidRPr="007A02F8">
              <w:t>36,501%</w:t>
            </w:r>
          </w:p>
        </w:tc>
      </w:tr>
    </w:tbl>
    <w:p w14:paraId="6372C324" w14:textId="77777777" w:rsidR="007A02F8" w:rsidRDefault="007A02F8" w:rsidP="007A02F8">
      <w:pPr>
        <w:ind w:firstLine="0"/>
      </w:pPr>
    </w:p>
    <w:p w14:paraId="2221AB1F" w14:textId="4CC91672" w:rsidR="007A02F8" w:rsidRDefault="007A02F8" w:rsidP="007A02F8">
      <w:pPr>
        <w:pStyle w:val="Heading3"/>
      </w:pPr>
      <w:bookmarkStart w:id="79" w:name="_Toc241658178"/>
      <w:r>
        <w:t>Kết quả của residual listwise reranker</w:t>
      </w:r>
      <w:bookmarkEnd w:id="79"/>
    </w:p>
    <w:p w14:paraId="00AE92CA" w14:textId="77777777" w:rsidR="007A02F8" w:rsidRDefault="007A02F8" w:rsidP="007A02F8">
      <w:pPr>
        <w:ind w:firstLine="0"/>
      </w:pPr>
      <w:r>
        <w:t>- So sánh hiệu năng User Tower với hệ thống hai giai đoạn sau reranking.</w:t>
      </w:r>
    </w:p>
    <w:p w14:paraId="444210A5" w14:textId="77777777" w:rsidR="007A02F8" w:rsidRDefault="007A02F8" w:rsidP="007A02F8">
      <w:pPr>
        <w:ind w:firstLine="0"/>
      </w:pPr>
      <w:r>
        <w:t>- Phân tích mức cải thiện HitRate và NDCG.</w:t>
      </w:r>
    </w:p>
    <w:p w14:paraId="35856BCD" w14:textId="77777777" w:rsidR="007A02F8" w:rsidRDefault="007A02F8" w:rsidP="007A02F8">
      <w:pPr>
        <w:ind w:firstLine="0"/>
      </w:pPr>
      <w:r>
        <w:t>- Làm rõ giới hạn trên của reranker: reranker chỉ có thể xếp hạng lại sản phẩm đã xuất hiện trong tập ứng viên.</w:t>
      </w:r>
    </w:p>
    <w:p w14:paraId="2E1B024C" w14:textId="0BA6813E" w:rsidR="007A02F8" w:rsidRDefault="007A02F8" w:rsidP="007A02F8">
      <w:pPr>
        <w:ind w:firstLine="0"/>
      </w:pPr>
      <w:r>
        <w:t>- Nhận xét về sự đánh đổi giữa Candidate Recall, chất lượng xếp hạng và số lượng ứng viên.</w:t>
      </w:r>
    </w:p>
    <w:tbl>
      <w:tblPr>
        <w:tblStyle w:val="PlainTable1"/>
        <w:tblW w:w="8784" w:type="dxa"/>
        <w:tblLook w:val="04A0" w:firstRow="1" w:lastRow="0" w:firstColumn="1" w:lastColumn="0" w:noHBand="0" w:noVBand="1"/>
      </w:tblPr>
      <w:tblGrid>
        <w:gridCol w:w="3681"/>
        <w:gridCol w:w="2126"/>
        <w:gridCol w:w="2977"/>
      </w:tblGrid>
      <w:tr w:rsidR="007A02F8" w:rsidRPr="007A02F8" w14:paraId="1C1CA4B3" w14:textId="77777777" w:rsidTr="007A02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hideMark/>
          </w:tcPr>
          <w:p w14:paraId="44E761E3" w14:textId="77777777" w:rsidR="007A02F8" w:rsidRPr="007A02F8" w:rsidRDefault="007A02F8" w:rsidP="007A02F8">
            <w:pPr>
              <w:ind w:firstLine="0"/>
            </w:pPr>
            <w:r w:rsidRPr="007A02F8">
              <w:t>Chỉ số</w:t>
            </w:r>
          </w:p>
        </w:tc>
        <w:tc>
          <w:tcPr>
            <w:tcW w:w="2126" w:type="dxa"/>
            <w:hideMark/>
          </w:tcPr>
          <w:p w14:paraId="7BA30B31" w14:textId="77777777" w:rsidR="007A02F8" w:rsidRPr="007A02F8" w:rsidRDefault="007A02F8" w:rsidP="007A02F8">
            <w:pPr>
              <w:ind w:firstLine="0"/>
              <w:cnfStyle w:val="100000000000" w:firstRow="1" w:lastRow="0" w:firstColumn="0" w:lastColumn="0" w:oddVBand="0" w:evenVBand="0" w:oddHBand="0" w:evenHBand="0" w:firstRowFirstColumn="0" w:firstRowLastColumn="0" w:lastRowFirstColumn="0" w:lastRowLastColumn="0"/>
            </w:pPr>
            <w:r w:rsidRPr="007A02F8">
              <w:t>User Tower</w:t>
            </w:r>
          </w:p>
        </w:tc>
        <w:tc>
          <w:tcPr>
            <w:tcW w:w="2977" w:type="dxa"/>
            <w:hideMark/>
          </w:tcPr>
          <w:p w14:paraId="38F14CD0" w14:textId="77777777" w:rsidR="007A02F8" w:rsidRPr="007A02F8" w:rsidRDefault="007A02F8" w:rsidP="007A02F8">
            <w:pPr>
              <w:ind w:firstLine="0"/>
              <w:cnfStyle w:val="100000000000" w:firstRow="1" w:lastRow="0" w:firstColumn="0" w:lastColumn="0" w:oddVBand="0" w:evenVBand="0" w:oddHBand="0" w:evenHBand="0" w:firstRowFirstColumn="0" w:firstRowLastColumn="0" w:lastRowFirstColumn="0" w:lastRowLastColumn="0"/>
            </w:pPr>
            <w:r w:rsidRPr="007A02F8">
              <w:t>Hệ thống hai giai đoạn</w:t>
            </w:r>
          </w:p>
        </w:tc>
      </w:tr>
      <w:tr w:rsidR="007A02F8" w:rsidRPr="007A02F8" w14:paraId="44A98906" w14:textId="77777777" w:rsidTr="007A02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hideMark/>
          </w:tcPr>
          <w:p w14:paraId="11E73867" w14:textId="77777777" w:rsidR="007A02F8" w:rsidRPr="007A02F8" w:rsidRDefault="007A02F8" w:rsidP="007A02F8">
            <w:pPr>
              <w:ind w:firstLine="0"/>
            </w:pPr>
            <w:r w:rsidRPr="007A02F8">
              <w:t>Candidate Recall</w:t>
            </w:r>
          </w:p>
        </w:tc>
        <w:tc>
          <w:tcPr>
            <w:tcW w:w="2126" w:type="dxa"/>
            <w:hideMark/>
          </w:tcPr>
          <w:p w14:paraId="6E6B84EE" w14:textId="77777777" w:rsidR="007A02F8" w:rsidRPr="007A02F8" w:rsidRDefault="007A02F8" w:rsidP="007A02F8">
            <w:pPr>
              <w:ind w:firstLine="0"/>
              <w:cnfStyle w:val="000000100000" w:firstRow="0" w:lastRow="0" w:firstColumn="0" w:lastColumn="0" w:oddVBand="0" w:evenVBand="0" w:oddHBand="1" w:evenHBand="0" w:firstRowFirstColumn="0" w:firstRowLastColumn="0" w:lastRowFirstColumn="0" w:lastRowLastColumn="0"/>
            </w:pPr>
            <w:r w:rsidRPr="007A02F8">
              <w:t>27,321%</w:t>
            </w:r>
          </w:p>
        </w:tc>
        <w:tc>
          <w:tcPr>
            <w:tcW w:w="2977" w:type="dxa"/>
            <w:hideMark/>
          </w:tcPr>
          <w:p w14:paraId="2DD7A389" w14:textId="77777777" w:rsidR="007A02F8" w:rsidRPr="007A02F8" w:rsidRDefault="007A02F8" w:rsidP="007A02F8">
            <w:pPr>
              <w:ind w:firstLine="0"/>
              <w:cnfStyle w:val="000000100000" w:firstRow="0" w:lastRow="0" w:firstColumn="0" w:lastColumn="0" w:oddVBand="0" w:evenVBand="0" w:oddHBand="1" w:evenHBand="0" w:firstRowFirstColumn="0" w:firstRowLastColumn="0" w:lastRowFirstColumn="0" w:lastRowLastColumn="0"/>
            </w:pPr>
            <w:r w:rsidRPr="007A02F8">
              <w:t>34,444%</w:t>
            </w:r>
          </w:p>
        </w:tc>
      </w:tr>
      <w:tr w:rsidR="007A02F8" w:rsidRPr="007A02F8" w14:paraId="0A01AD4F" w14:textId="77777777" w:rsidTr="007A02F8">
        <w:tc>
          <w:tcPr>
            <w:cnfStyle w:val="001000000000" w:firstRow="0" w:lastRow="0" w:firstColumn="1" w:lastColumn="0" w:oddVBand="0" w:evenVBand="0" w:oddHBand="0" w:evenHBand="0" w:firstRowFirstColumn="0" w:firstRowLastColumn="0" w:lastRowFirstColumn="0" w:lastRowLastColumn="0"/>
            <w:tcW w:w="3681" w:type="dxa"/>
            <w:hideMark/>
          </w:tcPr>
          <w:p w14:paraId="36FA853F" w14:textId="77777777" w:rsidR="007A02F8" w:rsidRPr="007A02F8" w:rsidRDefault="007A02F8" w:rsidP="007A02F8">
            <w:pPr>
              <w:ind w:firstLine="0"/>
            </w:pPr>
            <w:r w:rsidRPr="007A02F8">
              <w:t>HitRate@10</w:t>
            </w:r>
          </w:p>
        </w:tc>
        <w:tc>
          <w:tcPr>
            <w:tcW w:w="2126" w:type="dxa"/>
            <w:hideMark/>
          </w:tcPr>
          <w:p w14:paraId="43D6821A" w14:textId="77777777" w:rsidR="007A02F8" w:rsidRPr="007A02F8" w:rsidRDefault="007A02F8" w:rsidP="007A02F8">
            <w:pPr>
              <w:ind w:firstLine="0"/>
              <w:cnfStyle w:val="000000000000" w:firstRow="0" w:lastRow="0" w:firstColumn="0" w:lastColumn="0" w:oddVBand="0" w:evenVBand="0" w:oddHBand="0" w:evenHBand="0" w:firstRowFirstColumn="0" w:firstRowLastColumn="0" w:lastRowFirstColumn="0" w:lastRowLastColumn="0"/>
            </w:pPr>
            <w:r w:rsidRPr="007A02F8">
              <w:t>3,038%</w:t>
            </w:r>
          </w:p>
        </w:tc>
        <w:tc>
          <w:tcPr>
            <w:tcW w:w="2977" w:type="dxa"/>
            <w:hideMark/>
          </w:tcPr>
          <w:p w14:paraId="1749EC79" w14:textId="77777777" w:rsidR="007A02F8" w:rsidRPr="007A02F8" w:rsidRDefault="007A02F8" w:rsidP="007A02F8">
            <w:pPr>
              <w:ind w:firstLine="0"/>
              <w:cnfStyle w:val="000000000000" w:firstRow="0" w:lastRow="0" w:firstColumn="0" w:lastColumn="0" w:oddVBand="0" w:evenVBand="0" w:oddHBand="0" w:evenHBand="0" w:firstRowFirstColumn="0" w:firstRowLastColumn="0" w:lastRowFirstColumn="0" w:lastRowLastColumn="0"/>
            </w:pPr>
            <w:r w:rsidRPr="007A02F8">
              <w:t>3,518%</w:t>
            </w:r>
          </w:p>
        </w:tc>
      </w:tr>
      <w:tr w:rsidR="007A02F8" w:rsidRPr="007A02F8" w14:paraId="5C3B8874" w14:textId="77777777" w:rsidTr="007A02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hideMark/>
          </w:tcPr>
          <w:p w14:paraId="7D6270E2" w14:textId="77777777" w:rsidR="007A02F8" w:rsidRPr="007A02F8" w:rsidRDefault="007A02F8" w:rsidP="007A02F8">
            <w:pPr>
              <w:ind w:firstLine="0"/>
            </w:pPr>
            <w:r w:rsidRPr="007A02F8">
              <w:t>NDCG@10</w:t>
            </w:r>
          </w:p>
        </w:tc>
        <w:tc>
          <w:tcPr>
            <w:tcW w:w="2126" w:type="dxa"/>
            <w:hideMark/>
          </w:tcPr>
          <w:p w14:paraId="44918F5A" w14:textId="77777777" w:rsidR="007A02F8" w:rsidRPr="007A02F8" w:rsidRDefault="007A02F8" w:rsidP="007A02F8">
            <w:pPr>
              <w:ind w:firstLine="0"/>
              <w:cnfStyle w:val="000000100000" w:firstRow="0" w:lastRow="0" w:firstColumn="0" w:lastColumn="0" w:oddVBand="0" w:evenVBand="0" w:oddHBand="1" w:evenHBand="0" w:firstRowFirstColumn="0" w:firstRowLastColumn="0" w:lastRowFirstColumn="0" w:lastRowLastColumn="0"/>
            </w:pPr>
            <w:r w:rsidRPr="007A02F8">
              <w:t>2,106%</w:t>
            </w:r>
          </w:p>
        </w:tc>
        <w:tc>
          <w:tcPr>
            <w:tcW w:w="2977" w:type="dxa"/>
            <w:hideMark/>
          </w:tcPr>
          <w:p w14:paraId="1F355646" w14:textId="77777777" w:rsidR="007A02F8" w:rsidRPr="007A02F8" w:rsidRDefault="007A02F8" w:rsidP="007A02F8">
            <w:pPr>
              <w:ind w:firstLine="0"/>
              <w:cnfStyle w:val="000000100000" w:firstRow="0" w:lastRow="0" w:firstColumn="0" w:lastColumn="0" w:oddVBand="0" w:evenVBand="0" w:oddHBand="1" w:evenHBand="0" w:firstRowFirstColumn="0" w:firstRowLastColumn="0" w:lastRowFirstColumn="0" w:lastRowLastColumn="0"/>
            </w:pPr>
            <w:r w:rsidRPr="007A02F8">
              <w:t>2,489%</w:t>
            </w:r>
          </w:p>
        </w:tc>
      </w:tr>
      <w:tr w:rsidR="007A02F8" w:rsidRPr="007A02F8" w14:paraId="3BBDD2AC" w14:textId="77777777" w:rsidTr="007A02F8">
        <w:tc>
          <w:tcPr>
            <w:cnfStyle w:val="001000000000" w:firstRow="0" w:lastRow="0" w:firstColumn="1" w:lastColumn="0" w:oddVBand="0" w:evenVBand="0" w:oddHBand="0" w:evenHBand="0" w:firstRowFirstColumn="0" w:firstRowLastColumn="0" w:lastRowFirstColumn="0" w:lastRowLastColumn="0"/>
            <w:tcW w:w="3681" w:type="dxa"/>
            <w:hideMark/>
          </w:tcPr>
          <w:p w14:paraId="72EEBFDA" w14:textId="77777777" w:rsidR="007A02F8" w:rsidRPr="007A02F8" w:rsidRDefault="007A02F8" w:rsidP="007A02F8">
            <w:pPr>
              <w:ind w:firstLine="0"/>
            </w:pPr>
            <w:r w:rsidRPr="007A02F8">
              <w:t>HitRate@50</w:t>
            </w:r>
          </w:p>
        </w:tc>
        <w:tc>
          <w:tcPr>
            <w:tcW w:w="2126" w:type="dxa"/>
            <w:hideMark/>
          </w:tcPr>
          <w:p w14:paraId="4C42F5BF" w14:textId="77777777" w:rsidR="007A02F8" w:rsidRPr="007A02F8" w:rsidRDefault="007A02F8" w:rsidP="007A02F8">
            <w:pPr>
              <w:ind w:firstLine="0"/>
              <w:cnfStyle w:val="000000000000" w:firstRow="0" w:lastRow="0" w:firstColumn="0" w:lastColumn="0" w:oddVBand="0" w:evenVBand="0" w:oddHBand="0" w:evenHBand="0" w:firstRowFirstColumn="0" w:firstRowLastColumn="0" w:lastRowFirstColumn="0" w:lastRowLastColumn="0"/>
            </w:pPr>
            <w:r w:rsidRPr="007A02F8">
              <w:t>6,556%</w:t>
            </w:r>
          </w:p>
        </w:tc>
        <w:tc>
          <w:tcPr>
            <w:tcW w:w="2977" w:type="dxa"/>
            <w:hideMark/>
          </w:tcPr>
          <w:p w14:paraId="3FDA7B6D" w14:textId="77777777" w:rsidR="007A02F8" w:rsidRPr="007A02F8" w:rsidRDefault="007A02F8" w:rsidP="007A02F8">
            <w:pPr>
              <w:ind w:firstLine="0"/>
              <w:cnfStyle w:val="000000000000" w:firstRow="0" w:lastRow="0" w:firstColumn="0" w:lastColumn="0" w:oddVBand="0" w:evenVBand="0" w:oddHBand="0" w:evenHBand="0" w:firstRowFirstColumn="0" w:firstRowLastColumn="0" w:lastRowFirstColumn="0" w:lastRowLastColumn="0"/>
            </w:pPr>
            <w:r w:rsidRPr="007A02F8">
              <w:t>6,962%</w:t>
            </w:r>
          </w:p>
        </w:tc>
      </w:tr>
      <w:tr w:rsidR="007A02F8" w:rsidRPr="007A02F8" w14:paraId="4031E347" w14:textId="77777777" w:rsidTr="007A02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hideMark/>
          </w:tcPr>
          <w:p w14:paraId="7C47F4A9" w14:textId="77777777" w:rsidR="007A02F8" w:rsidRPr="007A02F8" w:rsidRDefault="007A02F8" w:rsidP="007A02F8">
            <w:pPr>
              <w:ind w:firstLine="0"/>
            </w:pPr>
            <w:r w:rsidRPr="007A02F8">
              <w:t>NDCG@50</w:t>
            </w:r>
          </w:p>
        </w:tc>
        <w:tc>
          <w:tcPr>
            <w:tcW w:w="2126" w:type="dxa"/>
            <w:hideMark/>
          </w:tcPr>
          <w:p w14:paraId="6F81F1FA" w14:textId="77777777" w:rsidR="007A02F8" w:rsidRPr="007A02F8" w:rsidRDefault="007A02F8" w:rsidP="007A02F8">
            <w:pPr>
              <w:ind w:firstLine="0"/>
              <w:cnfStyle w:val="000000100000" w:firstRow="0" w:lastRow="0" w:firstColumn="0" w:lastColumn="0" w:oddVBand="0" w:evenVBand="0" w:oddHBand="1" w:evenHBand="0" w:firstRowFirstColumn="0" w:firstRowLastColumn="0" w:lastRowFirstColumn="0" w:lastRowLastColumn="0"/>
            </w:pPr>
            <w:r w:rsidRPr="007A02F8">
              <w:t>2,863%</w:t>
            </w:r>
          </w:p>
        </w:tc>
        <w:tc>
          <w:tcPr>
            <w:tcW w:w="2977" w:type="dxa"/>
            <w:hideMark/>
          </w:tcPr>
          <w:p w14:paraId="672CE3F4" w14:textId="77777777" w:rsidR="007A02F8" w:rsidRPr="007A02F8" w:rsidRDefault="007A02F8" w:rsidP="007A02F8">
            <w:pPr>
              <w:ind w:firstLine="0"/>
              <w:cnfStyle w:val="000000100000" w:firstRow="0" w:lastRow="0" w:firstColumn="0" w:lastColumn="0" w:oddVBand="0" w:evenVBand="0" w:oddHBand="1" w:evenHBand="0" w:firstRowFirstColumn="0" w:firstRowLastColumn="0" w:lastRowFirstColumn="0" w:lastRowLastColumn="0"/>
            </w:pPr>
            <w:r w:rsidRPr="007A02F8">
              <w:t>3,223%</w:t>
            </w:r>
          </w:p>
        </w:tc>
      </w:tr>
      <w:tr w:rsidR="007A02F8" w:rsidRPr="007A02F8" w14:paraId="2EBA11F9" w14:textId="77777777" w:rsidTr="007A02F8">
        <w:tc>
          <w:tcPr>
            <w:cnfStyle w:val="001000000000" w:firstRow="0" w:lastRow="0" w:firstColumn="1" w:lastColumn="0" w:oddVBand="0" w:evenVBand="0" w:oddHBand="0" w:evenHBand="0" w:firstRowFirstColumn="0" w:firstRowLastColumn="0" w:lastRowFirstColumn="0" w:lastRowLastColumn="0"/>
            <w:tcW w:w="3681" w:type="dxa"/>
            <w:hideMark/>
          </w:tcPr>
          <w:p w14:paraId="54E8FA40" w14:textId="77777777" w:rsidR="007A02F8" w:rsidRPr="007A02F8" w:rsidRDefault="007A02F8" w:rsidP="007A02F8">
            <w:pPr>
              <w:ind w:firstLine="0"/>
            </w:pPr>
            <w:r w:rsidRPr="007A02F8">
              <w:t>HitRate@100</w:t>
            </w:r>
          </w:p>
        </w:tc>
        <w:tc>
          <w:tcPr>
            <w:tcW w:w="2126" w:type="dxa"/>
            <w:hideMark/>
          </w:tcPr>
          <w:p w14:paraId="08D552D4" w14:textId="77777777" w:rsidR="007A02F8" w:rsidRPr="007A02F8" w:rsidRDefault="007A02F8" w:rsidP="007A02F8">
            <w:pPr>
              <w:ind w:firstLine="0"/>
              <w:cnfStyle w:val="000000000000" w:firstRow="0" w:lastRow="0" w:firstColumn="0" w:lastColumn="0" w:oddVBand="0" w:evenVBand="0" w:oddHBand="0" w:evenHBand="0" w:firstRowFirstColumn="0" w:firstRowLastColumn="0" w:lastRowFirstColumn="0" w:lastRowLastColumn="0"/>
            </w:pPr>
            <w:r w:rsidRPr="007A02F8">
              <w:t>9,142%</w:t>
            </w:r>
          </w:p>
        </w:tc>
        <w:tc>
          <w:tcPr>
            <w:tcW w:w="2977" w:type="dxa"/>
            <w:hideMark/>
          </w:tcPr>
          <w:p w14:paraId="7AD73FDE" w14:textId="77777777" w:rsidR="007A02F8" w:rsidRPr="007A02F8" w:rsidRDefault="007A02F8" w:rsidP="007A02F8">
            <w:pPr>
              <w:ind w:firstLine="0"/>
              <w:cnfStyle w:val="000000000000" w:firstRow="0" w:lastRow="0" w:firstColumn="0" w:lastColumn="0" w:oddVBand="0" w:evenVBand="0" w:oddHBand="0" w:evenHBand="0" w:firstRowFirstColumn="0" w:firstRowLastColumn="0" w:lastRowFirstColumn="0" w:lastRowLastColumn="0"/>
            </w:pPr>
            <w:r w:rsidRPr="007A02F8">
              <w:t>9,521%</w:t>
            </w:r>
          </w:p>
        </w:tc>
      </w:tr>
      <w:tr w:rsidR="007A02F8" w:rsidRPr="007A02F8" w14:paraId="786E3621" w14:textId="77777777" w:rsidTr="007A02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hideMark/>
          </w:tcPr>
          <w:p w14:paraId="33504DB5" w14:textId="77777777" w:rsidR="007A02F8" w:rsidRPr="007A02F8" w:rsidRDefault="007A02F8" w:rsidP="007A02F8">
            <w:pPr>
              <w:ind w:firstLine="0"/>
            </w:pPr>
            <w:r w:rsidRPr="007A02F8">
              <w:t>NDCG@100</w:t>
            </w:r>
          </w:p>
        </w:tc>
        <w:tc>
          <w:tcPr>
            <w:tcW w:w="2126" w:type="dxa"/>
            <w:hideMark/>
          </w:tcPr>
          <w:p w14:paraId="2AC1E0D6" w14:textId="77777777" w:rsidR="007A02F8" w:rsidRPr="007A02F8" w:rsidRDefault="007A02F8" w:rsidP="007A02F8">
            <w:pPr>
              <w:ind w:firstLine="0"/>
              <w:cnfStyle w:val="000000100000" w:firstRow="0" w:lastRow="0" w:firstColumn="0" w:lastColumn="0" w:oddVBand="0" w:evenVBand="0" w:oddHBand="1" w:evenHBand="0" w:firstRowFirstColumn="0" w:firstRowLastColumn="0" w:lastRowFirstColumn="0" w:lastRowLastColumn="0"/>
            </w:pPr>
            <w:r w:rsidRPr="007A02F8">
              <w:t>3,282%</w:t>
            </w:r>
          </w:p>
        </w:tc>
        <w:tc>
          <w:tcPr>
            <w:tcW w:w="2977" w:type="dxa"/>
            <w:hideMark/>
          </w:tcPr>
          <w:p w14:paraId="6ADB418A" w14:textId="77777777" w:rsidR="007A02F8" w:rsidRPr="007A02F8" w:rsidRDefault="007A02F8" w:rsidP="007A02F8">
            <w:pPr>
              <w:ind w:firstLine="0"/>
              <w:cnfStyle w:val="000000100000" w:firstRow="0" w:lastRow="0" w:firstColumn="0" w:lastColumn="0" w:oddVBand="0" w:evenVBand="0" w:oddHBand="1" w:evenHBand="0" w:firstRowFirstColumn="0" w:firstRowLastColumn="0" w:lastRowFirstColumn="0" w:lastRowLastColumn="0"/>
            </w:pPr>
            <w:r w:rsidRPr="007A02F8">
              <w:t>3,636%</w:t>
            </w:r>
          </w:p>
        </w:tc>
      </w:tr>
    </w:tbl>
    <w:p w14:paraId="7DCD4646" w14:textId="5A855EF4" w:rsidR="007A02F8" w:rsidRDefault="007A02F8" w:rsidP="007A02F8">
      <w:pPr>
        <w:ind w:firstLine="0"/>
        <w:sectPr w:rsidR="007A02F8" w:rsidSect="009165B5">
          <w:pgSz w:w="11907" w:h="16840" w:code="9"/>
          <w:pgMar w:top="1701" w:right="1134" w:bottom="1701" w:left="1985" w:header="709" w:footer="709" w:gutter="0"/>
          <w:cols w:space="708"/>
          <w:docGrid w:linePitch="360"/>
        </w:sectPr>
      </w:pPr>
    </w:p>
    <w:p w14:paraId="1F07F9F6" w14:textId="12A4A7FD" w:rsidR="007A02F8" w:rsidRDefault="007A02F8" w:rsidP="007A02F8">
      <w:pPr>
        <w:pStyle w:val="Heading2"/>
      </w:pPr>
      <w:bookmarkStart w:id="80" w:name="_Toc241658179"/>
      <w:bookmarkStart w:id="81" w:name="_Toc169424253"/>
      <w:r>
        <w:t>Đánh giá chatbot RAG hỗ trợ gợi ý và tìm kiếm</w:t>
      </w:r>
      <w:bookmarkEnd w:id="80"/>
    </w:p>
    <w:p w14:paraId="100D07CB" w14:textId="699D9703" w:rsidR="007A02F8" w:rsidRDefault="007A02F8" w:rsidP="007A02F8">
      <w:pPr>
        <w:pStyle w:val="Heading3"/>
      </w:pPr>
      <w:bookmarkStart w:id="82" w:name="_Toc241658180"/>
      <w:r>
        <w:t>Kịch bản kiểm thử chức năng chatbot</w:t>
      </w:r>
      <w:bookmarkEnd w:id="82"/>
    </w:p>
    <w:p w14:paraId="5EF0BDC7" w14:textId="77777777" w:rsidR="007A02F8" w:rsidRDefault="007A02F8" w:rsidP="007A02F8">
      <w:pPr>
        <w:ind w:firstLine="0"/>
      </w:pPr>
      <w:r>
        <w:t>- Tìm kiếm sản phẩm theo nhu cầu ngôn ngữ tự nhiên.</w:t>
      </w:r>
    </w:p>
    <w:p w14:paraId="54AD5CA0" w14:textId="77777777" w:rsidR="007A02F8" w:rsidRDefault="007A02F8" w:rsidP="007A02F8">
      <w:pPr>
        <w:ind w:firstLine="0"/>
      </w:pPr>
      <w:r>
        <w:t>- Yêu cầu gợi ý sản phẩm dựa trên preference hoặc lịch sử tương tác.</w:t>
      </w:r>
    </w:p>
    <w:p w14:paraId="19C73E18" w14:textId="77777777" w:rsidR="007A02F8" w:rsidRDefault="007A02F8" w:rsidP="007A02F8">
      <w:pPr>
        <w:ind w:firstLine="0"/>
      </w:pPr>
      <w:r>
        <w:t>- Tinh chỉnh yêu cầu, ví dụ theo giá, màu sắc, kiểu dáng hoặc nhóm sản phẩm.</w:t>
      </w:r>
    </w:p>
    <w:p w14:paraId="0BA5DBA4" w14:textId="77777777" w:rsidR="007A02F8" w:rsidRDefault="007A02F8" w:rsidP="007A02F8">
      <w:pPr>
        <w:ind w:firstLine="0"/>
      </w:pPr>
      <w:r>
        <w:t>- Yêu cầu giải thích lý do gợi ý một sản phẩm.</w:t>
      </w:r>
    </w:p>
    <w:p w14:paraId="74E7C98A" w14:textId="77777777" w:rsidR="007A02F8" w:rsidRDefault="007A02F8" w:rsidP="007A02F8">
      <w:pPr>
        <w:ind w:firstLine="0"/>
      </w:pPr>
      <w:r>
        <w:t>- So sánh hai sản phẩm.</w:t>
      </w:r>
    </w:p>
    <w:p w14:paraId="7B2B9E5A" w14:textId="77777777" w:rsidR="007A02F8" w:rsidRDefault="007A02F8" w:rsidP="007A02F8">
      <w:pPr>
        <w:ind w:firstLine="0"/>
      </w:pPr>
      <w:r>
        <w:t>- Tình huống dữ liệu thiếu: chatbot phải nêu rõ thông tin chưa có thay vì suy diễn.</w:t>
      </w:r>
    </w:p>
    <w:p w14:paraId="5366E033" w14:textId="7516CFC9" w:rsidR="007A02F8" w:rsidRDefault="007A02F8" w:rsidP="007A02F8">
      <w:pPr>
        <w:pStyle w:val="Heading3"/>
      </w:pPr>
      <w:bookmarkStart w:id="83" w:name="_Toc241658181"/>
      <w:r>
        <w:t>Đánh giá chất lượng phản hồi và tính có căn cứ</w:t>
      </w:r>
      <w:bookmarkEnd w:id="83"/>
    </w:p>
    <w:p w14:paraId="2CB3E7F5" w14:textId="77777777" w:rsidR="007A02F8" w:rsidRDefault="007A02F8" w:rsidP="007A02F8">
      <w:pPr>
        <w:ind w:firstLine="0"/>
      </w:pPr>
      <w:r>
        <w:t>- Tỷ lệ yêu cầu được phân loại đúng ý định: ________________________________</w:t>
      </w:r>
    </w:p>
    <w:p w14:paraId="0CD67D45" w14:textId="77777777" w:rsidR="007A02F8" w:rsidRDefault="007A02F8" w:rsidP="007A02F8">
      <w:pPr>
        <w:ind w:firstLine="0"/>
      </w:pPr>
      <w:r>
        <w:t>- Tỷ lệ phản hồi có truy xuất được thông tin sản phẩm liên quan: ________________________________</w:t>
      </w:r>
    </w:p>
    <w:p w14:paraId="1B907CB0" w14:textId="77777777" w:rsidR="007A02F8" w:rsidRDefault="007A02F8" w:rsidP="007A02F8">
      <w:pPr>
        <w:ind w:firstLine="0"/>
      </w:pPr>
      <w:r>
        <w:t>- Tỷ lệ phản hồi có căn cứ dữ liệu: ________________________________</w:t>
      </w:r>
    </w:p>
    <w:p w14:paraId="110C1D65" w14:textId="77777777" w:rsidR="007A02F8" w:rsidRDefault="007A02F8" w:rsidP="007A02F8">
      <w:pPr>
        <w:ind w:firstLine="0"/>
      </w:pPr>
      <w:r>
        <w:t>- Thời gian phản hồi trung bình: ________________________________</w:t>
      </w:r>
    </w:p>
    <w:p w14:paraId="18D05AAD" w14:textId="77777777" w:rsidR="007A02F8" w:rsidRDefault="007A02F8" w:rsidP="007A02F8">
      <w:pPr>
        <w:ind w:firstLine="0"/>
      </w:pPr>
      <w:r>
        <w:t>- Nhận xét các trường hợp chatbot chưa xử lý tốt và nguyên nhân.</w:t>
      </w:r>
    </w:p>
    <w:p w14:paraId="27463333" w14:textId="12CE33D1" w:rsidR="007A02F8" w:rsidRDefault="007A02F8" w:rsidP="007A02F8">
      <w:pPr>
        <w:ind w:firstLine="0"/>
      </w:pPr>
      <w:r>
        <w:t>Chỉ điền số liệu cho mục này sau khi chatbot RAG đã được tích hợp với nguồn tri thức và được kiểm thử. Giao diện chat hiện có không nên được báo cáo là kết quả RAG nếu chưa thực hiện truy xuất và sinh phản hồi có căn cứ.</w:t>
      </w:r>
    </w:p>
    <w:p w14:paraId="4B26E346" w14:textId="3C95CA15" w:rsidR="007A02F8" w:rsidRDefault="007A02F8" w:rsidP="007A02F8">
      <w:pPr>
        <w:pStyle w:val="Heading2"/>
      </w:pPr>
      <w:bookmarkStart w:id="84" w:name="_Toc241658182"/>
      <w:r>
        <w:t>Đánh giá hệ thống web và API</w:t>
      </w:r>
      <w:bookmarkEnd w:id="84"/>
    </w:p>
    <w:p w14:paraId="2DE9D3AA" w14:textId="5A37A301" w:rsidR="007A02F8" w:rsidRDefault="007A02F8" w:rsidP="007A02F8">
      <w:pPr>
        <w:pStyle w:val="Heading3"/>
      </w:pPr>
      <w:bookmarkStart w:id="85" w:name="_Toc241658183"/>
      <w:r>
        <w:t>Giao diện và luồng hoạt động chính</w:t>
      </w:r>
      <w:bookmarkEnd w:id="85"/>
    </w:p>
    <w:p w14:paraId="7E69F56C" w14:textId="77777777" w:rsidR="007A02F8" w:rsidRDefault="007A02F8" w:rsidP="007A02F8">
      <w:pPr>
        <w:ind w:firstLine="0"/>
      </w:pPr>
      <w:r>
        <w:t>- Giao diện duyệt và tìm kiếm sản phẩm.</w:t>
      </w:r>
    </w:p>
    <w:p w14:paraId="41F93A2D" w14:textId="77777777" w:rsidR="007A02F8" w:rsidRDefault="007A02F8" w:rsidP="007A02F8">
      <w:pPr>
        <w:ind w:firstLine="0"/>
      </w:pPr>
      <w:r>
        <w:t>- Giao diện hiển thị danh sách gợi ý Top-K.</w:t>
      </w:r>
    </w:p>
    <w:p w14:paraId="1139B9A0" w14:textId="77777777" w:rsidR="007A02F8" w:rsidRDefault="007A02F8" w:rsidP="007A02F8">
      <w:pPr>
        <w:ind w:firstLine="0"/>
      </w:pPr>
      <w:r>
        <w:t>- Giao diện chi tiết sản phẩm, giỏ hàng, đơn hàng và so sánh sản phẩm.</w:t>
      </w:r>
    </w:p>
    <w:p w14:paraId="6E92EA77" w14:textId="77777777" w:rsidR="007A02F8" w:rsidRDefault="007A02F8" w:rsidP="007A02F8">
      <w:pPr>
        <w:ind w:firstLine="0"/>
      </w:pPr>
      <w:r>
        <w:t>- Giao diện trợ lý mua sắm bằng hội thoại.</w:t>
      </w:r>
    </w:p>
    <w:p w14:paraId="1539D20A" w14:textId="77777777" w:rsidR="007A02F8" w:rsidRDefault="007A02F8" w:rsidP="007A02F8">
      <w:pPr>
        <w:ind w:firstLine="0"/>
      </w:pPr>
      <w:r>
        <w:t>- Minh họa luồng: người dùng gửi yêu cầu → chatbot/RAG hoặc API xử lý → hệ thống truy xuất/gợi ý → hiển thị phản hồi và sản phẩm.</w:t>
      </w:r>
    </w:p>
    <w:p w14:paraId="663B9861" w14:textId="4B2242F3" w:rsidR="007A02F8" w:rsidRDefault="007A02F8" w:rsidP="007A02F8">
      <w:pPr>
        <w:pStyle w:val="Heading3"/>
      </w:pPr>
      <w:bookmarkStart w:id="86" w:name="_Toc241658184"/>
      <w:r>
        <w:t>Kiểm thử các chức năng chính</w:t>
      </w:r>
      <w:bookmarkEnd w:id="86"/>
    </w:p>
    <w:p w14:paraId="1751BDC6" w14:textId="77777777" w:rsidR="007A02F8" w:rsidRDefault="007A02F8" w:rsidP="007A02F8">
      <w:pPr>
        <w:ind w:firstLine="0"/>
      </w:pPr>
      <w:r>
        <w:t>- API gợi ý cá nhân hóa.</w:t>
      </w:r>
    </w:p>
    <w:p w14:paraId="35EA040F" w14:textId="77777777" w:rsidR="007A02F8" w:rsidRDefault="007A02F8" w:rsidP="007A02F8">
      <w:pPr>
        <w:ind w:firstLine="0"/>
      </w:pPr>
      <w:r>
        <w:t>- API tìm kiếm sản phẩm tương tự.</w:t>
      </w:r>
    </w:p>
    <w:p w14:paraId="6DAA96F4" w14:textId="77777777" w:rsidR="007A02F8" w:rsidRDefault="007A02F8" w:rsidP="007A02F8">
      <w:pPr>
        <w:ind w:firstLine="0"/>
      </w:pPr>
      <w:r>
        <w:t>- API truy hồi vector sản phẩm.</w:t>
      </w:r>
    </w:p>
    <w:p w14:paraId="446DF0DF" w14:textId="77777777" w:rsidR="007A02F8" w:rsidRDefault="007A02F8" w:rsidP="007A02F8">
      <w:pPr>
        <w:ind w:firstLine="0"/>
      </w:pPr>
      <w:r>
        <w:t>- API quản lý catalog, giỏ hàng và đơn hàng.</w:t>
      </w:r>
    </w:p>
    <w:p w14:paraId="48BE79F2" w14:textId="77777777" w:rsidR="007A02F8" w:rsidRDefault="007A02F8" w:rsidP="007A02F8">
      <w:pPr>
        <w:ind w:firstLine="0"/>
      </w:pPr>
      <w:r>
        <w:t>- API chatbot RAG: ________________________________</w:t>
      </w:r>
    </w:p>
    <w:p w14:paraId="4E591813" w14:textId="77777777" w:rsidR="007A02F8" w:rsidRDefault="007A02F8" w:rsidP="007A02F8">
      <w:pPr>
        <w:ind w:firstLine="0"/>
      </w:pPr>
      <w:r>
        <w:t>- Bảng kịch bản kiểm thử, dữ liệu đầu vào, kết quả mong đợi và kết quả thực tế.</w:t>
      </w:r>
    </w:p>
    <w:p w14:paraId="4AFD5E9A" w14:textId="687AD593" w:rsidR="007A02F8" w:rsidRDefault="007A02F8" w:rsidP="007A02F8">
      <w:pPr>
        <w:pStyle w:val="Heading2"/>
      </w:pPr>
      <w:bookmarkStart w:id="87" w:name="_Toc241658185"/>
      <w:r>
        <w:t>Khai báo việc sử dụng AI trong quá trình thực hiện</w:t>
      </w:r>
      <w:bookmarkEnd w:id="87"/>
    </w:p>
    <w:p w14:paraId="752321A5" w14:textId="4F5E8BA1" w:rsidR="007A02F8" w:rsidRDefault="007A02F8" w:rsidP="007A02F8">
      <w:pPr>
        <w:pStyle w:val="Heading3"/>
      </w:pPr>
      <w:bookmarkStart w:id="88" w:name="_Toc241658186"/>
      <w:r>
        <w:t>Phạm vi công việc có sử dụng AI hỗ trợ</w:t>
      </w:r>
      <w:bookmarkEnd w:id="88"/>
    </w:p>
    <w:p w14:paraId="5FCE9FC4" w14:textId="77777777" w:rsidR="007A02F8" w:rsidRDefault="007A02F8" w:rsidP="007A02F8">
      <w:pPr>
        <w:ind w:firstLine="0"/>
      </w:pPr>
      <w:r>
        <w:t>- Hỗ trợ phân tích yêu cầu và tham khảo cấu trúc hệ thống.</w:t>
      </w:r>
    </w:p>
    <w:p w14:paraId="14D4008A" w14:textId="77777777" w:rsidR="007A02F8" w:rsidRDefault="007A02F8" w:rsidP="007A02F8">
      <w:pPr>
        <w:ind w:firstLine="0"/>
      </w:pPr>
      <w:r>
        <w:t>- Hỗ trợ gợi ý mã nguồn, giải thích lỗi và hỗ trợ debug.</w:t>
      </w:r>
    </w:p>
    <w:p w14:paraId="24257BE9" w14:textId="77777777" w:rsidR="007A02F8" w:rsidRDefault="007A02F8" w:rsidP="007A02F8">
      <w:pPr>
        <w:ind w:firstLine="0"/>
      </w:pPr>
      <w:r>
        <w:t>- Hỗ trợ diễn giải kết quả thực nghiệm và xây dựng tài liệu.</w:t>
      </w:r>
    </w:p>
    <w:p w14:paraId="4D0F61F3" w14:textId="77777777" w:rsidR="007A02F8" w:rsidRDefault="007A02F8" w:rsidP="007A02F8">
      <w:pPr>
        <w:ind w:firstLine="0"/>
      </w:pPr>
      <w:r>
        <w:t>- Các nội dung sử dụng AI khác: ________________________________</w:t>
      </w:r>
    </w:p>
    <w:p w14:paraId="622D8BFB" w14:textId="19FF383E" w:rsidR="007A02F8" w:rsidRDefault="007A02F8" w:rsidP="007A02F8">
      <w:pPr>
        <w:pStyle w:val="Heading3"/>
      </w:pPr>
      <w:bookmarkStart w:id="89" w:name="_Toc241658187"/>
      <w:r>
        <w:t>Kiểm tra và chỉnh sửa của sinh viên</w:t>
      </w:r>
      <w:bookmarkEnd w:id="89"/>
    </w:p>
    <w:p w14:paraId="085FFAD2" w14:textId="77777777" w:rsidR="007A02F8" w:rsidRDefault="007A02F8" w:rsidP="007A02F8">
      <w:pPr>
        <w:ind w:firstLine="0"/>
      </w:pPr>
      <w:r>
        <w:t>- Mã nguồn được sinh viên kiểm tra, chỉnh sửa và chạy thử trước khi đưa vào dự án.</w:t>
      </w:r>
    </w:p>
    <w:p w14:paraId="65260D93" w14:textId="77777777" w:rsidR="007A02F8" w:rsidRDefault="007A02F8" w:rsidP="007A02F8">
      <w:pPr>
        <w:ind w:firstLine="0"/>
      </w:pPr>
      <w:r>
        <w:t>- Số liệu trong báo cáo được lấy từ artifact, manifest và kết quả chạy thực nghiệm; không lấy từ nội dung AI sinh ra.</w:t>
      </w:r>
    </w:p>
    <w:p w14:paraId="7FE39E95" w14:textId="77777777" w:rsidR="007A02F8" w:rsidRDefault="007A02F8" w:rsidP="007A02F8">
      <w:pPr>
        <w:ind w:firstLine="0"/>
      </w:pPr>
      <w:r>
        <w:t>- Sinh viên chịu trách nhiệm về lựa chọn dữ liệu, kiến trúc, cấu hình, kết quả và nội dung trình bày của đồ án.</w:t>
      </w:r>
    </w:p>
    <w:p w14:paraId="5A47C6B1" w14:textId="0B7BB4BA" w:rsidR="007A02F8" w:rsidRDefault="007A02F8" w:rsidP="007A02F8">
      <w:pPr>
        <w:pStyle w:val="Heading2"/>
      </w:pPr>
      <w:bookmarkStart w:id="90" w:name="_Toc241658188"/>
      <w:r>
        <w:t>Tổng kết chương</w:t>
      </w:r>
      <w:bookmarkEnd w:id="90"/>
    </w:p>
    <w:p w14:paraId="0E9E6B37" w14:textId="77777777" w:rsidR="007A02F8" w:rsidRDefault="007A02F8" w:rsidP="007A02F8">
      <w:pPr>
        <w:ind w:firstLine="0"/>
      </w:pPr>
      <w:r>
        <w:t>- Tóm tắt môi trường, cấu hình và giao thức thực nghiệm.</w:t>
      </w:r>
    </w:p>
    <w:p w14:paraId="6E83DA92" w14:textId="77777777" w:rsidR="007A02F8" w:rsidRDefault="007A02F8" w:rsidP="007A02F8">
      <w:pPr>
        <w:ind w:firstLine="0"/>
      </w:pPr>
      <w:r>
        <w:t>- Tổng hợp kết quả của User Tower, chiến lược sinh ứng viên và reranker.</w:t>
      </w:r>
    </w:p>
    <w:p w14:paraId="5364F8B7" w14:textId="77777777" w:rsidR="007A02F8" w:rsidRDefault="007A02F8" w:rsidP="007A02F8">
      <w:pPr>
        <w:ind w:firstLine="0"/>
      </w:pPr>
      <w:r>
        <w:t>- Đánh giá mức độ đáp ứng của hệ thống web và chatbot RAG.</w:t>
      </w:r>
    </w:p>
    <w:p w14:paraId="0B0F75A0" w14:textId="63A6710D" w:rsidR="007A02F8" w:rsidRDefault="007A02F8" w:rsidP="007A02F8">
      <w:pPr>
        <w:ind w:firstLine="0"/>
      </w:pPr>
      <w:r>
        <w:t>- Dẫn sang phần Kết luận và hướng phát triển.</w:t>
      </w:r>
    </w:p>
    <w:p w14:paraId="470DF7FF" w14:textId="28D4E986" w:rsidR="00BB71A4" w:rsidRDefault="0007352A" w:rsidP="00B42C94">
      <w:pPr>
        <w:pStyle w:val="Heading1"/>
        <w:numPr>
          <w:ilvl w:val="0"/>
          <w:numId w:val="0"/>
        </w:numPr>
      </w:pPr>
      <w:bookmarkStart w:id="91" w:name="_Toc241658189"/>
      <w:r>
        <w:t>KẾT LUẬN</w:t>
      </w:r>
      <w:bookmarkEnd w:id="81"/>
      <w:bookmarkEnd w:id="91"/>
    </w:p>
    <w:p w14:paraId="7DEFC22E" w14:textId="77777777" w:rsidR="00B42C94" w:rsidRDefault="00B42C94" w:rsidP="00B42C94">
      <w:pPr>
        <w:pStyle w:val="Heading2"/>
        <w:numPr>
          <w:ilvl w:val="0"/>
          <w:numId w:val="0"/>
        </w:numPr>
        <w:ind w:left="576" w:hanging="576"/>
      </w:pPr>
      <w:bookmarkStart w:id="92" w:name="_Toc241658190"/>
      <w:r>
        <w:t>Đánh giá kết quả đạt được</w:t>
      </w:r>
      <w:bookmarkEnd w:id="92"/>
    </w:p>
    <w:p w14:paraId="39795FDA" w14:textId="549F4B50" w:rsidR="00494085" w:rsidRDefault="00494085" w:rsidP="00494085">
      <w:pPr>
        <w:pStyle w:val="Heading3"/>
        <w:numPr>
          <w:ilvl w:val="0"/>
          <w:numId w:val="0"/>
        </w:numPr>
        <w:ind w:left="720" w:hanging="720"/>
      </w:pPr>
      <w:bookmarkStart w:id="93" w:name="_Toc241658191"/>
      <w:r>
        <w:t>Đánh giá theo mục tiêu đề tài</w:t>
      </w:r>
      <w:bookmarkEnd w:id="93"/>
    </w:p>
    <w:p w14:paraId="005F032B" w14:textId="77777777" w:rsidR="00494085" w:rsidRDefault="00494085" w:rsidP="00494085">
      <w:pPr>
        <w:ind w:firstLine="0"/>
      </w:pPr>
      <w:r>
        <w:t>- Đánh giá việc xây dựng bộ dữ liệu Amazon có khả năng tái lập.</w:t>
      </w:r>
    </w:p>
    <w:p w14:paraId="58093B59" w14:textId="77777777" w:rsidR="00494085" w:rsidRDefault="00494085" w:rsidP="00494085">
      <w:pPr>
        <w:ind w:firstLine="0"/>
      </w:pPr>
      <w:r>
        <w:t>- Đánh giá việc xây dựng mô hình gợi ý đa phương thức hai giai đoạn.</w:t>
      </w:r>
    </w:p>
    <w:p w14:paraId="75369E0C" w14:textId="77777777" w:rsidR="00494085" w:rsidRDefault="00494085" w:rsidP="00494085">
      <w:pPr>
        <w:ind w:firstLine="0"/>
      </w:pPr>
      <w:r>
        <w:t>- Đánh giá việc xây dựng ứng dụng web/API minh họa hệ thống.</w:t>
      </w:r>
    </w:p>
    <w:p w14:paraId="4B5A1CFB" w14:textId="77777777" w:rsidR="00494085" w:rsidRDefault="00494085" w:rsidP="00494085">
      <w:pPr>
        <w:ind w:firstLine="0"/>
      </w:pPr>
      <w:r>
        <w:t>- Đánh giá việc xây dựng chatbot RAG theo kết quả kiểm thử thực tế.</w:t>
      </w:r>
    </w:p>
    <w:p w14:paraId="100D07F2" w14:textId="5B16B54E" w:rsidR="00494085" w:rsidRDefault="00494085" w:rsidP="00494085">
      <w:pPr>
        <w:ind w:firstLine="0"/>
      </w:pPr>
      <w:r>
        <w:t>- Đối chiếu từng mục tiêu trong phần “Thông tin đồ án” với kết quả đạt được.</w:t>
      </w:r>
    </w:p>
    <w:p w14:paraId="3136F855" w14:textId="6338A8E4" w:rsidR="00494085" w:rsidRDefault="00494085" w:rsidP="00494085">
      <w:pPr>
        <w:pStyle w:val="Heading3"/>
        <w:numPr>
          <w:ilvl w:val="0"/>
          <w:numId w:val="0"/>
        </w:numPr>
        <w:ind w:left="720" w:hanging="720"/>
      </w:pPr>
      <w:bookmarkStart w:id="94" w:name="_Toc241658192"/>
      <w:r w:rsidRPr="00494085">
        <w:t>Bảng đối chiếu yêu cầu tối thiểu và kết quả thực hiện</w:t>
      </w:r>
      <w:bookmarkEnd w:id="94"/>
    </w:p>
    <w:tbl>
      <w:tblPr>
        <w:tblStyle w:val="PlainTable1"/>
        <w:tblW w:w="8500" w:type="dxa"/>
        <w:tblLayout w:type="fixed"/>
        <w:tblLook w:val="04A0" w:firstRow="1" w:lastRow="0" w:firstColumn="1" w:lastColumn="0" w:noHBand="0" w:noVBand="1"/>
      </w:tblPr>
      <w:tblGrid>
        <w:gridCol w:w="1838"/>
        <w:gridCol w:w="2410"/>
        <w:gridCol w:w="2126"/>
        <w:gridCol w:w="2126"/>
      </w:tblGrid>
      <w:tr w:rsidR="00494085" w:rsidRPr="00494085" w14:paraId="2B3175C4" w14:textId="77777777" w:rsidTr="004940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5998E5C8" w14:textId="77777777" w:rsidR="00494085" w:rsidRPr="00494085" w:rsidRDefault="00494085" w:rsidP="00494085">
            <w:pPr>
              <w:ind w:firstLine="0"/>
            </w:pPr>
            <w:r w:rsidRPr="00494085">
              <w:t>Nội dung/Yêu cầu</w:t>
            </w:r>
          </w:p>
        </w:tc>
        <w:tc>
          <w:tcPr>
            <w:tcW w:w="2410" w:type="dxa"/>
            <w:hideMark/>
          </w:tcPr>
          <w:p w14:paraId="59B41B65" w14:textId="77777777" w:rsidR="00494085" w:rsidRPr="00494085" w:rsidRDefault="00494085" w:rsidP="00494085">
            <w:pPr>
              <w:ind w:firstLine="0"/>
              <w:cnfStyle w:val="100000000000" w:firstRow="1" w:lastRow="0" w:firstColumn="0" w:lastColumn="0" w:oddVBand="0" w:evenVBand="0" w:oddHBand="0" w:evenHBand="0" w:firstRowFirstColumn="0" w:firstRowLastColumn="0" w:lastRowFirstColumn="0" w:lastRowLastColumn="0"/>
            </w:pPr>
            <w:r w:rsidRPr="00494085">
              <w:t>Mức yêu cầu tối thiểu</w:t>
            </w:r>
          </w:p>
        </w:tc>
        <w:tc>
          <w:tcPr>
            <w:tcW w:w="2126" w:type="dxa"/>
            <w:hideMark/>
          </w:tcPr>
          <w:p w14:paraId="6D8BE78D" w14:textId="77777777" w:rsidR="00494085" w:rsidRPr="00494085" w:rsidRDefault="00494085" w:rsidP="00494085">
            <w:pPr>
              <w:ind w:firstLine="0"/>
              <w:cnfStyle w:val="100000000000" w:firstRow="1" w:lastRow="0" w:firstColumn="0" w:lastColumn="0" w:oddVBand="0" w:evenVBand="0" w:oddHBand="0" w:evenHBand="0" w:firstRowFirstColumn="0" w:firstRowLastColumn="0" w:lastRowFirstColumn="0" w:lastRowLastColumn="0"/>
            </w:pPr>
            <w:r w:rsidRPr="00494085">
              <w:t>Kết quả thực hiện</w:t>
            </w:r>
          </w:p>
        </w:tc>
        <w:tc>
          <w:tcPr>
            <w:tcW w:w="2126" w:type="dxa"/>
            <w:hideMark/>
          </w:tcPr>
          <w:p w14:paraId="2B3F01B6" w14:textId="77777777" w:rsidR="00494085" w:rsidRPr="00494085" w:rsidRDefault="00494085" w:rsidP="00494085">
            <w:pPr>
              <w:ind w:firstLine="0"/>
              <w:cnfStyle w:val="100000000000" w:firstRow="1" w:lastRow="0" w:firstColumn="0" w:lastColumn="0" w:oddVBand="0" w:evenVBand="0" w:oddHBand="0" w:evenHBand="0" w:firstRowFirstColumn="0" w:firstRowLastColumn="0" w:lastRowFirstColumn="0" w:lastRowLastColumn="0"/>
            </w:pPr>
            <w:r w:rsidRPr="00494085">
              <w:t>Đánh giá</w:t>
            </w:r>
          </w:p>
        </w:tc>
      </w:tr>
      <w:tr w:rsidR="00494085" w:rsidRPr="00494085" w14:paraId="2F1D78CE" w14:textId="77777777" w:rsidTr="004940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237FA118" w14:textId="77777777" w:rsidR="00494085" w:rsidRPr="00494085" w:rsidRDefault="00494085" w:rsidP="00494085">
            <w:pPr>
              <w:ind w:firstLine="0"/>
            </w:pPr>
            <w:r w:rsidRPr="00494085">
              <w:t>Chuẩn bị dữ liệu</w:t>
            </w:r>
          </w:p>
        </w:tc>
        <w:tc>
          <w:tcPr>
            <w:tcW w:w="2410" w:type="dxa"/>
            <w:hideMark/>
          </w:tcPr>
          <w:p w14:paraId="7253D4BB" w14:textId="77777777" w:rsidR="00494085" w:rsidRPr="00494085" w:rsidRDefault="00494085" w:rsidP="00494085">
            <w:pPr>
              <w:ind w:firstLine="0"/>
              <w:cnfStyle w:val="000000100000" w:firstRow="0" w:lastRow="0" w:firstColumn="0" w:lastColumn="0" w:oddVBand="0" w:evenVBand="0" w:oddHBand="1" w:evenHBand="0" w:firstRowFirstColumn="0" w:firstRowLastColumn="0" w:lastRowFirstColumn="0" w:lastRowLastColumn="0"/>
            </w:pPr>
            <w:r w:rsidRPr="00494085">
              <w:t>Có bộ dữ liệu phù hợp và tập train/test</w:t>
            </w:r>
          </w:p>
        </w:tc>
        <w:tc>
          <w:tcPr>
            <w:tcW w:w="2126" w:type="dxa"/>
            <w:hideMark/>
          </w:tcPr>
          <w:p w14:paraId="151500EC" w14:textId="53AFC84B" w:rsidR="00494085" w:rsidRPr="00494085" w:rsidRDefault="00494085" w:rsidP="00494085">
            <w:pPr>
              <w:ind w:firstLine="0"/>
              <w:cnfStyle w:val="000000100000" w:firstRow="0" w:lastRow="0" w:firstColumn="0" w:lastColumn="0" w:oddVBand="0" w:evenVBand="0" w:oddHBand="1" w:evenHBand="0" w:firstRowFirstColumn="0" w:firstRowLastColumn="0" w:lastRowFirstColumn="0" w:lastRowLastColumn="0"/>
            </w:pPr>
            <w:r w:rsidRPr="00494085">
              <w:t>Bộ Amazon có train</w:t>
            </w:r>
            <w:r>
              <w:t xml:space="preserve">, </w:t>
            </w:r>
            <w:r w:rsidRPr="00494085">
              <w:t>validation</w:t>
            </w:r>
            <w:r>
              <w:t xml:space="preserve">, </w:t>
            </w:r>
            <w:r w:rsidRPr="00494085">
              <w:t>test theo thời gian</w:t>
            </w:r>
          </w:p>
        </w:tc>
        <w:tc>
          <w:tcPr>
            <w:tcW w:w="2126" w:type="dxa"/>
            <w:hideMark/>
          </w:tcPr>
          <w:p w14:paraId="61D1224B" w14:textId="77777777" w:rsidR="00494085" w:rsidRPr="00494085" w:rsidRDefault="00494085" w:rsidP="00494085">
            <w:pPr>
              <w:ind w:firstLine="0"/>
              <w:cnfStyle w:val="000000100000" w:firstRow="0" w:lastRow="0" w:firstColumn="0" w:lastColumn="0" w:oddVBand="0" w:evenVBand="0" w:oddHBand="1" w:evenHBand="0" w:firstRowFirstColumn="0" w:firstRowLastColumn="0" w:lastRowFirstColumn="0" w:lastRowLastColumn="0"/>
            </w:pPr>
            <w:r w:rsidRPr="00494085">
              <w:t>Đạt</w:t>
            </w:r>
          </w:p>
        </w:tc>
      </w:tr>
      <w:tr w:rsidR="00494085" w:rsidRPr="00494085" w14:paraId="2EC2B9BD" w14:textId="77777777" w:rsidTr="00494085">
        <w:tc>
          <w:tcPr>
            <w:cnfStyle w:val="001000000000" w:firstRow="0" w:lastRow="0" w:firstColumn="1" w:lastColumn="0" w:oddVBand="0" w:evenVBand="0" w:oddHBand="0" w:evenHBand="0" w:firstRowFirstColumn="0" w:firstRowLastColumn="0" w:lastRowFirstColumn="0" w:lastRowLastColumn="0"/>
            <w:tcW w:w="1838" w:type="dxa"/>
            <w:hideMark/>
          </w:tcPr>
          <w:p w14:paraId="18B03D59" w14:textId="77777777" w:rsidR="00494085" w:rsidRPr="00494085" w:rsidRDefault="00494085" w:rsidP="00494085">
            <w:pPr>
              <w:ind w:firstLine="0"/>
            </w:pPr>
            <w:r w:rsidRPr="00494085">
              <w:t>Xây dựng mô hình</w:t>
            </w:r>
          </w:p>
        </w:tc>
        <w:tc>
          <w:tcPr>
            <w:tcW w:w="2410" w:type="dxa"/>
            <w:hideMark/>
          </w:tcPr>
          <w:p w14:paraId="3C2E2FE3" w14:textId="77777777" w:rsidR="00494085" w:rsidRPr="00494085" w:rsidRDefault="00494085" w:rsidP="00494085">
            <w:pPr>
              <w:ind w:firstLine="0"/>
              <w:cnfStyle w:val="000000000000" w:firstRow="0" w:lastRow="0" w:firstColumn="0" w:lastColumn="0" w:oddVBand="0" w:evenVBand="0" w:oddHBand="0" w:evenHBand="0" w:firstRowFirstColumn="0" w:firstRowLastColumn="0" w:lastRowFirstColumn="0" w:lastRowLastColumn="0"/>
            </w:pPr>
            <w:r w:rsidRPr="00494085">
              <w:t>Có mô hình giải quyết bài toán</w:t>
            </w:r>
          </w:p>
        </w:tc>
        <w:tc>
          <w:tcPr>
            <w:tcW w:w="2126" w:type="dxa"/>
            <w:hideMark/>
          </w:tcPr>
          <w:p w14:paraId="52EFE5EA" w14:textId="77777777" w:rsidR="00494085" w:rsidRPr="00494085" w:rsidRDefault="00494085" w:rsidP="00494085">
            <w:pPr>
              <w:ind w:firstLine="0"/>
              <w:cnfStyle w:val="000000000000" w:firstRow="0" w:lastRow="0" w:firstColumn="0" w:lastColumn="0" w:oddVBand="0" w:evenVBand="0" w:oddHBand="0" w:evenHBand="0" w:firstRowFirstColumn="0" w:firstRowLastColumn="0" w:lastRowFirstColumn="0" w:lastRowLastColumn="0"/>
            </w:pPr>
            <w:r w:rsidRPr="00494085">
              <w:t>User Tower đa phương thức</w:t>
            </w:r>
          </w:p>
        </w:tc>
        <w:tc>
          <w:tcPr>
            <w:tcW w:w="2126" w:type="dxa"/>
            <w:hideMark/>
          </w:tcPr>
          <w:p w14:paraId="585422AA" w14:textId="77777777" w:rsidR="00494085" w:rsidRPr="00494085" w:rsidRDefault="00494085" w:rsidP="00494085">
            <w:pPr>
              <w:ind w:firstLine="0"/>
              <w:cnfStyle w:val="000000000000" w:firstRow="0" w:lastRow="0" w:firstColumn="0" w:lastColumn="0" w:oddVBand="0" w:evenVBand="0" w:oddHBand="0" w:evenHBand="0" w:firstRowFirstColumn="0" w:firstRowLastColumn="0" w:lastRowFirstColumn="0" w:lastRowLastColumn="0"/>
            </w:pPr>
            <w:r w:rsidRPr="00494085">
              <w:t>Đạt</w:t>
            </w:r>
          </w:p>
        </w:tc>
      </w:tr>
      <w:tr w:rsidR="00494085" w:rsidRPr="00494085" w14:paraId="350DC862" w14:textId="77777777" w:rsidTr="004940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7F5C434D" w14:textId="77777777" w:rsidR="00494085" w:rsidRPr="00494085" w:rsidRDefault="00494085" w:rsidP="00494085">
            <w:pPr>
              <w:ind w:firstLine="0"/>
            </w:pPr>
            <w:r w:rsidRPr="00494085">
              <w:t>Đánh giá mô hình</w:t>
            </w:r>
          </w:p>
        </w:tc>
        <w:tc>
          <w:tcPr>
            <w:tcW w:w="2410" w:type="dxa"/>
            <w:hideMark/>
          </w:tcPr>
          <w:p w14:paraId="118ED14B" w14:textId="77777777" w:rsidR="00494085" w:rsidRPr="00494085" w:rsidRDefault="00494085" w:rsidP="00494085">
            <w:pPr>
              <w:ind w:firstLine="0"/>
              <w:cnfStyle w:val="000000100000" w:firstRow="0" w:lastRow="0" w:firstColumn="0" w:lastColumn="0" w:oddVBand="0" w:evenVBand="0" w:oddHBand="1" w:evenHBand="0" w:firstRowFirstColumn="0" w:firstRowLastColumn="0" w:lastRowFirstColumn="0" w:lastRowLastColumn="0"/>
            </w:pPr>
            <w:r w:rsidRPr="00494085">
              <w:t>Có chỉ số phù hợp</w:t>
            </w:r>
          </w:p>
        </w:tc>
        <w:tc>
          <w:tcPr>
            <w:tcW w:w="2126" w:type="dxa"/>
            <w:hideMark/>
          </w:tcPr>
          <w:p w14:paraId="2EFFE883" w14:textId="77777777" w:rsidR="00494085" w:rsidRPr="00494085" w:rsidRDefault="00494085" w:rsidP="00494085">
            <w:pPr>
              <w:ind w:firstLine="0"/>
              <w:cnfStyle w:val="000000100000" w:firstRow="0" w:lastRow="0" w:firstColumn="0" w:lastColumn="0" w:oddVBand="0" w:evenVBand="0" w:oddHBand="1" w:evenHBand="0" w:firstRowFirstColumn="0" w:firstRowLastColumn="0" w:lastRowFirstColumn="0" w:lastRowLastColumn="0"/>
            </w:pPr>
            <w:r w:rsidRPr="00494085">
              <w:t>Candidate Recall, HitRate@K, NDCG@K</w:t>
            </w:r>
          </w:p>
        </w:tc>
        <w:tc>
          <w:tcPr>
            <w:tcW w:w="2126" w:type="dxa"/>
            <w:hideMark/>
          </w:tcPr>
          <w:p w14:paraId="2A87C142" w14:textId="77777777" w:rsidR="00494085" w:rsidRPr="00494085" w:rsidRDefault="00494085" w:rsidP="00494085">
            <w:pPr>
              <w:ind w:firstLine="0"/>
              <w:cnfStyle w:val="000000100000" w:firstRow="0" w:lastRow="0" w:firstColumn="0" w:lastColumn="0" w:oddVBand="0" w:evenVBand="0" w:oddHBand="1" w:evenHBand="0" w:firstRowFirstColumn="0" w:firstRowLastColumn="0" w:lastRowFirstColumn="0" w:lastRowLastColumn="0"/>
            </w:pPr>
            <w:r w:rsidRPr="00494085">
              <w:t>Đạt</w:t>
            </w:r>
          </w:p>
        </w:tc>
      </w:tr>
      <w:tr w:rsidR="00494085" w:rsidRPr="00494085" w14:paraId="4EF12366" w14:textId="77777777" w:rsidTr="00494085">
        <w:tc>
          <w:tcPr>
            <w:cnfStyle w:val="001000000000" w:firstRow="0" w:lastRow="0" w:firstColumn="1" w:lastColumn="0" w:oddVBand="0" w:evenVBand="0" w:oddHBand="0" w:evenHBand="0" w:firstRowFirstColumn="0" w:firstRowLastColumn="0" w:lastRowFirstColumn="0" w:lastRowLastColumn="0"/>
            <w:tcW w:w="1838" w:type="dxa"/>
            <w:hideMark/>
          </w:tcPr>
          <w:p w14:paraId="6CCD3569" w14:textId="77777777" w:rsidR="00494085" w:rsidRPr="00494085" w:rsidRDefault="00494085" w:rsidP="00494085">
            <w:pPr>
              <w:ind w:firstLine="0"/>
            </w:pPr>
            <w:r w:rsidRPr="00494085">
              <w:t>So sánh/cải tiến</w:t>
            </w:r>
          </w:p>
        </w:tc>
        <w:tc>
          <w:tcPr>
            <w:tcW w:w="2410" w:type="dxa"/>
            <w:hideMark/>
          </w:tcPr>
          <w:p w14:paraId="1786E6DF" w14:textId="77777777" w:rsidR="00494085" w:rsidRPr="00494085" w:rsidRDefault="00494085" w:rsidP="00494085">
            <w:pPr>
              <w:ind w:firstLine="0"/>
              <w:cnfStyle w:val="000000000000" w:firstRow="0" w:lastRow="0" w:firstColumn="0" w:lastColumn="0" w:oddVBand="0" w:evenVBand="0" w:oddHBand="0" w:evenHBand="0" w:firstRowFirstColumn="0" w:firstRowLastColumn="0" w:lastRowFirstColumn="0" w:lastRowLastColumn="0"/>
            </w:pPr>
            <w:r w:rsidRPr="00494085">
              <w:t>Có phân tích hoặc so sánh mô hình</w:t>
            </w:r>
          </w:p>
        </w:tc>
        <w:tc>
          <w:tcPr>
            <w:tcW w:w="2126" w:type="dxa"/>
            <w:hideMark/>
          </w:tcPr>
          <w:p w14:paraId="2D53B7E1" w14:textId="77777777" w:rsidR="00494085" w:rsidRPr="00494085" w:rsidRDefault="00494085" w:rsidP="00494085">
            <w:pPr>
              <w:ind w:firstLine="0"/>
              <w:cnfStyle w:val="000000000000" w:firstRow="0" w:lastRow="0" w:firstColumn="0" w:lastColumn="0" w:oddVBand="0" w:evenVBand="0" w:oddHBand="0" w:evenHBand="0" w:firstRowFirstColumn="0" w:firstRowLastColumn="0" w:lastRowFirstColumn="0" w:lastRowLastColumn="0"/>
            </w:pPr>
            <w:r w:rsidRPr="00494085">
              <w:t>Candidate retrieval nhiều nguồn và residual reranker</w:t>
            </w:r>
          </w:p>
        </w:tc>
        <w:tc>
          <w:tcPr>
            <w:tcW w:w="2126" w:type="dxa"/>
            <w:hideMark/>
          </w:tcPr>
          <w:p w14:paraId="7FC1F56C" w14:textId="77777777" w:rsidR="00494085" w:rsidRPr="00494085" w:rsidRDefault="00494085" w:rsidP="00494085">
            <w:pPr>
              <w:ind w:firstLine="0"/>
              <w:cnfStyle w:val="000000000000" w:firstRow="0" w:lastRow="0" w:firstColumn="0" w:lastColumn="0" w:oddVBand="0" w:evenVBand="0" w:oddHBand="0" w:evenHBand="0" w:firstRowFirstColumn="0" w:firstRowLastColumn="0" w:lastRowFirstColumn="0" w:lastRowLastColumn="0"/>
            </w:pPr>
            <w:r w:rsidRPr="00494085">
              <w:t>Vượt</w:t>
            </w:r>
          </w:p>
        </w:tc>
      </w:tr>
      <w:tr w:rsidR="00494085" w:rsidRPr="00494085" w14:paraId="3F776A57" w14:textId="77777777" w:rsidTr="004940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13E7E0F1" w14:textId="77777777" w:rsidR="00494085" w:rsidRPr="00494085" w:rsidRDefault="00494085" w:rsidP="00494085">
            <w:pPr>
              <w:ind w:firstLine="0"/>
            </w:pPr>
            <w:r w:rsidRPr="00494085">
              <w:t>Xây dựng hệ thống</w:t>
            </w:r>
          </w:p>
        </w:tc>
        <w:tc>
          <w:tcPr>
            <w:tcW w:w="2410" w:type="dxa"/>
            <w:hideMark/>
          </w:tcPr>
          <w:p w14:paraId="41AD2BB5" w14:textId="77777777" w:rsidR="00494085" w:rsidRPr="00494085" w:rsidRDefault="00494085" w:rsidP="00494085">
            <w:pPr>
              <w:ind w:firstLine="0"/>
              <w:cnfStyle w:val="000000100000" w:firstRow="0" w:lastRow="0" w:firstColumn="0" w:lastColumn="0" w:oddVBand="0" w:evenVBand="0" w:oddHBand="1" w:evenHBand="0" w:firstRowFirstColumn="0" w:firstRowLastColumn="0" w:lastRowFirstColumn="0" w:lastRowLastColumn="0"/>
            </w:pPr>
            <w:r w:rsidRPr="00494085">
              <w:t>Có giao diện hoặc API minh họa</w:t>
            </w:r>
          </w:p>
        </w:tc>
        <w:tc>
          <w:tcPr>
            <w:tcW w:w="2126" w:type="dxa"/>
            <w:hideMark/>
          </w:tcPr>
          <w:p w14:paraId="2B729466" w14:textId="77777777" w:rsidR="00494085" w:rsidRPr="00494085" w:rsidRDefault="00494085" w:rsidP="00494085">
            <w:pPr>
              <w:ind w:firstLine="0"/>
              <w:cnfStyle w:val="000000100000" w:firstRow="0" w:lastRow="0" w:firstColumn="0" w:lastColumn="0" w:oddVBand="0" w:evenVBand="0" w:oddHBand="1" w:evenHBand="0" w:firstRowFirstColumn="0" w:firstRowLastColumn="0" w:lastRowFirstColumn="0" w:lastRowLastColumn="0"/>
            </w:pPr>
            <w:r w:rsidRPr="00494085">
              <w:t>Web Next.js và backend FastAPI</w:t>
            </w:r>
          </w:p>
        </w:tc>
        <w:tc>
          <w:tcPr>
            <w:tcW w:w="2126" w:type="dxa"/>
            <w:hideMark/>
          </w:tcPr>
          <w:p w14:paraId="65B3D822" w14:textId="77777777" w:rsidR="00494085" w:rsidRPr="00494085" w:rsidRDefault="00494085" w:rsidP="00494085">
            <w:pPr>
              <w:ind w:firstLine="0"/>
              <w:cnfStyle w:val="000000100000" w:firstRow="0" w:lastRow="0" w:firstColumn="0" w:lastColumn="0" w:oddVBand="0" w:evenVBand="0" w:oddHBand="1" w:evenHBand="0" w:firstRowFirstColumn="0" w:firstRowLastColumn="0" w:lastRowFirstColumn="0" w:lastRowLastColumn="0"/>
            </w:pPr>
            <w:r w:rsidRPr="00494085">
              <w:t>Đạt</w:t>
            </w:r>
          </w:p>
        </w:tc>
      </w:tr>
      <w:tr w:rsidR="00494085" w:rsidRPr="00494085" w14:paraId="7FFFC62D" w14:textId="77777777" w:rsidTr="00494085">
        <w:tc>
          <w:tcPr>
            <w:cnfStyle w:val="001000000000" w:firstRow="0" w:lastRow="0" w:firstColumn="1" w:lastColumn="0" w:oddVBand="0" w:evenVBand="0" w:oddHBand="0" w:evenHBand="0" w:firstRowFirstColumn="0" w:firstRowLastColumn="0" w:lastRowFirstColumn="0" w:lastRowLastColumn="0"/>
            <w:tcW w:w="1838" w:type="dxa"/>
            <w:hideMark/>
          </w:tcPr>
          <w:p w14:paraId="63376B36" w14:textId="77777777" w:rsidR="00494085" w:rsidRPr="00494085" w:rsidRDefault="00494085" w:rsidP="00494085">
            <w:pPr>
              <w:ind w:firstLine="0"/>
            </w:pPr>
            <w:r w:rsidRPr="00494085">
              <w:t>Chatbot RAG</w:t>
            </w:r>
          </w:p>
        </w:tc>
        <w:tc>
          <w:tcPr>
            <w:tcW w:w="2410" w:type="dxa"/>
            <w:hideMark/>
          </w:tcPr>
          <w:p w14:paraId="6018EE20" w14:textId="77777777" w:rsidR="00494085" w:rsidRPr="00494085" w:rsidRDefault="00494085" w:rsidP="00494085">
            <w:pPr>
              <w:ind w:firstLine="0"/>
              <w:cnfStyle w:val="000000000000" w:firstRow="0" w:lastRow="0" w:firstColumn="0" w:lastColumn="0" w:oddVBand="0" w:evenVBand="0" w:oddHBand="0" w:evenHBand="0" w:firstRowFirstColumn="0" w:firstRowLastColumn="0" w:lastRowFirstColumn="0" w:lastRowLastColumn="0"/>
            </w:pPr>
            <w:r w:rsidRPr="00494085">
              <w:t>Có chatbot truy xuất dữ liệu trước khi trả lời</w:t>
            </w:r>
          </w:p>
        </w:tc>
        <w:tc>
          <w:tcPr>
            <w:tcW w:w="2126" w:type="dxa"/>
            <w:hideMark/>
          </w:tcPr>
          <w:p w14:paraId="377436F7" w14:textId="77777777" w:rsidR="00494085" w:rsidRPr="00494085" w:rsidRDefault="00494085" w:rsidP="00494085">
            <w:pPr>
              <w:ind w:firstLine="0"/>
              <w:cnfStyle w:val="000000000000" w:firstRow="0" w:lastRow="0" w:firstColumn="0" w:lastColumn="0" w:oddVBand="0" w:evenVBand="0" w:oddHBand="0" w:evenHBand="0" w:firstRowFirstColumn="0" w:firstRowLastColumn="0" w:lastRowFirstColumn="0" w:lastRowLastColumn="0"/>
            </w:pPr>
            <w:r w:rsidRPr="00494085">
              <w:t>________________________________</w:t>
            </w:r>
          </w:p>
        </w:tc>
        <w:tc>
          <w:tcPr>
            <w:tcW w:w="2126" w:type="dxa"/>
            <w:hideMark/>
          </w:tcPr>
          <w:p w14:paraId="006D6672" w14:textId="77777777" w:rsidR="00494085" w:rsidRPr="00494085" w:rsidRDefault="00494085" w:rsidP="00494085">
            <w:pPr>
              <w:ind w:firstLine="0"/>
              <w:cnfStyle w:val="000000000000" w:firstRow="0" w:lastRow="0" w:firstColumn="0" w:lastColumn="0" w:oddVBand="0" w:evenVBand="0" w:oddHBand="0" w:evenHBand="0" w:firstRowFirstColumn="0" w:firstRowLastColumn="0" w:lastRowFirstColumn="0" w:lastRowLastColumn="0"/>
            </w:pPr>
            <w:r w:rsidRPr="00494085">
              <w:t>________________________________</w:t>
            </w:r>
          </w:p>
        </w:tc>
      </w:tr>
      <w:tr w:rsidR="00494085" w:rsidRPr="00494085" w14:paraId="201D9D61" w14:textId="77777777" w:rsidTr="004940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1262B758" w14:textId="77777777" w:rsidR="00494085" w:rsidRPr="00494085" w:rsidRDefault="00494085" w:rsidP="00494085">
            <w:pPr>
              <w:ind w:firstLine="0"/>
            </w:pPr>
            <w:r w:rsidRPr="00494085">
              <w:t>Tái lập thực nghiệm</w:t>
            </w:r>
          </w:p>
        </w:tc>
        <w:tc>
          <w:tcPr>
            <w:tcW w:w="2410" w:type="dxa"/>
            <w:hideMark/>
          </w:tcPr>
          <w:p w14:paraId="702067E2" w14:textId="77777777" w:rsidR="00494085" w:rsidRPr="00494085" w:rsidRDefault="00494085" w:rsidP="00494085">
            <w:pPr>
              <w:ind w:firstLine="0"/>
              <w:cnfStyle w:val="000000100000" w:firstRow="0" w:lastRow="0" w:firstColumn="0" w:lastColumn="0" w:oddVBand="0" w:evenVBand="0" w:oddHBand="1" w:evenHBand="0" w:firstRowFirstColumn="0" w:firstRowLastColumn="0" w:lastRowFirstColumn="0" w:lastRowLastColumn="0"/>
            </w:pPr>
            <w:r w:rsidRPr="00494085">
              <w:t>Có cấu hình, seed và artifact</w:t>
            </w:r>
          </w:p>
        </w:tc>
        <w:tc>
          <w:tcPr>
            <w:tcW w:w="2126" w:type="dxa"/>
            <w:hideMark/>
          </w:tcPr>
          <w:p w14:paraId="263E3CCB" w14:textId="77777777" w:rsidR="00494085" w:rsidRPr="00494085" w:rsidRDefault="00494085" w:rsidP="00494085">
            <w:pPr>
              <w:ind w:firstLine="0"/>
              <w:cnfStyle w:val="000000100000" w:firstRow="0" w:lastRow="0" w:firstColumn="0" w:lastColumn="0" w:oddVBand="0" w:evenVBand="0" w:oddHBand="1" w:evenHBand="0" w:firstRowFirstColumn="0" w:firstRowLastColumn="0" w:lastRowFirstColumn="0" w:lastRowLastColumn="0"/>
            </w:pPr>
            <w:r w:rsidRPr="00494085">
              <w:t>Manifest, checksum, config, checkpoint và metrics</w:t>
            </w:r>
          </w:p>
        </w:tc>
        <w:tc>
          <w:tcPr>
            <w:tcW w:w="2126" w:type="dxa"/>
            <w:hideMark/>
          </w:tcPr>
          <w:p w14:paraId="3CAEFC9B" w14:textId="77777777" w:rsidR="00494085" w:rsidRPr="00494085" w:rsidRDefault="00494085" w:rsidP="00494085">
            <w:pPr>
              <w:ind w:firstLine="0"/>
              <w:cnfStyle w:val="000000100000" w:firstRow="0" w:lastRow="0" w:firstColumn="0" w:lastColumn="0" w:oddVBand="0" w:evenVBand="0" w:oddHBand="1" w:evenHBand="0" w:firstRowFirstColumn="0" w:firstRowLastColumn="0" w:lastRowFirstColumn="0" w:lastRowLastColumn="0"/>
            </w:pPr>
            <w:r w:rsidRPr="00494085">
              <w:t>Vượt</w:t>
            </w:r>
          </w:p>
        </w:tc>
      </w:tr>
    </w:tbl>
    <w:p w14:paraId="74DA43F3" w14:textId="4DF45628" w:rsidR="00494085" w:rsidRDefault="00494085" w:rsidP="00494085">
      <w:pPr>
        <w:pStyle w:val="Heading2"/>
        <w:numPr>
          <w:ilvl w:val="0"/>
          <w:numId w:val="0"/>
        </w:numPr>
        <w:ind w:left="576" w:hanging="576"/>
      </w:pPr>
      <w:bookmarkStart w:id="95" w:name="_Toc241658193"/>
      <w:r>
        <w:t>Hạn chế và phạm vi chưa hoàn thành</w:t>
      </w:r>
      <w:bookmarkEnd w:id="95"/>
    </w:p>
    <w:p w14:paraId="746DADB2" w14:textId="54E77406" w:rsidR="00494085" w:rsidRDefault="00494085" w:rsidP="00494085">
      <w:pPr>
        <w:pStyle w:val="Heading3"/>
        <w:numPr>
          <w:ilvl w:val="0"/>
          <w:numId w:val="0"/>
        </w:numPr>
        <w:ind w:left="720" w:hanging="720"/>
      </w:pPr>
      <w:bookmarkStart w:id="96" w:name="_Toc241658194"/>
      <w:r>
        <w:t>Hạn chế của mô hình gợi ý</w:t>
      </w:r>
      <w:bookmarkEnd w:id="96"/>
    </w:p>
    <w:p w14:paraId="2EAD7F93" w14:textId="77777777" w:rsidR="00494085" w:rsidRDefault="00494085" w:rsidP="00494085">
      <w:pPr>
        <w:ind w:firstLine="0"/>
      </w:pPr>
      <w:r>
        <w:t>- Candidate Recall của tầng truy hồi giới hạn hiệu năng tối đa của reranker.</w:t>
      </w:r>
    </w:p>
    <w:p w14:paraId="5103F242" w14:textId="77777777" w:rsidR="00494085" w:rsidRDefault="00494085" w:rsidP="00494085">
      <w:pPr>
        <w:ind w:firstLine="0"/>
      </w:pPr>
      <w:r>
        <w:t>- Sản phẩm không có hoặc thiếu embedding văn bản/hình ảnh có thể làm giảm chất lượng gợi ý.</w:t>
      </w:r>
    </w:p>
    <w:p w14:paraId="1F71AF3C" w14:textId="77777777" w:rsidR="00494085" w:rsidRDefault="00494085" w:rsidP="00494085">
      <w:pPr>
        <w:ind w:firstLine="0"/>
      </w:pPr>
      <w:r>
        <w:t>- Dữ liệu Amazon Reviews phản ánh tương tác đánh giá và không thay thế hoàn toàn hành vi mua hàng thời gian thực.</w:t>
      </w:r>
    </w:p>
    <w:p w14:paraId="675C61CB" w14:textId="77777777" w:rsidR="00494085" w:rsidRDefault="00494085" w:rsidP="00494085">
      <w:pPr>
        <w:ind w:firstLine="0"/>
      </w:pPr>
      <w:r>
        <w:t>- Chưa có đánh giá trực tuyến với người dùng thực tế.</w:t>
      </w:r>
    </w:p>
    <w:p w14:paraId="5E209025" w14:textId="41AA29D8" w:rsidR="00494085" w:rsidRDefault="00494085" w:rsidP="00494085">
      <w:pPr>
        <w:pStyle w:val="Heading3"/>
        <w:numPr>
          <w:ilvl w:val="0"/>
          <w:numId w:val="0"/>
        </w:numPr>
        <w:ind w:left="720" w:hanging="720"/>
      </w:pPr>
      <w:bookmarkStart w:id="97" w:name="_Toc241658195"/>
      <w:r>
        <w:t>Hạn chế của chatbot RAG</w:t>
      </w:r>
      <w:bookmarkEnd w:id="97"/>
    </w:p>
    <w:p w14:paraId="2246CEC2" w14:textId="77777777" w:rsidR="00494085" w:rsidRDefault="00494085" w:rsidP="00494085">
      <w:pPr>
        <w:ind w:firstLine="0"/>
      </w:pPr>
      <w:r>
        <w:t>- Nội dung này cần phản ánh đúng trạng thái triển khai và kiểm thử thực tế.</w:t>
      </w:r>
    </w:p>
    <w:p w14:paraId="1176B0DC" w14:textId="77777777" w:rsidR="00494085" w:rsidRDefault="00494085" w:rsidP="00494085">
      <w:pPr>
        <w:ind w:firstLine="0"/>
      </w:pPr>
      <w:r>
        <w:t>- Nếu chatbot RAG chưa hoàn thiện, cần ghi rõ phần còn thiếu, ví dụ: chưa kết nối kho tri thức, chưa có đánh giá groundedness, hoặc chưa tích hợp API chat thực.</w:t>
      </w:r>
    </w:p>
    <w:p w14:paraId="0F8229A4" w14:textId="116BAD3C" w:rsidR="00494085" w:rsidRPr="00494085" w:rsidRDefault="00494085" w:rsidP="00494085">
      <w:pPr>
        <w:ind w:firstLine="0"/>
      </w:pPr>
      <w:r>
        <w:t>- Không mô tả giao diện chat hoặc phản hồi theo luật từ khóa là chatbot RAG hoàn chỉnh.</w:t>
      </w:r>
    </w:p>
    <w:p w14:paraId="71F96907" w14:textId="77777777" w:rsidR="00B42C94" w:rsidRDefault="00B42C94" w:rsidP="00B42C94">
      <w:pPr>
        <w:pStyle w:val="Heading2"/>
        <w:numPr>
          <w:ilvl w:val="0"/>
          <w:numId w:val="0"/>
        </w:numPr>
        <w:ind w:left="576" w:hanging="576"/>
      </w:pPr>
      <w:bookmarkStart w:id="98" w:name="_Toc241658196"/>
      <w:r>
        <w:t>Khai báo sử dụng AI</w:t>
      </w:r>
      <w:bookmarkEnd w:id="98"/>
    </w:p>
    <w:p w14:paraId="083F1760" w14:textId="77777777" w:rsidR="006F5895" w:rsidRPr="006F5895" w:rsidRDefault="006F5895" w:rsidP="006F5895">
      <w:pPr>
        <w:pStyle w:val="Caption"/>
        <w:keepNext/>
      </w:pPr>
      <w:r>
        <w:t>Bảng xx Tên bảng</w:t>
      </w:r>
    </w:p>
    <w:tbl>
      <w:tblPr>
        <w:tblStyle w:val="TableTheme"/>
        <w:tblW w:w="0" w:type="auto"/>
        <w:tblLook w:val="0420" w:firstRow="1" w:lastRow="0" w:firstColumn="0" w:lastColumn="0" w:noHBand="0" w:noVBand="1"/>
      </w:tblPr>
      <w:tblGrid>
        <w:gridCol w:w="708"/>
        <w:gridCol w:w="2045"/>
        <w:gridCol w:w="4752"/>
        <w:gridCol w:w="1273"/>
      </w:tblGrid>
      <w:tr w:rsidR="00B42C94" w:rsidRPr="00E7398D" w14:paraId="0DC8F2EA" w14:textId="77777777" w:rsidTr="0055702E">
        <w:trPr>
          <w:trHeight w:val="584"/>
        </w:trPr>
        <w:tc>
          <w:tcPr>
            <w:tcW w:w="0" w:type="auto"/>
            <w:hideMark/>
          </w:tcPr>
          <w:p w14:paraId="77706BA7" w14:textId="77777777" w:rsidR="00B42C94" w:rsidRPr="00E7398D" w:rsidRDefault="00B42C94" w:rsidP="0055702E">
            <w:pPr>
              <w:ind w:firstLine="0"/>
              <w:jc w:val="center"/>
              <w:rPr>
                <w:b/>
                <w:bCs/>
              </w:rPr>
            </w:pPr>
            <w:r w:rsidRPr="00E7398D">
              <w:rPr>
                <w:b/>
                <w:bCs/>
              </w:rPr>
              <w:t>STT</w:t>
            </w:r>
          </w:p>
        </w:tc>
        <w:tc>
          <w:tcPr>
            <w:tcW w:w="2045" w:type="dxa"/>
            <w:hideMark/>
          </w:tcPr>
          <w:p w14:paraId="2EDEE533" w14:textId="77777777" w:rsidR="00B42C94" w:rsidRPr="00E7398D" w:rsidRDefault="00B42C94" w:rsidP="0055702E">
            <w:pPr>
              <w:ind w:firstLine="0"/>
              <w:jc w:val="center"/>
              <w:rPr>
                <w:b/>
                <w:bCs/>
              </w:rPr>
            </w:pPr>
            <w:r w:rsidRPr="00E7398D">
              <w:rPr>
                <w:b/>
                <w:bCs/>
              </w:rPr>
              <w:t>Nội dung có dùng AI</w:t>
            </w:r>
          </w:p>
        </w:tc>
        <w:tc>
          <w:tcPr>
            <w:tcW w:w="4752" w:type="dxa"/>
            <w:hideMark/>
          </w:tcPr>
          <w:p w14:paraId="380B8F00" w14:textId="77777777" w:rsidR="00B42C94" w:rsidRPr="00E7398D" w:rsidRDefault="00B42C94" w:rsidP="0055702E">
            <w:pPr>
              <w:ind w:firstLine="0"/>
              <w:jc w:val="center"/>
              <w:rPr>
                <w:b/>
                <w:bCs/>
              </w:rPr>
            </w:pPr>
            <w:r w:rsidRPr="00E7398D">
              <w:rPr>
                <w:b/>
                <w:bCs/>
              </w:rPr>
              <w:t>Mức độ dùng</w:t>
            </w:r>
          </w:p>
        </w:tc>
        <w:tc>
          <w:tcPr>
            <w:tcW w:w="0" w:type="auto"/>
            <w:hideMark/>
          </w:tcPr>
          <w:p w14:paraId="2E79B2B1" w14:textId="77777777" w:rsidR="00B42C94" w:rsidRPr="00E7398D" w:rsidRDefault="00B42C94" w:rsidP="0055702E">
            <w:pPr>
              <w:ind w:firstLine="0"/>
              <w:jc w:val="center"/>
              <w:rPr>
                <w:b/>
                <w:bCs/>
              </w:rPr>
            </w:pPr>
            <w:r w:rsidRPr="00E7398D">
              <w:rPr>
                <w:b/>
                <w:bCs/>
              </w:rPr>
              <w:t>Minh chứng</w:t>
            </w:r>
          </w:p>
        </w:tc>
      </w:tr>
      <w:tr w:rsidR="00B42C94" w:rsidRPr="00E7398D" w14:paraId="0ED62D3B" w14:textId="77777777" w:rsidTr="0055702E">
        <w:trPr>
          <w:trHeight w:val="584"/>
        </w:trPr>
        <w:tc>
          <w:tcPr>
            <w:tcW w:w="0" w:type="auto"/>
            <w:hideMark/>
          </w:tcPr>
          <w:p w14:paraId="711BC0D7" w14:textId="77777777" w:rsidR="00B42C94" w:rsidRPr="00E7398D" w:rsidRDefault="00B42C94" w:rsidP="0055702E">
            <w:pPr>
              <w:ind w:firstLine="0"/>
            </w:pPr>
            <w:r w:rsidRPr="00E7398D">
              <w:t>1</w:t>
            </w:r>
          </w:p>
        </w:tc>
        <w:tc>
          <w:tcPr>
            <w:tcW w:w="2045" w:type="dxa"/>
            <w:hideMark/>
          </w:tcPr>
          <w:p w14:paraId="50C1DD08" w14:textId="77777777" w:rsidR="00B42C94" w:rsidRPr="00E7398D" w:rsidRDefault="00B42C94" w:rsidP="0055702E">
            <w:pPr>
              <w:ind w:firstLine="0"/>
            </w:pPr>
            <w:r w:rsidRPr="00E7398D">
              <w:t>Mô tả bài toán</w:t>
            </w:r>
          </w:p>
        </w:tc>
        <w:tc>
          <w:tcPr>
            <w:tcW w:w="4752" w:type="dxa"/>
            <w:hideMark/>
          </w:tcPr>
          <w:p w14:paraId="38496F85" w14:textId="77777777" w:rsidR="00B42C94" w:rsidRPr="00E7398D" w:rsidRDefault="00B42C94" w:rsidP="0055702E">
            <w:pPr>
              <w:ind w:firstLine="0"/>
            </w:pPr>
            <w:r w:rsidRPr="00E7398D">
              <w:t>Sử dụng ChatGPT để tạo yêu cầu bài toán</w:t>
            </w:r>
          </w:p>
        </w:tc>
        <w:tc>
          <w:tcPr>
            <w:tcW w:w="0" w:type="auto"/>
            <w:hideMark/>
          </w:tcPr>
          <w:p w14:paraId="74482591" w14:textId="77777777" w:rsidR="00B42C94" w:rsidRPr="00E7398D" w:rsidRDefault="00B42C94" w:rsidP="0055702E">
            <w:pPr>
              <w:ind w:firstLine="0"/>
            </w:pPr>
            <w:r w:rsidRPr="00E7398D">
              <w:t>Phụ lục 1</w:t>
            </w:r>
          </w:p>
        </w:tc>
      </w:tr>
      <w:tr w:rsidR="00B42C94" w:rsidRPr="00E7398D" w14:paraId="739E3BDC" w14:textId="77777777" w:rsidTr="0055702E">
        <w:trPr>
          <w:trHeight w:val="584"/>
        </w:trPr>
        <w:tc>
          <w:tcPr>
            <w:tcW w:w="0" w:type="auto"/>
            <w:hideMark/>
          </w:tcPr>
          <w:p w14:paraId="4991E628" w14:textId="77777777" w:rsidR="00B42C94" w:rsidRPr="00E7398D" w:rsidRDefault="00B42C94" w:rsidP="0055702E">
            <w:pPr>
              <w:ind w:firstLine="0"/>
            </w:pPr>
            <w:r w:rsidRPr="00E7398D">
              <w:t>2</w:t>
            </w:r>
          </w:p>
        </w:tc>
        <w:tc>
          <w:tcPr>
            <w:tcW w:w="2045" w:type="dxa"/>
            <w:hideMark/>
          </w:tcPr>
          <w:p w14:paraId="7D376F6F" w14:textId="77777777" w:rsidR="00B42C94" w:rsidRPr="00E7398D" w:rsidRDefault="00B42C94" w:rsidP="0055702E">
            <w:pPr>
              <w:ind w:firstLine="0"/>
            </w:pPr>
            <w:r w:rsidRPr="00E7398D">
              <w:t>Tạo giao diện trang chủ</w:t>
            </w:r>
          </w:p>
        </w:tc>
        <w:tc>
          <w:tcPr>
            <w:tcW w:w="4752" w:type="dxa"/>
            <w:hideMark/>
          </w:tcPr>
          <w:p w14:paraId="52BAEC89" w14:textId="77777777" w:rsidR="00B42C94" w:rsidRPr="00E7398D" w:rsidRDefault="00B42C94" w:rsidP="0055702E">
            <w:pPr>
              <w:ind w:firstLine="0"/>
            </w:pPr>
            <w:r w:rsidRPr="00E7398D">
              <w:t>Sử dụng gemini để tạo code trang chủ theo hình ảnh được đưa vào, tuy nhiên sinh viên có hiểu code và có chỉnh sửa 1 số chỗ như: …</w:t>
            </w:r>
          </w:p>
        </w:tc>
        <w:tc>
          <w:tcPr>
            <w:tcW w:w="0" w:type="auto"/>
            <w:hideMark/>
          </w:tcPr>
          <w:p w14:paraId="68111D4F" w14:textId="77777777" w:rsidR="00B42C94" w:rsidRPr="00E7398D" w:rsidRDefault="00B42C94" w:rsidP="0055702E">
            <w:pPr>
              <w:ind w:firstLine="0"/>
            </w:pPr>
            <w:r w:rsidRPr="00E7398D">
              <w:t>Phụ lục 2</w:t>
            </w:r>
          </w:p>
        </w:tc>
      </w:tr>
      <w:tr w:rsidR="00B42C94" w:rsidRPr="00E7398D" w14:paraId="0692FC12" w14:textId="77777777" w:rsidTr="0055702E">
        <w:trPr>
          <w:trHeight w:val="584"/>
        </w:trPr>
        <w:tc>
          <w:tcPr>
            <w:tcW w:w="0" w:type="auto"/>
            <w:hideMark/>
          </w:tcPr>
          <w:p w14:paraId="186B50CC" w14:textId="77777777" w:rsidR="00B42C94" w:rsidRPr="00E7398D" w:rsidRDefault="00B42C94" w:rsidP="0055702E">
            <w:pPr>
              <w:ind w:firstLine="0"/>
            </w:pPr>
            <w:r w:rsidRPr="00E7398D">
              <w:t>3</w:t>
            </w:r>
          </w:p>
        </w:tc>
        <w:tc>
          <w:tcPr>
            <w:tcW w:w="2045" w:type="dxa"/>
            <w:hideMark/>
          </w:tcPr>
          <w:p w14:paraId="68076EE9" w14:textId="77777777" w:rsidR="00B42C94" w:rsidRPr="00E7398D" w:rsidRDefault="00B42C94" w:rsidP="0055702E">
            <w:pPr>
              <w:ind w:firstLine="0"/>
            </w:pPr>
          </w:p>
        </w:tc>
        <w:tc>
          <w:tcPr>
            <w:tcW w:w="4752" w:type="dxa"/>
            <w:hideMark/>
          </w:tcPr>
          <w:p w14:paraId="0036C175" w14:textId="77777777" w:rsidR="00B42C94" w:rsidRPr="00E7398D" w:rsidRDefault="00B42C94" w:rsidP="0055702E">
            <w:pPr>
              <w:ind w:firstLine="0"/>
            </w:pPr>
          </w:p>
        </w:tc>
        <w:tc>
          <w:tcPr>
            <w:tcW w:w="0" w:type="auto"/>
            <w:hideMark/>
          </w:tcPr>
          <w:p w14:paraId="4FA84CB1" w14:textId="77777777" w:rsidR="00B42C94" w:rsidRPr="00E7398D" w:rsidRDefault="00B42C94" w:rsidP="0055702E">
            <w:pPr>
              <w:ind w:firstLine="0"/>
            </w:pPr>
          </w:p>
        </w:tc>
      </w:tr>
      <w:tr w:rsidR="00B42C94" w:rsidRPr="00E7398D" w14:paraId="194D166D" w14:textId="77777777" w:rsidTr="0055702E">
        <w:trPr>
          <w:trHeight w:val="584"/>
        </w:trPr>
        <w:tc>
          <w:tcPr>
            <w:tcW w:w="0" w:type="auto"/>
            <w:hideMark/>
          </w:tcPr>
          <w:p w14:paraId="4FDCF144" w14:textId="77777777" w:rsidR="00B42C94" w:rsidRPr="00E7398D" w:rsidRDefault="00B42C94" w:rsidP="0055702E">
            <w:pPr>
              <w:ind w:firstLine="0"/>
            </w:pPr>
            <w:r w:rsidRPr="00E7398D">
              <w:t>4</w:t>
            </w:r>
          </w:p>
        </w:tc>
        <w:tc>
          <w:tcPr>
            <w:tcW w:w="2045" w:type="dxa"/>
            <w:hideMark/>
          </w:tcPr>
          <w:p w14:paraId="6A20966A" w14:textId="77777777" w:rsidR="00B42C94" w:rsidRPr="00E7398D" w:rsidRDefault="00B42C94" w:rsidP="0055702E">
            <w:pPr>
              <w:ind w:firstLine="0"/>
            </w:pPr>
          </w:p>
        </w:tc>
        <w:tc>
          <w:tcPr>
            <w:tcW w:w="4752" w:type="dxa"/>
            <w:hideMark/>
          </w:tcPr>
          <w:p w14:paraId="7F37631B" w14:textId="77777777" w:rsidR="00B42C94" w:rsidRPr="00E7398D" w:rsidRDefault="00B42C94" w:rsidP="0055702E">
            <w:pPr>
              <w:ind w:firstLine="0"/>
            </w:pPr>
          </w:p>
        </w:tc>
        <w:tc>
          <w:tcPr>
            <w:tcW w:w="0" w:type="auto"/>
            <w:hideMark/>
          </w:tcPr>
          <w:p w14:paraId="0AE1F3A7" w14:textId="77777777" w:rsidR="00B42C94" w:rsidRPr="00E7398D" w:rsidRDefault="00B42C94" w:rsidP="0055702E">
            <w:pPr>
              <w:ind w:firstLine="0"/>
            </w:pPr>
          </w:p>
        </w:tc>
      </w:tr>
      <w:tr w:rsidR="00B42C94" w:rsidRPr="00E7398D" w14:paraId="541569B0" w14:textId="77777777" w:rsidTr="0055702E">
        <w:trPr>
          <w:trHeight w:val="536"/>
        </w:trPr>
        <w:tc>
          <w:tcPr>
            <w:tcW w:w="0" w:type="auto"/>
            <w:hideMark/>
          </w:tcPr>
          <w:p w14:paraId="3D621563" w14:textId="77777777" w:rsidR="00B42C94" w:rsidRPr="00E7398D" w:rsidRDefault="00B42C94" w:rsidP="0055702E">
            <w:pPr>
              <w:ind w:firstLine="0"/>
            </w:pPr>
            <w:r w:rsidRPr="00E7398D">
              <w:t>5</w:t>
            </w:r>
          </w:p>
        </w:tc>
        <w:tc>
          <w:tcPr>
            <w:tcW w:w="2045" w:type="dxa"/>
            <w:hideMark/>
          </w:tcPr>
          <w:p w14:paraId="76DB3CDF" w14:textId="77777777" w:rsidR="00B42C94" w:rsidRPr="00E7398D" w:rsidRDefault="00B42C94" w:rsidP="0055702E">
            <w:pPr>
              <w:ind w:firstLine="0"/>
            </w:pPr>
          </w:p>
        </w:tc>
        <w:tc>
          <w:tcPr>
            <w:tcW w:w="4752" w:type="dxa"/>
            <w:hideMark/>
          </w:tcPr>
          <w:p w14:paraId="53BB22E8" w14:textId="77777777" w:rsidR="00B42C94" w:rsidRPr="00E7398D" w:rsidRDefault="00B42C94" w:rsidP="0055702E">
            <w:pPr>
              <w:ind w:firstLine="0"/>
            </w:pPr>
          </w:p>
        </w:tc>
        <w:tc>
          <w:tcPr>
            <w:tcW w:w="0" w:type="auto"/>
            <w:hideMark/>
          </w:tcPr>
          <w:p w14:paraId="4D370DB3" w14:textId="77777777" w:rsidR="00B42C94" w:rsidRPr="00E7398D" w:rsidRDefault="00B42C94" w:rsidP="0055702E">
            <w:pPr>
              <w:ind w:firstLine="0"/>
            </w:pPr>
          </w:p>
        </w:tc>
      </w:tr>
      <w:tr w:rsidR="00B42C94" w:rsidRPr="00E7398D" w14:paraId="73407FA0" w14:textId="77777777" w:rsidTr="0055702E">
        <w:trPr>
          <w:trHeight w:val="584"/>
        </w:trPr>
        <w:tc>
          <w:tcPr>
            <w:tcW w:w="0" w:type="auto"/>
            <w:hideMark/>
          </w:tcPr>
          <w:p w14:paraId="548460B9" w14:textId="77777777" w:rsidR="00B42C94" w:rsidRPr="00E7398D" w:rsidRDefault="00B42C94" w:rsidP="0055702E">
            <w:pPr>
              <w:ind w:firstLine="0"/>
            </w:pPr>
            <w:r w:rsidRPr="00E7398D">
              <w:t>6</w:t>
            </w:r>
          </w:p>
        </w:tc>
        <w:tc>
          <w:tcPr>
            <w:tcW w:w="2045" w:type="dxa"/>
            <w:hideMark/>
          </w:tcPr>
          <w:p w14:paraId="757F8699" w14:textId="77777777" w:rsidR="00B42C94" w:rsidRPr="00E7398D" w:rsidRDefault="00B42C94" w:rsidP="0055702E">
            <w:pPr>
              <w:ind w:firstLine="0"/>
            </w:pPr>
          </w:p>
        </w:tc>
        <w:tc>
          <w:tcPr>
            <w:tcW w:w="4752" w:type="dxa"/>
            <w:hideMark/>
          </w:tcPr>
          <w:p w14:paraId="385BA347" w14:textId="77777777" w:rsidR="00B42C94" w:rsidRPr="00E7398D" w:rsidRDefault="00B42C94" w:rsidP="0055702E">
            <w:pPr>
              <w:ind w:firstLine="0"/>
            </w:pPr>
            <w:r w:rsidRPr="00E7398D">
              <w:t>…</w:t>
            </w:r>
          </w:p>
        </w:tc>
        <w:tc>
          <w:tcPr>
            <w:tcW w:w="0" w:type="auto"/>
            <w:hideMark/>
          </w:tcPr>
          <w:p w14:paraId="2E93B2D6" w14:textId="77777777" w:rsidR="00B42C94" w:rsidRPr="00E7398D" w:rsidRDefault="00B42C94" w:rsidP="0055702E">
            <w:pPr>
              <w:ind w:firstLine="0"/>
            </w:pPr>
          </w:p>
        </w:tc>
      </w:tr>
    </w:tbl>
    <w:p w14:paraId="0C6D0CB2" w14:textId="77777777" w:rsidR="00B42C94" w:rsidRDefault="00B42C94" w:rsidP="00B42C94">
      <w:pPr>
        <w:pStyle w:val="Heading2"/>
        <w:numPr>
          <w:ilvl w:val="0"/>
          <w:numId w:val="0"/>
        </w:numPr>
        <w:ind w:left="576" w:hanging="576"/>
      </w:pPr>
      <w:bookmarkStart w:id="99" w:name="_Toc241658197"/>
      <w:r>
        <w:t>So sánh nội dung thực tập và yêu cầu trong cẩm nang</w:t>
      </w:r>
      <w:bookmarkEnd w:id="99"/>
    </w:p>
    <w:p w14:paraId="4E8CCDF9" w14:textId="77777777" w:rsidR="006F5895" w:rsidRPr="006F5895" w:rsidRDefault="006F5895" w:rsidP="006F5895">
      <w:pPr>
        <w:pStyle w:val="Caption"/>
        <w:keepNext/>
      </w:pPr>
      <w:r>
        <w:t>Bảng xx Tên bảng</w:t>
      </w:r>
    </w:p>
    <w:tbl>
      <w:tblPr>
        <w:tblStyle w:val="TableTheme"/>
        <w:tblW w:w="8495" w:type="dxa"/>
        <w:tblLook w:val="0420" w:firstRow="1" w:lastRow="0" w:firstColumn="0" w:lastColumn="0" w:noHBand="0" w:noVBand="1"/>
      </w:tblPr>
      <w:tblGrid>
        <w:gridCol w:w="709"/>
        <w:gridCol w:w="3112"/>
        <w:gridCol w:w="3404"/>
        <w:gridCol w:w="1270"/>
      </w:tblGrid>
      <w:tr w:rsidR="00B42C94" w:rsidRPr="009B7A07" w14:paraId="435AD191" w14:textId="77777777" w:rsidTr="0055702E">
        <w:trPr>
          <w:trHeight w:val="584"/>
        </w:trPr>
        <w:tc>
          <w:tcPr>
            <w:tcW w:w="709" w:type="dxa"/>
            <w:hideMark/>
          </w:tcPr>
          <w:p w14:paraId="0AC6A3F9" w14:textId="77777777" w:rsidR="00B42C94" w:rsidRPr="009B7A07" w:rsidRDefault="00B42C94" w:rsidP="0055702E">
            <w:pPr>
              <w:ind w:firstLine="0"/>
              <w:jc w:val="center"/>
            </w:pPr>
            <w:r w:rsidRPr="009B7A07">
              <w:rPr>
                <w:b/>
                <w:bCs/>
              </w:rPr>
              <w:t>STT</w:t>
            </w:r>
          </w:p>
        </w:tc>
        <w:tc>
          <w:tcPr>
            <w:tcW w:w="3112" w:type="dxa"/>
            <w:hideMark/>
          </w:tcPr>
          <w:p w14:paraId="018D4B1F" w14:textId="774AAAA5" w:rsidR="00B42C94" w:rsidRPr="009B7A07" w:rsidRDefault="00B42C94" w:rsidP="0055702E">
            <w:pPr>
              <w:ind w:firstLine="0"/>
              <w:jc w:val="center"/>
            </w:pPr>
            <w:r w:rsidRPr="009B7A07">
              <w:rPr>
                <w:b/>
                <w:bCs/>
              </w:rPr>
              <w:t>Cẩm n</w:t>
            </w:r>
            <w:r w:rsidR="00494085">
              <w:rPr>
                <w:b/>
                <w:bCs/>
              </w:rPr>
              <w:t>a</w:t>
            </w:r>
            <w:r w:rsidRPr="009B7A07">
              <w:rPr>
                <w:b/>
                <w:bCs/>
              </w:rPr>
              <w:t>ng</w:t>
            </w:r>
          </w:p>
        </w:tc>
        <w:tc>
          <w:tcPr>
            <w:tcW w:w="3404" w:type="dxa"/>
            <w:hideMark/>
          </w:tcPr>
          <w:p w14:paraId="24879890" w14:textId="77777777" w:rsidR="00B42C94" w:rsidRPr="009B7A07" w:rsidRDefault="00B42C94" w:rsidP="0055702E">
            <w:pPr>
              <w:ind w:firstLine="0"/>
              <w:jc w:val="center"/>
            </w:pPr>
            <w:r w:rsidRPr="009B7A07">
              <w:rPr>
                <w:b/>
                <w:bCs/>
              </w:rPr>
              <w:t>Đã làm</w:t>
            </w:r>
          </w:p>
        </w:tc>
        <w:tc>
          <w:tcPr>
            <w:tcW w:w="1270" w:type="dxa"/>
            <w:hideMark/>
          </w:tcPr>
          <w:p w14:paraId="00F49DEA" w14:textId="77777777" w:rsidR="00B42C94" w:rsidRPr="009B7A07" w:rsidRDefault="00B42C94" w:rsidP="0055702E">
            <w:pPr>
              <w:ind w:firstLine="0"/>
              <w:jc w:val="center"/>
            </w:pPr>
            <w:r w:rsidRPr="009B7A07">
              <w:rPr>
                <w:b/>
                <w:bCs/>
              </w:rPr>
              <w:t>Đánh giá</w:t>
            </w:r>
          </w:p>
        </w:tc>
      </w:tr>
      <w:tr w:rsidR="00B42C94" w:rsidRPr="009B7A07" w14:paraId="31A29654" w14:textId="77777777" w:rsidTr="0055702E">
        <w:trPr>
          <w:trHeight w:val="584"/>
        </w:trPr>
        <w:tc>
          <w:tcPr>
            <w:tcW w:w="709" w:type="dxa"/>
            <w:hideMark/>
          </w:tcPr>
          <w:p w14:paraId="0E2688AD" w14:textId="77777777" w:rsidR="00B42C94" w:rsidRPr="009B7A07" w:rsidRDefault="00B42C94" w:rsidP="0055702E">
            <w:pPr>
              <w:ind w:firstLine="0"/>
              <w:jc w:val="center"/>
            </w:pPr>
            <w:r w:rsidRPr="009B7A07">
              <w:t>1</w:t>
            </w:r>
          </w:p>
        </w:tc>
        <w:tc>
          <w:tcPr>
            <w:tcW w:w="3112" w:type="dxa"/>
            <w:hideMark/>
          </w:tcPr>
          <w:p w14:paraId="775605C6" w14:textId="77777777" w:rsidR="00B42C94" w:rsidRPr="009B7A07" w:rsidRDefault="00B42C94" w:rsidP="0055702E">
            <w:pPr>
              <w:ind w:firstLine="0"/>
            </w:pPr>
            <w:r w:rsidRPr="009B7A07">
              <w:t>Có mô tả bài toán chi tiết</w:t>
            </w:r>
          </w:p>
        </w:tc>
        <w:tc>
          <w:tcPr>
            <w:tcW w:w="3404" w:type="dxa"/>
            <w:hideMark/>
          </w:tcPr>
          <w:p w14:paraId="3A286E39" w14:textId="77777777" w:rsidR="00B42C94" w:rsidRPr="009B7A07" w:rsidRDefault="00B42C94" w:rsidP="0055702E">
            <w:pPr>
              <w:ind w:firstLine="0"/>
            </w:pPr>
            <w:r w:rsidRPr="009B7A07">
              <w:t>Bài toán chi tiết được lấy từ công ty và đã trình bày trong báo cáo</w:t>
            </w:r>
          </w:p>
        </w:tc>
        <w:tc>
          <w:tcPr>
            <w:tcW w:w="1270" w:type="dxa"/>
            <w:hideMark/>
          </w:tcPr>
          <w:p w14:paraId="3C194CC3" w14:textId="77777777" w:rsidR="00B42C94" w:rsidRPr="009B7A07" w:rsidRDefault="00B42C94" w:rsidP="0055702E">
            <w:pPr>
              <w:ind w:firstLine="0"/>
              <w:jc w:val="center"/>
            </w:pPr>
            <w:r w:rsidRPr="009B7A07">
              <w:t>Đạt</w:t>
            </w:r>
          </w:p>
        </w:tc>
      </w:tr>
      <w:tr w:rsidR="00B42C94" w:rsidRPr="009B7A07" w14:paraId="47B0837F" w14:textId="77777777" w:rsidTr="0055702E">
        <w:trPr>
          <w:trHeight w:val="584"/>
        </w:trPr>
        <w:tc>
          <w:tcPr>
            <w:tcW w:w="709" w:type="dxa"/>
            <w:hideMark/>
          </w:tcPr>
          <w:p w14:paraId="456DE4EA" w14:textId="77777777" w:rsidR="00B42C94" w:rsidRPr="009B7A07" w:rsidRDefault="00B42C94" w:rsidP="0055702E">
            <w:pPr>
              <w:ind w:firstLine="0"/>
              <w:jc w:val="center"/>
            </w:pPr>
            <w:r w:rsidRPr="009B7A07">
              <w:t>2</w:t>
            </w:r>
          </w:p>
        </w:tc>
        <w:tc>
          <w:tcPr>
            <w:tcW w:w="3112" w:type="dxa"/>
            <w:hideMark/>
          </w:tcPr>
          <w:p w14:paraId="23F3BB07" w14:textId="77777777" w:rsidR="00B42C94" w:rsidRPr="009B7A07" w:rsidRDefault="00B42C94" w:rsidP="0055702E">
            <w:pPr>
              <w:ind w:firstLine="0"/>
            </w:pPr>
            <w:r w:rsidRPr="009B7A07">
              <w:t xml:space="preserve">Có nội dung xác định đối tương, chức năng hệ thống dựa trên mô tả bài toán </w:t>
            </w:r>
          </w:p>
        </w:tc>
        <w:tc>
          <w:tcPr>
            <w:tcW w:w="3404" w:type="dxa"/>
            <w:hideMark/>
          </w:tcPr>
          <w:p w14:paraId="585AC319" w14:textId="77777777" w:rsidR="00B42C94" w:rsidRPr="009B7A07" w:rsidRDefault="00B42C94" w:rsidP="0055702E">
            <w:pPr>
              <w:ind w:firstLine="0"/>
            </w:pPr>
            <w:r>
              <w:t>Đã thực hiện phân tích thiết kế hệ thông với đầy đủ các sơ đồ cần thiết</w:t>
            </w:r>
            <w:r w:rsidRPr="009B7A07">
              <w:t xml:space="preserve"> </w:t>
            </w:r>
          </w:p>
        </w:tc>
        <w:tc>
          <w:tcPr>
            <w:tcW w:w="1270" w:type="dxa"/>
            <w:hideMark/>
          </w:tcPr>
          <w:p w14:paraId="2CFB81D5" w14:textId="77777777" w:rsidR="00B42C94" w:rsidRPr="009B7A07" w:rsidRDefault="00B42C94" w:rsidP="0055702E">
            <w:pPr>
              <w:ind w:firstLine="0"/>
              <w:jc w:val="center"/>
            </w:pPr>
            <w:r w:rsidRPr="009B7A07">
              <w:t>Đạt</w:t>
            </w:r>
          </w:p>
        </w:tc>
      </w:tr>
      <w:tr w:rsidR="00B42C94" w:rsidRPr="009B7A07" w14:paraId="794C1B34" w14:textId="77777777" w:rsidTr="0055702E">
        <w:trPr>
          <w:trHeight w:val="584"/>
        </w:trPr>
        <w:tc>
          <w:tcPr>
            <w:tcW w:w="709" w:type="dxa"/>
            <w:hideMark/>
          </w:tcPr>
          <w:p w14:paraId="59B1850A" w14:textId="77777777" w:rsidR="00B42C94" w:rsidRPr="009B7A07" w:rsidRDefault="00B42C94" w:rsidP="0055702E">
            <w:pPr>
              <w:ind w:firstLine="0"/>
              <w:jc w:val="center"/>
            </w:pPr>
            <w:r w:rsidRPr="009B7A07">
              <w:t>3</w:t>
            </w:r>
          </w:p>
        </w:tc>
        <w:tc>
          <w:tcPr>
            <w:tcW w:w="3112" w:type="dxa"/>
            <w:hideMark/>
          </w:tcPr>
          <w:p w14:paraId="0A49ABAD" w14:textId="77777777" w:rsidR="00B42C94" w:rsidRPr="009B7A07" w:rsidRDefault="00B42C94" w:rsidP="0055702E">
            <w:pPr>
              <w:ind w:firstLine="0"/>
            </w:pPr>
            <w:r w:rsidRPr="009B7A07">
              <w:t xml:space="preserve">Có tối thiểu 15 end-point làm việc trực tiếp trên CSDL đã có sẵn hoặc tự tạo, phải có đầy đủ các phương thức </w:t>
            </w:r>
          </w:p>
        </w:tc>
        <w:tc>
          <w:tcPr>
            <w:tcW w:w="3404" w:type="dxa"/>
            <w:hideMark/>
          </w:tcPr>
          <w:p w14:paraId="474BB38F" w14:textId="77777777" w:rsidR="00B42C94" w:rsidRPr="009B7A07" w:rsidRDefault="00B42C94" w:rsidP="0055702E">
            <w:pPr>
              <w:ind w:firstLine="0"/>
            </w:pPr>
            <w:r w:rsidRPr="009B7A07">
              <w:t>Đã xây dựng 12 end-point với đầy đủ các Phương thức trên CSDL sinh viên tự tạo</w:t>
            </w:r>
          </w:p>
        </w:tc>
        <w:tc>
          <w:tcPr>
            <w:tcW w:w="1270" w:type="dxa"/>
            <w:hideMark/>
          </w:tcPr>
          <w:p w14:paraId="3E345921" w14:textId="77777777" w:rsidR="00B42C94" w:rsidRPr="009B7A07" w:rsidRDefault="00B42C94" w:rsidP="0055702E">
            <w:pPr>
              <w:ind w:firstLine="0"/>
              <w:jc w:val="center"/>
            </w:pPr>
            <w:r w:rsidRPr="009B7A07">
              <w:t>Chưa đạt</w:t>
            </w:r>
          </w:p>
        </w:tc>
      </w:tr>
      <w:tr w:rsidR="00B42C94" w:rsidRPr="009B7A07" w14:paraId="70A72961" w14:textId="77777777" w:rsidTr="0055702E">
        <w:trPr>
          <w:trHeight w:val="584"/>
        </w:trPr>
        <w:tc>
          <w:tcPr>
            <w:tcW w:w="709" w:type="dxa"/>
            <w:hideMark/>
          </w:tcPr>
          <w:p w14:paraId="77BCA062" w14:textId="77777777" w:rsidR="00B42C94" w:rsidRPr="009B7A07" w:rsidRDefault="00B42C94" w:rsidP="0055702E">
            <w:pPr>
              <w:ind w:firstLine="0"/>
              <w:jc w:val="center"/>
            </w:pPr>
            <w:r w:rsidRPr="009B7A07">
              <w:t>4</w:t>
            </w:r>
          </w:p>
        </w:tc>
        <w:tc>
          <w:tcPr>
            <w:tcW w:w="3112" w:type="dxa"/>
            <w:hideMark/>
          </w:tcPr>
          <w:p w14:paraId="1A61D19B" w14:textId="77777777" w:rsidR="00B42C94" w:rsidRPr="009B7A07" w:rsidRDefault="00B42C94" w:rsidP="0055702E">
            <w:pPr>
              <w:ind w:firstLine="0"/>
            </w:pPr>
            <w:r w:rsidRPr="009B7A07">
              <w:t>Sử dụng Postman hoặc các công cụ khác để kiểm thử và cung cấp các minh chứng kiểm thử</w:t>
            </w:r>
          </w:p>
        </w:tc>
        <w:tc>
          <w:tcPr>
            <w:tcW w:w="3404" w:type="dxa"/>
            <w:hideMark/>
          </w:tcPr>
          <w:p w14:paraId="35B2E07B" w14:textId="77777777" w:rsidR="00B42C94" w:rsidRPr="009B7A07" w:rsidRDefault="00B42C94" w:rsidP="0055702E">
            <w:pPr>
              <w:ind w:firstLine="0"/>
            </w:pPr>
            <w:r w:rsidRPr="009B7A07">
              <w:t>Đã thưc hiện</w:t>
            </w:r>
            <w:r w:rsidR="00A50244">
              <w:t xml:space="preserve"> abc</w:t>
            </w:r>
          </w:p>
        </w:tc>
        <w:tc>
          <w:tcPr>
            <w:tcW w:w="1270" w:type="dxa"/>
            <w:hideMark/>
          </w:tcPr>
          <w:p w14:paraId="2A5A98DD" w14:textId="77777777" w:rsidR="00B42C94" w:rsidRPr="009B7A07" w:rsidRDefault="00A50244" w:rsidP="0055702E">
            <w:pPr>
              <w:ind w:firstLine="0"/>
              <w:jc w:val="center"/>
            </w:pPr>
            <w:r>
              <w:t>Tương đương</w:t>
            </w:r>
          </w:p>
        </w:tc>
      </w:tr>
      <w:tr w:rsidR="00B42C94" w:rsidRPr="009B7A07" w14:paraId="514D3CCA" w14:textId="77777777" w:rsidTr="0055702E">
        <w:trPr>
          <w:trHeight w:val="536"/>
        </w:trPr>
        <w:tc>
          <w:tcPr>
            <w:tcW w:w="709" w:type="dxa"/>
            <w:hideMark/>
          </w:tcPr>
          <w:p w14:paraId="57EB58EF" w14:textId="77777777" w:rsidR="00B42C94" w:rsidRPr="009B7A07" w:rsidRDefault="00B42C94" w:rsidP="0055702E">
            <w:pPr>
              <w:ind w:firstLine="0"/>
              <w:jc w:val="center"/>
            </w:pPr>
            <w:r w:rsidRPr="009B7A07">
              <w:t>5</w:t>
            </w:r>
          </w:p>
        </w:tc>
        <w:tc>
          <w:tcPr>
            <w:tcW w:w="3112" w:type="dxa"/>
            <w:hideMark/>
          </w:tcPr>
          <w:p w14:paraId="7ABFBBD6" w14:textId="77777777" w:rsidR="00B42C94" w:rsidRPr="009B7A07" w:rsidRDefault="00B42C94" w:rsidP="0055702E">
            <w:pPr>
              <w:ind w:firstLine="0"/>
            </w:pPr>
          </w:p>
        </w:tc>
        <w:tc>
          <w:tcPr>
            <w:tcW w:w="3404" w:type="dxa"/>
            <w:hideMark/>
          </w:tcPr>
          <w:p w14:paraId="2895F9FA" w14:textId="77777777" w:rsidR="00B42C94" w:rsidRPr="009B7A07" w:rsidRDefault="00B42C94" w:rsidP="0055702E">
            <w:pPr>
              <w:ind w:firstLine="0"/>
            </w:pPr>
            <w:r w:rsidRPr="009B7A07">
              <w:t>Phát triển 05 chức năng từ các API đã được tạo</w:t>
            </w:r>
          </w:p>
        </w:tc>
        <w:tc>
          <w:tcPr>
            <w:tcW w:w="1270" w:type="dxa"/>
            <w:hideMark/>
          </w:tcPr>
          <w:p w14:paraId="1CA3C1C4" w14:textId="77777777" w:rsidR="00B42C94" w:rsidRPr="009B7A07" w:rsidRDefault="00B42C94" w:rsidP="0055702E">
            <w:pPr>
              <w:ind w:firstLine="0"/>
              <w:jc w:val="center"/>
            </w:pPr>
            <w:r w:rsidRPr="009B7A07">
              <w:t>Vượt trội</w:t>
            </w:r>
          </w:p>
        </w:tc>
      </w:tr>
      <w:tr w:rsidR="00B42C94" w:rsidRPr="009B7A07" w14:paraId="6500B4CB" w14:textId="77777777" w:rsidTr="0055702E">
        <w:trPr>
          <w:trHeight w:val="584"/>
        </w:trPr>
        <w:tc>
          <w:tcPr>
            <w:tcW w:w="709" w:type="dxa"/>
            <w:hideMark/>
          </w:tcPr>
          <w:p w14:paraId="1B220141" w14:textId="77777777" w:rsidR="00B42C94" w:rsidRPr="009B7A07" w:rsidRDefault="00B42C94" w:rsidP="0055702E">
            <w:pPr>
              <w:ind w:firstLine="0"/>
              <w:jc w:val="center"/>
            </w:pPr>
            <w:r w:rsidRPr="009B7A07">
              <w:t>6</w:t>
            </w:r>
          </w:p>
        </w:tc>
        <w:tc>
          <w:tcPr>
            <w:tcW w:w="3112" w:type="dxa"/>
            <w:hideMark/>
          </w:tcPr>
          <w:p w14:paraId="0296D55C" w14:textId="77777777" w:rsidR="00B42C94" w:rsidRPr="009B7A07" w:rsidRDefault="00B42C94" w:rsidP="0055702E">
            <w:pPr>
              <w:ind w:firstLine="0"/>
            </w:pPr>
          </w:p>
        </w:tc>
        <w:tc>
          <w:tcPr>
            <w:tcW w:w="3404" w:type="dxa"/>
            <w:hideMark/>
          </w:tcPr>
          <w:p w14:paraId="6F83ED7B" w14:textId="77777777" w:rsidR="00B42C94" w:rsidRPr="009B7A07" w:rsidRDefault="00B42C94" w:rsidP="0055702E">
            <w:pPr>
              <w:ind w:firstLine="0"/>
            </w:pPr>
            <w:r w:rsidRPr="009B7A07">
              <w:t>…</w:t>
            </w:r>
          </w:p>
        </w:tc>
        <w:tc>
          <w:tcPr>
            <w:tcW w:w="1270" w:type="dxa"/>
            <w:hideMark/>
          </w:tcPr>
          <w:p w14:paraId="333A7755" w14:textId="77777777" w:rsidR="00B42C94" w:rsidRPr="009B7A07" w:rsidRDefault="00B42C94" w:rsidP="0055702E">
            <w:pPr>
              <w:ind w:firstLine="0"/>
              <w:jc w:val="center"/>
            </w:pPr>
            <w:r w:rsidRPr="009B7A07">
              <w:t>Vượt trội</w:t>
            </w:r>
          </w:p>
        </w:tc>
      </w:tr>
    </w:tbl>
    <w:p w14:paraId="6724C36F" w14:textId="77777777" w:rsidR="00B42C94" w:rsidRPr="009B7A07" w:rsidRDefault="00B42C94" w:rsidP="00B42C94">
      <w:pPr>
        <w:ind w:firstLine="0"/>
      </w:pPr>
    </w:p>
    <w:p w14:paraId="086A648D" w14:textId="77777777" w:rsidR="00B42C94" w:rsidRPr="00B42C94" w:rsidRDefault="00B42C94" w:rsidP="00B42C94">
      <w:pPr>
        <w:pStyle w:val="Heading2"/>
        <w:numPr>
          <w:ilvl w:val="0"/>
          <w:numId w:val="0"/>
        </w:numPr>
        <w:ind w:left="576" w:hanging="576"/>
      </w:pPr>
      <w:bookmarkStart w:id="100" w:name="_Toc241658198"/>
      <w:r>
        <w:t>Hướng phát triển</w:t>
      </w:r>
      <w:bookmarkEnd w:id="100"/>
    </w:p>
    <w:p w14:paraId="74A025EC" w14:textId="77777777" w:rsidR="00B42C94" w:rsidRPr="00B42C94" w:rsidRDefault="00B42C94" w:rsidP="00B42C94"/>
    <w:p w14:paraId="3EDBD17C" w14:textId="77777777" w:rsidR="00B42C94" w:rsidRDefault="00B42C94" w:rsidP="00B42C94"/>
    <w:p w14:paraId="12005A8A" w14:textId="77777777" w:rsidR="00B42C94" w:rsidRPr="00B42C94" w:rsidRDefault="00B42C94" w:rsidP="00B42C94">
      <w:pPr>
        <w:sectPr w:rsidR="00B42C94" w:rsidRPr="00B42C94" w:rsidSect="009165B5">
          <w:pgSz w:w="11907" w:h="16840" w:code="9"/>
          <w:pgMar w:top="1701" w:right="1134" w:bottom="1701" w:left="1985" w:header="709" w:footer="709" w:gutter="0"/>
          <w:cols w:space="708"/>
          <w:docGrid w:linePitch="360"/>
        </w:sectPr>
      </w:pPr>
    </w:p>
    <w:p w14:paraId="329E2777" w14:textId="77777777" w:rsidR="00BB71A4" w:rsidRDefault="0007352A" w:rsidP="006A4FFB">
      <w:pPr>
        <w:pStyle w:val="Heading1"/>
        <w:numPr>
          <w:ilvl w:val="0"/>
          <w:numId w:val="0"/>
        </w:numPr>
      </w:pPr>
      <w:bookmarkStart w:id="101" w:name="_Toc169424254"/>
      <w:bookmarkStart w:id="102" w:name="_Toc241658199"/>
      <w:r>
        <w:t>TÀI LIỆU THAM KHẢO</w:t>
      </w:r>
      <w:bookmarkEnd w:id="101"/>
      <w:bookmarkEnd w:id="102"/>
    </w:p>
    <w:p w14:paraId="785CD712" w14:textId="77777777" w:rsidR="0007352A" w:rsidRPr="008D080A" w:rsidRDefault="0007352A" w:rsidP="00E928AE">
      <w:pPr>
        <w:pStyle w:val="Like-Numbering"/>
      </w:pPr>
      <w:r w:rsidRPr="008D080A">
        <w:t>Các tài liệu Tiếng Việt</w:t>
      </w:r>
    </w:p>
    <w:p w14:paraId="1CB3BB63" w14:textId="77777777" w:rsidR="0007352A" w:rsidRPr="00585F4E" w:rsidRDefault="0007352A" w:rsidP="00585F4E">
      <w:pPr>
        <w:pStyle w:val="Tailieuthamkhao"/>
      </w:pPr>
      <w:bookmarkStart w:id="103" w:name="_Ref11487242"/>
      <w:r w:rsidRPr="00585F4E">
        <w:t>Họ và Tên tác giả (Thứ tự theo Tên). Tên sách. Nxb. Tên nhà xuất bản, Địa danh, năm xuất bản.</w:t>
      </w:r>
      <w:bookmarkEnd w:id="103"/>
    </w:p>
    <w:p w14:paraId="36288388" w14:textId="77777777" w:rsidR="0007352A" w:rsidRPr="00585F4E" w:rsidRDefault="0007352A" w:rsidP="00585F4E">
      <w:pPr>
        <w:pStyle w:val="Tailieuthamkhao"/>
      </w:pPr>
      <w:bookmarkStart w:id="104" w:name="_Ref11487393"/>
      <w:r w:rsidRPr="00585F4E">
        <w:rPr>
          <w:szCs w:val="28"/>
        </w:rPr>
        <w:t xml:space="preserve">Nguyễn </w:t>
      </w:r>
      <w:r w:rsidRPr="00585F4E">
        <w:t>Quốc Cường, Hoàng Đức Hải, Giáo trình Đồ hoạ vi tính, Nxb. Giáo dục.</w:t>
      </w:r>
      <w:r w:rsidRPr="00585F4E">
        <w:rPr>
          <w:szCs w:val="28"/>
        </w:rPr>
        <w:t xml:space="preserve"> Hà Nội 2000.</w:t>
      </w:r>
      <w:bookmarkEnd w:id="104"/>
    </w:p>
    <w:p w14:paraId="4B4AC595" w14:textId="77777777" w:rsidR="0007352A" w:rsidRPr="008D080A" w:rsidRDefault="0007352A" w:rsidP="00E928AE">
      <w:pPr>
        <w:pStyle w:val="Like-Numbering"/>
      </w:pPr>
      <w:r w:rsidRPr="008D080A">
        <w:t>Các tài liệu Tiếng Anh</w:t>
      </w:r>
    </w:p>
    <w:p w14:paraId="0E8AC26B" w14:textId="77777777" w:rsidR="0007352A" w:rsidRPr="00585F4E" w:rsidRDefault="0007352A" w:rsidP="00585F4E">
      <w:pPr>
        <w:pStyle w:val="Tailieuthamkhao"/>
        <w:rPr>
          <w:rStyle w:val="atitle"/>
        </w:rPr>
      </w:pPr>
      <w:bookmarkStart w:id="105" w:name="_Ref11487417"/>
      <w:r w:rsidRPr="00585F4E">
        <w:rPr>
          <w:rStyle w:val="atitle"/>
          <w:szCs w:val="26"/>
        </w:rPr>
        <w:t xml:space="preserve">Amy </w:t>
      </w:r>
      <w:r w:rsidRPr="00585F4E">
        <w:t>Apon</w:t>
      </w:r>
      <w:r w:rsidRPr="00585F4E">
        <w:rPr>
          <w:rStyle w:val="atitle"/>
          <w:szCs w:val="26"/>
        </w:rPr>
        <w:t xml:space="preserve">. </w:t>
      </w:r>
      <w:r w:rsidRPr="00585F4E">
        <w:t>University</w:t>
      </w:r>
      <w:r w:rsidRPr="00585F4E">
        <w:rPr>
          <w:rStyle w:val="atitle"/>
          <w:szCs w:val="26"/>
        </w:rPr>
        <w:t xml:space="preserve"> of Arkansas, 2004. Lecture for Cluster and Grid Computing.</w:t>
      </w:r>
      <w:bookmarkEnd w:id="105"/>
    </w:p>
    <w:p w14:paraId="7C513BD0" w14:textId="77777777" w:rsidR="0007352A" w:rsidRPr="00585F4E" w:rsidRDefault="0007352A" w:rsidP="00585F4E">
      <w:pPr>
        <w:pStyle w:val="Tailieuthamkhao"/>
      </w:pPr>
      <w:r w:rsidRPr="00585F4E">
        <w:rPr>
          <w:rStyle w:val="atitle"/>
          <w:szCs w:val="26"/>
        </w:rPr>
        <w:t xml:space="preserve">Bart Jacob, </w:t>
      </w:r>
      <w:r w:rsidRPr="00585F4E">
        <w:t>Luis</w:t>
      </w:r>
      <w:r w:rsidRPr="00585F4E">
        <w:rPr>
          <w:rStyle w:val="atitle"/>
          <w:szCs w:val="26"/>
        </w:rPr>
        <w:t xml:space="preserve"> Ferreira, Nobert </w:t>
      </w:r>
      <w:r w:rsidRPr="00585F4E">
        <w:t>Bieberstein</w:t>
      </w:r>
      <w:r w:rsidRPr="00585F4E">
        <w:rPr>
          <w:rStyle w:val="atitle"/>
          <w:szCs w:val="26"/>
        </w:rPr>
        <w:t>, Candice Gilzean, Jean-Yves, Girard, Roman Strachowski, Seong (Steve) Yu. Enabling Application for Grid Computing with Globus. IBM RedBooks, 2003.</w:t>
      </w:r>
    </w:p>
    <w:p w14:paraId="53709C90" w14:textId="77777777" w:rsidR="0007352A" w:rsidRPr="008D080A" w:rsidRDefault="0007352A" w:rsidP="008D080A">
      <w:pPr>
        <w:pStyle w:val="Like-Numbering"/>
      </w:pPr>
      <w:r w:rsidRPr="008D080A">
        <w:t>Các tài liệu từ Internet</w:t>
      </w:r>
    </w:p>
    <w:p w14:paraId="22331FD9" w14:textId="77777777" w:rsidR="0007352A" w:rsidRDefault="00C74284" w:rsidP="00C74284">
      <w:pPr>
        <w:pStyle w:val="Tailieuthamkhao"/>
      </w:pPr>
      <w:r>
        <w:t xml:space="preserve">Tên bài viết, liên kết trang (có thể dùng Google URL Shortener </w:t>
      </w:r>
      <w:r w:rsidRPr="00C74284">
        <w:t>https://goo.gl/</w:t>
      </w:r>
      <w:r>
        <w:t xml:space="preserve"> hoặc Bitly https://bitly.com/ để tạo link cho gọn)</w:t>
      </w:r>
      <w:r w:rsidR="00580A75">
        <w:t>, ngày truy cập</w:t>
      </w:r>
      <w:r w:rsidR="00E461DC">
        <w:t>. (Lưu ý : SV cố gắng tìm đúng tài liệu gốc để tham khảo)</w:t>
      </w:r>
    </w:p>
    <w:p w14:paraId="1E599203" w14:textId="77777777" w:rsidR="0007352A" w:rsidRDefault="0007352A" w:rsidP="00585F4E">
      <w:pPr>
        <w:pStyle w:val="Tailieuthamkhao"/>
      </w:pPr>
      <w:r>
        <w:t>...</w:t>
      </w:r>
    </w:p>
    <w:p w14:paraId="6D43502F" w14:textId="77777777" w:rsidR="00690D36" w:rsidRDefault="00690D36" w:rsidP="00BB71A4"/>
    <w:p w14:paraId="4A6805C6" w14:textId="77777777" w:rsidR="00690D36" w:rsidRDefault="00690D36" w:rsidP="00BB71A4">
      <w:pPr>
        <w:sectPr w:rsidR="00690D36" w:rsidSect="009165B5">
          <w:pgSz w:w="11907" w:h="16840" w:code="9"/>
          <w:pgMar w:top="1701" w:right="1134" w:bottom="1701" w:left="1985" w:header="709" w:footer="709" w:gutter="0"/>
          <w:cols w:space="708"/>
          <w:docGrid w:linePitch="360"/>
        </w:sectPr>
      </w:pPr>
    </w:p>
    <w:p w14:paraId="13B24996" w14:textId="77777777" w:rsidR="00F40D1D" w:rsidRDefault="00AB4DE3" w:rsidP="00CD18B8">
      <w:pPr>
        <w:pStyle w:val="Heading1"/>
        <w:numPr>
          <w:ilvl w:val="0"/>
          <w:numId w:val="0"/>
        </w:numPr>
        <w:sectPr w:rsidR="00F40D1D" w:rsidSect="009165B5">
          <w:headerReference w:type="even" r:id="rId18"/>
          <w:pgSz w:w="11907" w:h="16840" w:code="9"/>
          <w:pgMar w:top="1701" w:right="1134" w:bottom="1701" w:left="1985" w:header="709" w:footer="709" w:gutter="0"/>
          <w:cols w:space="708"/>
          <w:docGrid w:linePitch="360"/>
        </w:sectPr>
      </w:pPr>
      <w:bookmarkStart w:id="106" w:name="_Toc169424255"/>
      <w:bookmarkStart w:id="107" w:name="_Toc241658200"/>
      <w:r>
        <w:t>PHỤ LỤC</w:t>
      </w:r>
      <w:bookmarkEnd w:id="106"/>
      <w:bookmarkEnd w:id="107"/>
    </w:p>
    <w:p w14:paraId="39BDAC00" w14:textId="77777777" w:rsidR="00EA7CFA" w:rsidRPr="00EA7CFA" w:rsidRDefault="00EA7CFA" w:rsidP="00CD18B8">
      <w:pPr>
        <w:pStyle w:val="Heading1"/>
        <w:numPr>
          <w:ilvl w:val="0"/>
          <w:numId w:val="0"/>
        </w:numPr>
        <w:jc w:val="both"/>
      </w:pPr>
    </w:p>
    <w:sectPr w:rsidR="00EA7CFA" w:rsidRPr="00EA7CFA" w:rsidSect="009165B5">
      <w:pgSz w:w="11907" w:h="16840" w:code="9"/>
      <w:pgMar w:top="1701" w:right="1134" w:bottom="1701"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A491B3" w14:textId="77777777" w:rsidR="00FA79EE" w:rsidRDefault="00FA79EE">
      <w:r>
        <w:separator/>
      </w:r>
    </w:p>
    <w:p w14:paraId="01766662" w14:textId="77777777" w:rsidR="00FA79EE" w:rsidRDefault="00FA79EE"/>
  </w:endnote>
  <w:endnote w:type="continuationSeparator" w:id="0">
    <w:p w14:paraId="2EAB15EC" w14:textId="77777777" w:rsidR="00FA79EE" w:rsidRDefault="00FA79EE">
      <w:r>
        <w:continuationSeparator/>
      </w:r>
    </w:p>
    <w:p w14:paraId="7474CA42" w14:textId="77777777" w:rsidR="00FA79EE" w:rsidRDefault="00FA79E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Time">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182EA" w14:textId="77777777" w:rsidR="003F6BF4" w:rsidRPr="00895338" w:rsidRDefault="003F6BF4" w:rsidP="7B4AF525">
    <w:pPr>
      <w:pStyle w:val="Footer"/>
      <w:tabs>
        <w:tab w:val="left" w:pos="2700"/>
        <w:tab w:val="center" w:pos="4394"/>
      </w:tabs>
      <w:ind w:firstLine="0"/>
      <w:jc w:val="center"/>
      <w:rPr>
        <w:b/>
        <w:bCs/>
        <w:sz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B6DAA" w14:textId="77777777" w:rsidR="003F6BF4" w:rsidRDefault="003F6BF4" w:rsidP="00F40FA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6DEAEDDE" w14:textId="77777777" w:rsidR="003F6BF4" w:rsidRDefault="003F6BF4" w:rsidP="008F3A79">
    <w:pPr>
      <w:pStyle w:val="Footer"/>
      <w:ind w:right="360"/>
    </w:pPr>
  </w:p>
  <w:p w14:paraId="68B4590E" w14:textId="77777777" w:rsidR="003F6BF4" w:rsidRDefault="003F6BF4"/>
  <w:p w14:paraId="69C94E37" w14:textId="77777777" w:rsidR="003F6BF4" w:rsidRDefault="003F6BF4"/>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820" w:type="dxa"/>
      <w:tblBorders>
        <w:top w:val="single" w:sz="4" w:space="0" w:color="auto"/>
      </w:tblBorders>
      <w:shd w:val="clear" w:color="auto" w:fill="FAFAFA"/>
      <w:tblCellMar>
        <w:left w:w="57" w:type="dxa"/>
        <w:right w:w="57" w:type="dxa"/>
      </w:tblCellMar>
      <w:tblLook w:val="04A0" w:firstRow="1" w:lastRow="0" w:firstColumn="1" w:lastColumn="0" w:noHBand="0" w:noVBand="1"/>
    </w:tblPr>
    <w:tblGrid>
      <w:gridCol w:w="2955"/>
      <w:gridCol w:w="1865"/>
    </w:tblGrid>
    <w:tr w:rsidR="003F6BF4" w14:paraId="2DA44665" w14:textId="77777777" w:rsidTr="7B4AF525">
      <w:tc>
        <w:tcPr>
          <w:tcW w:w="2955" w:type="dxa"/>
          <w:shd w:val="clear" w:color="auto" w:fill="FAFAFA"/>
        </w:tcPr>
        <w:p w14:paraId="3B371BF6" w14:textId="47DEA160" w:rsidR="003F6BF4" w:rsidRPr="009165B5" w:rsidRDefault="00CE460A" w:rsidP="00C24DC5">
          <w:pPr>
            <w:pStyle w:val="Footer"/>
            <w:tabs>
              <w:tab w:val="clear" w:pos="4320"/>
              <w:tab w:val="clear" w:pos="8640"/>
            </w:tabs>
            <w:spacing w:before="0" w:line="240" w:lineRule="auto"/>
            <w:ind w:right="360" w:firstLine="0"/>
            <w:rPr>
              <w:i/>
              <w:sz w:val="24"/>
            </w:rPr>
          </w:pPr>
          <w:r>
            <w:rPr>
              <w:i/>
              <w:sz w:val="24"/>
            </w:rPr>
            <w:t>Nguyễn Văn Tiến</w:t>
          </w:r>
        </w:p>
      </w:tc>
      <w:tc>
        <w:tcPr>
          <w:tcW w:w="1865" w:type="dxa"/>
          <w:shd w:val="clear" w:color="auto" w:fill="FAFAFA"/>
        </w:tcPr>
        <w:p w14:paraId="4C3879C5" w14:textId="77777777" w:rsidR="003F6BF4" w:rsidRPr="00B57E92" w:rsidRDefault="003F6BF4" w:rsidP="009165B5">
          <w:pPr>
            <w:pStyle w:val="Footer"/>
            <w:tabs>
              <w:tab w:val="clear" w:pos="4320"/>
              <w:tab w:val="clear" w:pos="8640"/>
            </w:tabs>
            <w:spacing w:before="0" w:line="240" w:lineRule="auto"/>
            <w:ind w:firstLine="0"/>
            <w:jc w:val="center"/>
            <w:rPr>
              <w:sz w:val="24"/>
            </w:rPr>
          </w:pPr>
          <w:r w:rsidRPr="00B57E92">
            <w:rPr>
              <w:rStyle w:val="PageNumber"/>
              <w:sz w:val="24"/>
            </w:rPr>
            <w:fldChar w:fldCharType="begin"/>
          </w:r>
          <w:r w:rsidRPr="00B57E92">
            <w:rPr>
              <w:rStyle w:val="PageNumber"/>
              <w:sz w:val="24"/>
            </w:rPr>
            <w:instrText xml:space="preserve">PAGE  </w:instrText>
          </w:r>
          <w:r w:rsidRPr="00B57E92">
            <w:rPr>
              <w:rStyle w:val="PageNumber"/>
              <w:sz w:val="24"/>
            </w:rPr>
            <w:fldChar w:fldCharType="separate"/>
          </w:r>
          <w:r>
            <w:rPr>
              <w:rStyle w:val="PageNumber"/>
              <w:noProof/>
              <w:sz w:val="24"/>
            </w:rPr>
            <w:t>3</w:t>
          </w:r>
          <w:r w:rsidRPr="00B57E92">
            <w:rPr>
              <w:rStyle w:val="PageNumber"/>
              <w:sz w:val="24"/>
            </w:rPr>
            <w:fldChar w:fldCharType="end"/>
          </w:r>
        </w:p>
      </w:tc>
    </w:tr>
  </w:tbl>
  <w:p w14:paraId="122D63A4" w14:textId="77777777" w:rsidR="003F6BF4" w:rsidRDefault="003F6BF4" w:rsidP="008F3A7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B83FCB" w14:textId="77777777" w:rsidR="00FA79EE" w:rsidRDefault="00FA79EE">
      <w:r>
        <w:separator/>
      </w:r>
    </w:p>
    <w:p w14:paraId="437449DA" w14:textId="77777777" w:rsidR="00FA79EE" w:rsidRDefault="00FA79EE"/>
  </w:footnote>
  <w:footnote w:type="continuationSeparator" w:id="0">
    <w:p w14:paraId="060BAFFA" w14:textId="77777777" w:rsidR="00FA79EE" w:rsidRDefault="00FA79EE">
      <w:r>
        <w:continuationSeparator/>
      </w:r>
    </w:p>
    <w:p w14:paraId="096ABA74" w14:textId="77777777" w:rsidR="00FA79EE" w:rsidRDefault="00FA79E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46350" w14:textId="77777777" w:rsidR="008C0BAB" w:rsidRDefault="008C0BAB" w:rsidP="7B4AF525">
    <w:pPr>
      <w:spacing w:line="240" w:lineRule="auto"/>
      <w:ind w:firstLine="0"/>
      <w:jc w:val="center"/>
      <w:rPr>
        <w:b/>
        <w:bC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5BDC5" w14:textId="77777777" w:rsidR="003F6BF4" w:rsidRDefault="003F6BF4" w:rsidP="00162939">
    <w:pPr>
      <w:pStyle w:val="Header"/>
    </w:pPr>
  </w:p>
  <w:tbl>
    <w:tblPr>
      <w:tblW w:w="0" w:type="auto"/>
      <w:tblBorders>
        <w:bottom w:val="single" w:sz="4" w:space="0" w:color="auto"/>
      </w:tblBorders>
      <w:shd w:val="clear" w:color="auto" w:fill="FAFAFA"/>
      <w:tblCellMar>
        <w:left w:w="57" w:type="dxa"/>
        <w:right w:w="57" w:type="dxa"/>
      </w:tblCellMar>
      <w:tblLook w:val="04A0" w:firstRow="1" w:lastRow="0" w:firstColumn="1" w:lastColumn="0" w:noHBand="0" w:noVBand="1"/>
    </w:tblPr>
    <w:tblGrid>
      <w:gridCol w:w="8788"/>
    </w:tblGrid>
    <w:tr w:rsidR="003F6BF4" w:rsidRPr="00570EF4" w14:paraId="5281ED20" w14:textId="77777777" w:rsidTr="009165B5">
      <w:tc>
        <w:tcPr>
          <w:tcW w:w="9004" w:type="dxa"/>
          <w:shd w:val="clear" w:color="auto" w:fill="FAFAFA"/>
        </w:tcPr>
        <w:p w14:paraId="20AE1C57" w14:textId="77777777" w:rsidR="003F6BF4" w:rsidRPr="00570EF4" w:rsidRDefault="003F6BF4" w:rsidP="009165B5">
          <w:pPr>
            <w:pStyle w:val="Header"/>
            <w:spacing w:before="0" w:line="240" w:lineRule="auto"/>
            <w:ind w:firstLine="0"/>
            <w:rPr>
              <w:i/>
              <w:sz w:val="24"/>
            </w:rPr>
          </w:pPr>
          <w:r>
            <w:rPr>
              <w:i/>
              <w:sz w:val="24"/>
            </w:rPr>
            <w:t xml:space="preserve">Đồ án tốt nghiệp ngành </w:t>
          </w:r>
          <w:r w:rsidR="00226CEA">
            <w:rPr>
              <w:i/>
              <w:sz w:val="24"/>
            </w:rPr>
            <w:t>Khoa học Dữ liệu</w:t>
          </w:r>
        </w:p>
      </w:tc>
    </w:tr>
  </w:tbl>
  <w:p w14:paraId="5D72D551" w14:textId="77777777" w:rsidR="003F6BF4" w:rsidRPr="00162939" w:rsidRDefault="003F6BF4" w:rsidP="00162939">
    <w:pPr>
      <w:pStyle w:val="Header"/>
      <w:spacing w:before="0" w:line="240" w:lineRule="auto"/>
      <w:rPr>
        <w:i/>
        <w:sz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D8BB7" w14:textId="77777777" w:rsidR="003F6BF4" w:rsidRDefault="003F6BF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63042"/>
    <w:multiLevelType w:val="multilevel"/>
    <w:tmpl w:val="B28C1A7A"/>
    <w:lvl w:ilvl="0">
      <w:start w:val="1"/>
      <w:numFmt w:val="decimal"/>
      <w:pStyle w:val="Heading1"/>
      <w:suff w:val="nothing"/>
      <w:lvlText w:val="CHƯƠNG %1"/>
      <w:lvlJc w:val="left"/>
      <w:pPr>
        <w:ind w:left="0" w:firstLine="0"/>
      </w:pPr>
      <w:rPr>
        <w:rFonts w:hint="default"/>
      </w:rPr>
    </w:lvl>
    <w:lvl w:ilvl="1">
      <w:start w:val="1"/>
      <w:numFmt w:val="decimal"/>
      <w:pStyle w:val="Heading2"/>
      <w:suff w:val="space"/>
      <w:lvlText w:val="%1.%2"/>
      <w:lvlJc w:val="left"/>
      <w:pPr>
        <w:ind w:left="576" w:hanging="576"/>
      </w:pPr>
      <w:rPr>
        <w:rFonts w:hint="default"/>
      </w:rPr>
    </w:lvl>
    <w:lvl w:ilvl="2">
      <w:start w:val="1"/>
      <w:numFmt w:val="decimal"/>
      <w:pStyle w:val="Heading3"/>
      <w:suff w:val="space"/>
      <w:lvlText w:val="%1.%2.%3"/>
      <w:lvlJc w:val="left"/>
      <w:pPr>
        <w:ind w:left="720" w:hanging="720"/>
      </w:pPr>
      <w:rPr>
        <w:rFonts w:hint="default"/>
        <w:b/>
        <w:i/>
      </w:rPr>
    </w:lvl>
    <w:lvl w:ilvl="3">
      <w:start w:val="1"/>
      <w:numFmt w:val="decimal"/>
      <w:pStyle w:val="Heading4"/>
      <w:suff w:val="space"/>
      <w:lvlText w:val="%1.%2.%3.%4"/>
      <w:lvlJc w:val="left"/>
      <w:pPr>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 w15:restartNumberingAfterBreak="0">
    <w:nsid w:val="1A4B6A86"/>
    <w:multiLevelType w:val="hybridMultilevel"/>
    <w:tmpl w:val="4682544C"/>
    <w:lvl w:ilvl="0" w:tplc="0C09000B">
      <w:start w:val="1"/>
      <w:numFmt w:val="bullet"/>
      <w:lvlText w:val=""/>
      <w:lvlJc w:val="left"/>
      <w:pPr>
        <w:ind w:left="1287" w:hanging="360"/>
      </w:pPr>
      <w:rPr>
        <w:rFonts w:ascii="Wingdings" w:hAnsi="Wingdings" w:hint="default"/>
      </w:rPr>
    </w:lvl>
    <w:lvl w:ilvl="1" w:tplc="042A0003">
      <w:start w:val="1"/>
      <w:numFmt w:val="bullet"/>
      <w:lvlText w:val="o"/>
      <w:lvlJc w:val="left"/>
      <w:pPr>
        <w:ind w:left="3763"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2" w15:restartNumberingAfterBreak="0">
    <w:nsid w:val="2975232F"/>
    <w:multiLevelType w:val="multilevel"/>
    <w:tmpl w:val="F10A9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440436C"/>
    <w:multiLevelType w:val="multilevel"/>
    <w:tmpl w:val="6E94B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1B4BFE"/>
    <w:multiLevelType w:val="multilevel"/>
    <w:tmpl w:val="10F25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E96686"/>
    <w:multiLevelType w:val="hybridMultilevel"/>
    <w:tmpl w:val="DAC074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456865DC"/>
    <w:multiLevelType w:val="hybridMultilevel"/>
    <w:tmpl w:val="E0C46924"/>
    <w:lvl w:ilvl="0" w:tplc="0C09000B">
      <w:start w:val="1"/>
      <w:numFmt w:val="bullet"/>
      <w:lvlText w:val=""/>
      <w:lvlJc w:val="left"/>
      <w:pPr>
        <w:ind w:left="1287" w:hanging="360"/>
      </w:pPr>
      <w:rPr>
        <w:rFonts w:ascii="Wingdings" w:hAnsi="Wingdings"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7" w15:restartNumberingAfterBreak="0">
    <w:nsid w:val="4D5C098A"/>
    <w:multiLevelType w:val="hybridMultilevel"/>
    <w:tmpl w:val="95985ECE"/>
    <w:lvl w:ilvl="0" w:tplc="81C62B32">
      <w:start w:val="1"/>
      <w:numFmt w:val="decimal"/>
      <w:pStyle w:val="NumberingStyle"/>
      <w:suff w:val="space"/>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8" w15:restartNumberingAfterBreak="0">
    <w:nsid w:val="4D5E4CCD"/>
    <w:multiLevelType w:val="hybridMultilevel"/>
    <w:tmpl w:val="321CBA32"/>
    <w:lvl w:ilvl="0" w:tplc="04090001">
      <w:start w:val="1"/>
      <w:numFmt w:val="bullet"/>
      <w:lvlText w:val=""/>
      <w:lvlJc w:val="left"/>
      <w:pPr>
        <w:ind w:left="1287" w:hanging="360"/>
      </w:pPr>
      <w:rPr>
        <w:rFonts w:ascii="Symbol" w:hAnsi="Symbol" w:hint="default"/>
      </w:rPr>
    </w:lvl>
    <w:lvl w:ilvl="1" w:tplc="FFFFFFFF">
      <w:start w:val="1"/>
      <w:numFmt w:val="bullet"/>
      <w:lvlText w:val="o"/>
      <w:lvlJc w:val="left"/>
      <w:pPr>
        <w:ind w:left="3763"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9" w15:restartNumberingAfterBreak="0">
    <w:nsid w:val="52A53DBC"/>
    <w:multiLevelType w:val="hybridMultilevel"/>
    <w:tmpl w:val="43D6D2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F866B8D"/>
    <w:multiLevelType w:val="multilevel"/>
    <w:tmpl w:val="A05C5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C84FA8"/>
    <w:multiLevelType w:val="multilevel"/>
    <w:tmpl w:val="387AF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207A39"/>
    <w:multiLevelType w:val="multilevel"/>
    <w:tmpl w:val="45E26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8F230B"/>
    <w:multiLevelType w:val="hybridMultilevel"/>
    <w:tmpl w:val="DFEAD6B8"/>
    <w:lvl w:ilvl="0" w:tplc="66B82B26">
      <w:start w:val="1"/>
      <w:numFmt w:val="decimal"/>
      <w:pStyle w:val="Tailieuthamkhao"/>
      <w:suff w:val="space"/>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E3D67B3"/>
    <w:multiLevelType w:val="multilevel"/>
    <w:tmpl w:val="FDB22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7C2F5B"/>
    <w:multiLevelType w:val="hybridMultilevel"/>
    <w:tmpl w:val="CDF0035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num w:numId="1" w16cid:durableId="415514892">
    <w:abstractNumId w:val="0"/>
  </w:num>
  <w:num w:numId="2" w16cid:durableId="1485658443">
    <w:abstractNumId w:val="7"/>
  </w:num>
  <w:num w:numId="3" w16cid:durableId="1795555928">
    <w:abstractNumId w:val="13"/>
  </w:num>
  <w:num w:numId="4" w16cid:durableId="1311860279">
    <w:abstractNumId w:val="1"/>
  </w:num>
  <w:num w:numId="5" w16cid:durableId="1589658865">
    <w:abstractNumId w:val="6"/>
  </w:num>
  <w:num w:numId="6" w16cid:durableId="136455560">
    <w:abstractNumId w:val="8"/>
  </w:num>
  <w:num w:numId="7" w16cid:durableId="1235892333">
    <w:abstractNumId w:val="4"/>
  </w:num>
  <w:num w:numId="8" w16cid:durableId="505285337">
    <w:abstractNumId w:val="3"/>
  </w:num>
  <w:num w:numId="9" w16cid:durableId="1347557856">
    <w:abstractNumId w:val="9"/>
  </w:num>
  <w:num w:numId="10" w16cid:durableId="1830440047">
    <w:abstractNumId w:val="15"/>
  </w:num>
  <w:num w:numId="11" w16cid:durableId="286590851">
    <w:abstractNumId w:val="2"/>
  </w:num>
  <w:num w:numId="12" w16cid:durableId="865020908">
    <w:abstractNumId w:val="10"/>
  </w:num>
  <w:num w:numId="13" w16cid:durableId="1216091078">
    <w:abstractNumId w:val="5"/>
  </w:num>
  <w:num w:numId="14" w16cid:durableId="1474252525">
    <w:abstractNumId w:val="14"/>
  </w:num>
  <w:num w:numId="15" w16cid:durableId="392968458">
    <w:abstractNumId w:val="12"/>
  </w:num>
  <w:num w:numId="16" w16cid:durableId="1033773518">
    <w:abstractNumId w:val="1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drawingGridHorizontalSpacing w:val="12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6D9A"/>
    <w:rsid w:val="000008A9"/>
    <w:rsid w:val="0000420E"/>
    <w:rsid w:val="000124C1"/>
    <w:rsid w:val="0002128B"/>
    <w:rsid w:val="00024F8B"/>
    <w:rsid w:val="00032E6B"/>
    <w:rsid w:val="0004667B"/>
    <w:rsid w:val="00061855"/>
    <w:rsid w:val="00061C19"/>
    <w:rsid w:val="00066A27"/>
    <w:rsid w:val="0007281B"/>
    <w:rsid w:val="0007352A"/>
    <w:rsid w:val="00076599"/>
    <w:rsid w:val="00076E90"/>
    <w:rsid w:val="00083982"/>
    <w:rsid w:val="0009200E"/>
    <w:rsid w:val="000936DA"/>
    <w:rsid w:val="000968D4"/>
    <w:rsid w:val="000B55DF"/>
    <w:rsid w:val="000B66C0"/>
    <w:rsid w:val="000B78A5"/>
    <w:rsid w:val="000C5F09"/>
    <w:rsid w:val="000C71B4"/>
    <w:rsid w:val="000C7F1B"/>
    <w:rsid w:val="000D0FFE"/>
    <w:rsid w:val="000D1FA7"/>
    <w:rsid w:val="000D3391"/>
    <w:rsid w:val="000D6301"/>
    <w:rsid w:val="000E25A3"/>
    <w:rsid w:val="000F1E18"/>
    <w:rsid w:val="001028A1"/>
    <w:rsid w:val="00106968"/>
    <w:rsid w:val="001366F9"/>
    <w:rsid w:val="00144199"/>
    <w:rsid w:val="00160D7B"/>
    <w:rsid w:val="00162939"/>
    <w:rsid w:val="00162D14"/>
    <w:rsid w:val="00167BE4"/>
    <w:rsid w:val="0018354F"/>
    <w:rsid w:val="00185D0D"/>
    <w:rsid w:val="00192969"/>
    <w:rsid w:val="001A08FA"/>
    <w:rsid w:val="001A38B9"/>
    <w:rsid w:val="001B0255"/>
    <w:rsid w:val="001B703D"/>
    <w:rsid w:val="001B7F62"/>
    <w:rsid w:val="001C6057"/>
    <w:rsid w:val="001D0D77"/>
    <w:rsid w:val="001D730B"/>
    <w:rsid w:val="001E341E"/>
    <w:rsid w:val="001F351F"/>
    <w:rsid w:val="00201EDA"/>
    <w:rsid w:val="00213E4E"/>
    <w:rsid w:val="00214A7E"/>
    <w:rsid w:val="00222D64"/>
    <w:rsid w:val="002254C6"/>
    <w:rsid w:val="00226CEA"/>
    <w:rsid w:val="00227D14"/>
    <w:rsid w:val="002420AC"/>
    <w:rsid w:val="00242CF0"/>
    <w:rsid w:val="00243BE7"/>
    <w:rsid w:val="00246166"/>
    <w:rsid w:val="00253413"/>
    <w:rsid w:val="002615FC"/>
    <w:rsid w:val="0026378F"/>
    <w:rsid w:val="00263D4B"/>
    <w:rsid w:val="00264AE8"/>
    <w:rsid w:val="00266945"/>
    <w:rsid w:val="002703A5"/>
    <w:rsid w:val="00272D18"/>
    <w:rsid w:val="002850A4"/>
    <w:rsid w:val="00292141"/>
    <w:rsid w:val="0029516A"/>
    <w:rsid w:val="002A0B77"/>
    <w:rsid w:val="002A3C11"/>
    <w:rsid w:val="002C3177"/>
    <w:rsid w:val="002D16F4"/>
    <w:rsid w:val="002D229B"/>
    <w:rsid w:val="002D7616"/>
    <w:rsid w:val="002E5299"/>
    <w:rsid w:val="002E6C36"/>
    <w:rsid w:val="002E6FB7"/>
    <w:rsid w:val="002F5093"/>
    <w:rsid w:val="003107D9"/>
    <w:rsid w:val="00322DC5"/>
    <w:rsid w:val="00332B2A"/>
    <w:rsid w:val="00337C58"/>
    <w:rsid w:val="00341D97"/>
    <w:rsid w:val="003435AC"/>
    <w:rsid w:val="0034391F"/>
    <w:rsid w:val="00346FBF"/>
    <w:rsid w:val="003510E3"/>
    <w:rsid w:val="0036366A"/>
    <w:rsid w:val="003652F6"/>
    <w:rsid w:val="00366214"/>
    <w:rsid w:val="00367E92"/>
    <w:rsid w:val="00372545"/>
    <w:rsid w:val="00374A41"/>
    <w:rsid w:val="00382C89"/>
    <w:rsid w:val="003918B2"/>
    <w:rsid w:val="00395895"/>
    <w:rsid w:val="003A06E4"/>
    <w:rsid w:val="003A0788"/>
    <w:rsid w:val="003A6197"/>
    <w:rsid w:val="003B30C7"/>
    <w:rsid w:val="003C1341"/>
    <w:rsid w:val="003C1390"/>
    <w:rsid w:val="003C2AD3"/>
    <w:rsid w:val="003C564A"/>
    <w:rsid w:val="003C6093"/>
    <w:rsid w:val="003C7DF3"/>
    <w:rsid w:val="003E7AF7"/>
    <w:rsid w:val="003F6BF4"/>
    <w:rsid w:val="004148E1"/>
    <w:rsid w:val="0041556C"/>
    <w:rsid w:val="00431D00"/>
    <w:rsid w:val="004500E2"/>
    <w:rsid w:val="0045621A"/>
    <w:rsid w:val="004641E1"/>
    <w:rsid w:val="004653A2"/>
    <w:rsid w:val="00466B47"/>
    <w:rsid w:val="00473451"/>
    <w:rsid w:val="00475CC7"/>
    <w:rsid w:val="00477BB5"/>
    <w:rsid w:val="00480422"/>
    <w:rsid w:val="00494085"/>
    <w:rsid w:val="004A3046"/>
    <w:rsid w:val="004A4383"/>
    <w:rsid w:val="004B1922"/>
    <w:rsid w:val="004B274E"/>
    <w:rsid w:val="004B2A69"/>
    <w:rsid w:val="004B32DA"/>
    <w:rsid w:val="004B4BF6"/>
    <w:rsid w:val="004B5334"/>
    <w:rsid w:val="004E6321"/>
    <w:rsid w:val="004F32A0"/>
    <w:rsid w:val="0050292A"/>
    <w:rsid w:val="0050764E"/>
    <w:rsid w:val="00511681"/>
    <w:rsid w:val="00511C02"/>
    <w:rsid w:val="00514324"/>
    <w:rsid w:val="00520BCB"/>
    <w:rsid w:val="00526DC0"/>
    <w:rsid w:val="005373B4"/>
    <w:rsid w:val="00546B05"/>
    <w:rsid w:val="00553BBF"/>
    <w:rsid w:val="00570EF4"/>
    <w:rsid w:val="00580A75"/>
    <w:rsid w:val="005813E3"/>
    <w:rsid w:val="00582CC9"/>
    <w:rsid w:val="00585F4E"/>
    <w:rsid w:val="00591085"/>
    <w:rsid w:val="00593122"/>
    <w:rsid w:val="00597ACF"/>
    <w:rsid w:val="005B7357"/>
    <w:rsid w:val="005C2261"/>
    <w:rsid w:val="005C29A7"/>
    <w:rsid w:val="005C317B"/>
    <w:rsid w:val="005C3334"/>
    <w:rsid w:val="005C5299"/>
    <w:rsid w:val="005D282F"/>
    <w:rsid w:val="005D606F"/>
    <w:rsid w:val="005D68FF"/>
    <w:rsid w:val="005D6CF1"/>
    <w:rsid w:val="00607962"/>
    <w:rsid w:val="00620688"/>
    <w:rsid w:val="006208DA"/>
    <w:rsid w:val="006226EB"/>
    <w:rsid w:val="006239CB"/>
    <w:rsid w:val="00625D4A"/>
    <w:rsid w:val="00625E8F"/>
    <w:rsid w:val="00626EF7"/>
    <w:rsid w:val="0063030A"/>
    <w:rsid w:val="006322F7"/>
    <w:rsid w:val="00632D4C"/>
    <w:rsid w:val="0063320F"/>
    <w:rsid w:val="0063544A"/>
    <w:rsid w:val="006354F5"/>
    <w:rsid w:val="00641168"/>
    <w:rsid w:val="006519BB"/>
    <w:rsid w:val="00655F42"/>
    <w:rsid w:val="0066084A"/>
    <w:rsid w:val="0066625C"/>
    <w:rsid w:val="00674E7A"/>
    <w:rsid w:val="00686042"/>
    <w:rsid w:val="00687D1A"/>
    <w:rsid w:val="00690D36"/>
    <w:rsid w:val="0069113E"/>
    <w:rsid w:val="00691AA0"/>
    <w:rsid w:val="006924B5"/>
    <w:rsid w:val="00697175"/>
    <w:rsid w:val="006A4FFB"/>
    <w:rsid w:val="006B6AA0"/>
    <w:rsid w:val="006B6BB3"/>
    <w:rsid w:val="006B6CA9"/>
    <w:rsid w:val="006C5172"/>
    <w:rsid w:val="006C655C"/>
    <w:rsid w:val="006D1040"/>
    <w:rsid w:val="006D122E"/>
    <w:rsid w:val="006E0C7C"/>
    <w:rsid w:val="006E2ADC"/>
    <w:rsid w:val="006E745E"/>
    <w:rsid w:val="006F5895"/>
    <w:rsid w:val="00700FFB"/>
    <w:rsid w:val="00706007"/>
    <w:rsid w:val="00711472"/>
    <w:rsid w:val="00715016"/>
    <w:rsid w:val="00716354"/>
    <w:rsid w:val="0073001F"/>
    <w:rsid w:val="00734C2E"/>
    <w:rsid w:val="00753684"/>
    <w:rsid w:val="00753B14"/>
    <w:rsid w:val="00760E25"/>
    <w:rsid w:val="00766115"/>
    <w:rsid w:val="00770173"/>
    <w:rsid w:val="0077247B"/>
    <w:rsid w:val="0078364A"/>
    <w:rsid w:val="00791320"/>
    <w:rsid w:val="00795BA4"/>
    <w:rsid w:val="00796B5B"/>
    <w:rsid w:val="007A02F8"/>
    <w:rsid w:val="007A37BD"/>
    <w:rsid w:val="007A663A"/>
    <w:rsid w:val="007C28B3"/>
    <w:rsid w:val="007C67D8"/>
    <w:rsid w:val="007C6D9A"/>
    <w:rsid w:val="007D2351"/>
    <w:rsid w:val="007D5450"/>
    <w:rsid w:val="007D6B75"/>
    <w:rsid w:val="007F0419"/>
    <w:rsid w:val="007F51E6"/>
    <w:rsid w:val="0080044D"/>
    <w:rsid w:val="00801145"/>
    <w:rsid w:val="00802482"/>
    <w:rsid w:val="0080385D"/>
    <w:rsid w:val="008125E1"/>
    <w:rsid w:val="008129E1"/>
    <w:rsid w:val="00830C28"/>
    <w:rsid w:val="00832E9E"/>
    <w:rsid w:val="00833757"/>
    <w:rsid w:val="00841662"/>
    <w:rsid w:val="00856DB1"/>
    <w:rsid w:val="008571E6"/>
    <w:rsid w:val="00873E0F"/>
    <w:rsid w:val="00874002"/>
    <w:rsid w:val="0087756C"/>
    <w:rsid w:val="00883203"/>
    <w:rsid w:val="0089077B"/>
    <w:rsid w:val="00890E8C"/>
    <w:rsid w:val="00891AE1"/>
    <w:rsid w:val="008977C5"/>
    <w:rsid w:val="008B0F7D"/>
    <w:rsid w:val="008B1698"/>
    <w:rsid w:val="008B20F6"/>
    <w:rsid w:val="008C0BAB"/>
    <w:rsid w:val="008C2D3B"/>
    <w:rsid w:val="008D080A"/>
    <w:rsid w:val="008D236F"/>
    <w:rsid w:val="008D25AA"/>
    <w:rsid w:val="008F237E"/>
    <w:rsid w:val="008F2E3D"/>
    <w:rsid w:val="008F3A79"/>
    <w:rsid w:val="008F4623"/>
    <w:rsid w:val="008F6358"/>
    <w:rsid w:val="008F6806"/>
    <w:rsid w:val="009155D5"/>
    <w:rsid w:val="009165B5"/>
    <w:rsid w:val="00916D44"/>
    <w:rsid w:val="00917DCC"/>
    <w:rsid w:val="0092047C"/>
    <w:rsid w:val="0092224E"/>
    <w:rsid w:val="00927237"/>
    <w:rsid w:val="00930048"/>
    <w:rsid w:val="00932D2C"/>
    <w:rsid w:val="00934F9E"/>
    <w:rsid w:val="00941149"/>
    <w:rsid w:val="0094416D"/>
    <w:rsid w:val="0095236D"/>
    <w:rsid w:val="00956070"/>
    <w:rsid w:val="009609A5"/>
    <w:rsid w:val="00966445"/>
    <w:rsid w:val="00976CB1"/>
    <w:rsid w:val="00982FFA"/>
    <w:rsid w:val="00983CC8"/>
    <w:rsid w:val="00985A08"/>
    <w:rsid w:val="00986A23"/>
    <w:rsid w:val="009927CC"/>
    <w:rsid w:val="0099280A"/>
    <w:rsid w:val="00993B93"/>
    <w:rsid w:val="009944C9"/>
    <w:rsid w:val="00996DFB"/>
    <w:rsid w:val="009A7412"/>
    <w:rsid w:val="009B0687"/>
    <w:rsid w:val="009B2852"/>
    <w:rsid w:val="009C181C"/>
    <w:rsid w:val="009C5399"/>
    <w:rsid w:val="009C6954"/>
    <w:rsid w:val="009C7087"/>
    <w:rsid w:val="009E77CD"/>
    <w:rsid w:val="009E7E43"/>
    <w:rsid w:val="009F0994"/>
    <w:rsid w:val="009F5FFB"/>
    <w:rsid w:val="009F65F5"/>
    <w:rsid w:val="00A015A4"/>
    <w:rsid w:val="00A03445"/>
    <w:rsid w:val="00A12DDA"/>
    <w:rsid w:val="00A144E9"/>
    <w:rsid w:val="00A14D85"/>
    <w:rsid w:val="00A16910"/>
    <w:rsid w:val="00A22080"/>
    <w:rsid w:val="00A32C6F"/>
    <w:rsid w:val="00A33BF0"/>
    <w:rsid w:val="00A33F5D"/>
    <w:rsid w:val="00A42A92"/>
    <w:rsid w:val="00A50244"/>
    <w:rsid w:val="00A520AB"/>
    <w:rsid w:val="00A52CDD"/>
    <w:rsid w:val="00A54EB5"/>
    <w:rsid w:val="00A57645"/>
    <w:rsid w:val="00A57A11"/>
    <w:rsid w:val="00A64047"/>
    <w:rsid w:val="00A65CE1"/>
    <w:rsid w:val="00A65EB7"/>
    <w:rsid w:val="00A66FBF"/>
    <w:rsid w:val="00A72F1F"/>
    <w:rsid w:val="00A72F8B"/>
    <w:rsid w:val="00A77777"/>
    <w:rsid w:val="00A873BC"/>
    <w:rsid w:val="00A93577"/>
    <w:rsid w:val="00A96A22"/>
    <w:rsid w:val="00AB428E"/>
    <w:rsid w:val="00AB4446"/>
    <w:rsid w:val="00AB4DE3"/>
    <w:rsid w:val="00AB657D"/>
    <w:rsid w:val="00AC4081"/>
    <w:rsid w:val="00AD1422"/>
    <w:rsid w:val="00AD518C"/>
    <w:rsid w:val="00AE02ED"/>
    <w:rsid w:val="00AF17C3"/>
    <w:rsid w:val="00AF66B3"/>
    <w:rsid w:val="00B11C20"/>
    <w:rsid w:val="00B16BC7"/>
    <w:rsid w:val="00B17962"/>
    <w:rsid w:val="00B3361C"/>
    <w:rsid w:val="00B3755E"/>
    <w:rsid w:val="00B37CF8"/>
    <w:rsid w:val="00B41A05"/>
    <w:rsid w:val="00B42C94"/>
    <w:rsid w:val="00B43BD0"/>
    <w:rsid w:val="00B57E92"/>
    <w:rsid w:val="00B63B18"/>
    <w:rsid w:val="00B65E39"/>
    <w:rsid w:val="00B73F92"/>
    <w:rsid w:val="00B74402"/>
    <w:rsid w:val="00B830C4"/>
    <w:rsid w:val="00B86125"/>
    <w:rsid w:val="00B86E0A"/>
    <w:rsid w:val="00B90505"/>
    <w:rsid w:val="00BA2ABF"/>
    <w:rsid w:val="00BA7A41"/>
    <w:rsid w:val="00BB71A4"/>
    <w:rsid w:val="00BB7913"/>
    <w:rsid w:val="00BC2CA7"/>
    <w:rsid w:val="00BC6750"/>
    <w:rsid w:val="00C053FA"/>
    <w:rsid w:val="00C055CE"/>
    <w:rsid w:val="00C06CF1"/>
    <w:rsid w:val="00C075B5"/>
    <w:rsid w:val="00C11DED"/>
    <w:rsid w:val="00C1624A"/>
    <w:rsid w:val="00C1658A"/>
    <w:rsid w:val="00C24DC5"/>
    <w:rsid w:val="00C27AA3"/>
    <w:rsid w:val="00C30EF4"/>
    <w:rsid w:val="00C36695"/>
    <w:rsid w:val="00C62F13"/>
    <w:rsid w:val="00C64D56"/>
    <w:rsid w:val="00C67B0F"/>
    <w:rsid w:val="00C70BF7"/>
    <w:rsid w:val="00C74284"/>
    <w:rsid w:val="00C761A1"/>
    <w:rsid w:val="00C80DA8"/>
    <w:rsid w:val="00C913CC"/>
    <w:rsid w:val="00CA13DD"/>
    <w:rsid w:val="00CD18B8"/>
    <w:rsid w:val="00CD2AA9"/>
    <w:rsid w:val="00CE460A"/>
    <w:rsid w:val="00CF0B23"/>
    <w:rsid w:val="00D053BA"/>
    <w:rsid w:val="00D0572A"/>
    <w:rsid w:val="00D135EB"/>
    <w:rsid w:val="00D13F7B"/>
    <w:rsid w:val="00D1641A"/>
    <w:rsid w:val="00D22FAE"/>
    <w:rsid w:val="00D24144"/>
    <w:rsid w:val="00D42168"/>
    <w:rsid w:val="00D514AE"/>
    <w:rsid w:val="00D5771D"/>
    <w:rsid w:val="00D6471B"/>
    <w:rsid w:val="00D64947"/>
    <w:rsid w:val="00D852D8"/>
    <w:rsid w:val="00D9695D"/>
    <w:rsid w:val="00DA7316"/>
    <w:rsid w:val="00DB14CF"/>
    <w:rsid w:val="00DB5FB8"/>
    <w:rsid w:val="00DB75F1"/>
    <w:rsid w:val="00DC0852"/>
    <w:rsid w:val="00DC4569"/>
    <w:rsid w:val="00DC667C"/>
    <w:rsid w:val="00DD3E29"/>
    <w:rsid w:val="00DD3F19"/>
    <w:rsid w:val="00DE1BC7"/>
    <w:rsid w:val="00DE2FD1"/>
    <w:rsid w:val="00DF1BBF"/>
    <w:rsid w:val="00DF50D3"/>
    <w:rsid w:val="00E15C52"/>
    <w:rsid w:val="00E16C6E"/>
    <w:rsid w:val="00E16E41"/>
    <w:rsid w:val="00E2207E"/>
    <w:rsid w:val="00E30443"/>
    <w:rsid w:val="00E32C4C"/>
    <w:rsid w:val="00E36664"/>
    <w:rsid w:val="00E37D4D"/>
    <w:rsid w:val="00E43225"/>
    <w:rsid w:val="00E44738"/>
    <w:rsid w:val="00E461DC"/>
    <w:rsid w:val="00E63FB9"/>
    <w:rsid w:val="00E7767D"/>
    <w:rsid w:val="00E800F6"/>
    <w:rsid w:val="00E92699"/>
    <w:rsid w:val="00E928AE"/>
    <w:rsid w:val="00E92FC6"/>
    <w:rsid w:val="00EA25BC"/>
    <w:rsid w:val="00EA7CFA"/>
    <w:rsid w:val="00EB2A52"/>
    <w:rsid w:val="00EB57EC"/>
    <w:rsid w:val="00EC28ED"/>
    <w:rsid w:val="00ED0400"/>
    <w:rsid w:val="00ED04CE"/>
    <w:rsid w:val="00ED6814"/>
    <w:rsid w:val="00EE2600"/>
    <w:rsid w:val="00EE4CF5"/>
    <w:rsid w:val="00F013CC"/>
    <w:rsid w:val="00F102A9"/>
    <w:rsid w:val="00F20A64"/>
    <w:rsid w:val="00F22934"/>
    <w:rsid w:val="00F36B64"/>
    <w:rsid w:val="00F40D1D"/>
    <w:rsid w:val="00F40FA3"/>
    <w:rsid w:val="00F57CDE"/>
    <w:rsid w:val="00F6055A"/>
    <w:rsid w:val="00F60826"/>
    <w:rsid w:val="00F658C7"/>
    <w:rsid w:val="00F66F17"/>
    <w:rsid w:val="00F675BA"/>
    <w:rsid w:val="00F7241D"/>
    <w:rsid w:val="00F84CD0"/>
    <w:rsid w:val="00F90AE5"/>
    <w:rsid w:val="00F949E2"/>
    <w:rsid w:val="00F9506E"/>
    <w:rsid w:val="00F969D1"/>
    <w:rsid w:val="00FA79EE"/>
    <w:rsid w:val="00FC20DD"/>
    <w:rsid w:val="00FC3F49"/>
    <w:rsid w:val="00FD1148"/>
    <w:rsid w:val="00FD2CA3"/>
    <w:rsid w:val="00FD2D41"/>
    <w:rsid w:val="00FD5151"/>
    <w:rsid w:val="00FE0B14"/>
    <w:rsid w:val="00FE721F"/>
    <w:rsid w:val="00FE7810"/>
    <w:rsid w:val="00FE7FB2"/>
    <w:rsid w:val="00FF0FE8"/>
    <w:rsid w:val="00FF6D88"/>
    <w:rsid w:val="116A6C2D"/>
    <w:rsid w:val="24842A09"/>
    <w:rsid w:val="439BBA91"/>
    <w:rsid w:val="581DC241"/>
    <w:rsid w:val="6EF36519"/>
    <w:rsid w:val="715DAD83"/>
    <w:rsid w:val="74D7BF69"/>
    <w:rsid w:val="7B4AF525"/>
    <w:rsid w:val="7B9F89FD"/>
    <w:rsid w:val="7E4273B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3977D9E"/>
  <w15:docId w15:val="{56FEC956-B79E-4502-BDA8-6F0830E2C8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semiHidden="1" w:unhideWhenUsed="1" w:qFormat="1"/>
    <w:lsdException w:name="heading 6" w:qFormat="1"/>
    <w:lsdException w:name="heading 7" w:qFormat="1"/>
    <w:lsdException w:name="heading 8" w:qFormat="1"/>
    <w:lsdException w:name="heading 9"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B0F7D"/>
    <w:pPr>
      <w:spacing w:before="120" w:line="312" w:lineRule="auto"/>
      <w:ind w:firstLine="567"/>
      <w:jc w:val="both"/>
    </w:pPr>
    <w:rPr>
      <w:sz w:val="26"/>
      <w:szCs w:val="24"/>
    </w:rPr>
  </w:style>
  <w:style w:type="paragraph" w:styleId="Heading1">
    <w:name w:val="heading 1"/>
    <w:basedOn w:val="Normal"/>
    <w:next w:val="Normal"/>
    <w:uiPriority w:val="9"/>
    <w:qFormat/>
    <w:rsid w:val="00597ACF"/>
    <w:pPr>
      <w:keepNext/>
      <w:numPr>
        <w:numId w:val="1"/>
      </w:numPr>
      <w:spacing w:before="60" w:after="480" w:line="288" w:lineRule="auto"/>
      <w:jc w:val="center"/>
      <w:outlineLvl w:val="0"/>
    </w:pPr>
    <w:rPr>
      <w:rFonts w:cs="Arial"/>
      <w:b/>
      <w:bCs/>
      <w:kern w:val="32"/>
      <w:sz w:val="32"/>
      <w:szCs w:val="32"/>
    </w:rPr>
  </w:style>
  <w:style w:type="paragraph" w:styleId="Heading2">
    <w:name w:val="heading 2"/>
    <w:basedOn w:val="Normal"/>
    <w:next w:val="Normal"/>
    <w:qFormat/>
    <w:rsid w:val="00916D44"/>
    <w:pPr>
      <w:keepNext/>
      <w:numPr>
        <w:ilvl w:val="1"/>
        <w:numId w:val="1"/>
      </w:numPr>
      <w:outlineLvl w:val="1"/>
    </w:pPr>
    <w:rPr>
      <w:rFonts w:cs="Arial"/>
      <w:b/>
      <w:bCs/>
      <w:iCs/>
      <w:szCs w:val="28"/>
    </w:rPr>
  </w:style>
  <w:style w:type="paragraph" w:styleId="Heading3">
    <w:name w:val="heading 3"/>
    <w:basedOn w:val="Normal"/>
    <w:next w:val="Normal"/>
    <w:link w:val="Heading3Char"/>
    <w:qFormat/>
    <w:rsid w:val="00511C02"/>
    <w:pPr>
      <w:keepNext/>
      <w:numPr>
        <w:ilvl w:val="2"/>
        <w:numId w:val="1"/>
      </w:numPr>
      <w:jc w:val="left"/>
      <w:outlineLvl w:val="2"/>
    </w:pPr>
    <w:rPr>
      <w:rFonts w:cs="Arial"/>
      <w:b/>
      <w:bCs/>
      <w:i/>
      <w:szCs w:val="26"/>
    </w:rPr>
  </w:style>
  <w:style w:type="paragraph" w:styleId="Heading4">
    <w:name w:val="heading 4"/>
    <w:basedOn w:val="Normal"/>
    <w:next w:val="Normal"/>
    <w:qFormat/>
    <w:rsid w:val="00597ACF"/>
    <w:pPr>
      <w:keepNext/>
      <w:numPr>
        <w:ilvl w:val="3"/>
        <w:numId w:val="1"/>
      </w:numPr>
      <w:outlineLvl w:val="3"/>
    </w:pPr>
    <w:rPr>
      <w:b/>
      <w:bCs/>
      <w:szCs w:val="28"/>
    </w:rPr>
  </w:style>
  <w:style w:type="paragraph" w:styleId="Heading5">
    <w:name w:val="heading 5"/>
    <w:basedOn w:val="Normal"/>
    <w:next w:val="Normal"/>
    <w:qFormat/>
    <w:rsid w:val="00597ACF"/>
    <w:pPr>
      <w:numPr>
        <w:ilvl w:val="4"/>
        <w:numId w:val="1"/>
      </w:numPr>
      <w:spacing w:before="240" w:after="60"/>
      <w:outlineLvl w:val="4"/>
    </w:pPr>
    <w:rPr>
      <w:b/>
      <w:bCs/>
      <w:i/>
      <w:iCs/>
      <w:szCs w:val="26"/>
    </w:rPr>
  </w:style>
  <w:style w:type="paragraph" w:styleId="Heading6">
    <w:name w:val="heading 6"/>
    <w:basedOn w:val="Normal"/>
    <w:next w:val="Normal"/>
    <w:qFormat/>
    <w:rsid w:val="00597ACF"/>
    <w:pPr>
      <w:numPr>
        <w:ilvl w:val="5"/>
        <w:numId w:val="1"/>
      </w:numPr>
      <w:spacing w:before="240" w:after="60"/>
      <w:outlineLvl w:val="5"/>
    </w:pPr>
    <w:rPr>
      <w:b/>
      <w:bCs/>
      <w:sz w:val="22"/>
      <w:szCs w:val="22"/>
    </w:rPr>
  </w:style>
  <w:style w:type="paragraph" w:styleId="Heading7">
    <w:name w:val="heading 7"/>
    <w:basedOn w:val="Normal"/>
    <w:next w:val="Normal"/>
    <w:qFormat/>
    <w:rsid w:val="00597ACF"/>
    <w:pPr>
      <w:numPr>
        <w:ilvl w:val="6"/>
        <w:numId w:val="1"/>
      </w:numPr>
      <w:spacing w:before="240" w:after="60"/>
      <w:outlineLvl w:val="6"/>
    </w:pPr>
    <w:rPr>
      <w:sz w:val="24"/>
    </w:rPr>
  </w:style>
  <w:style w:type="paragraph" w:styleId="Heading8">
    <w:name w:val="heading 8"/>
    <w:basedOn w:val="Normal"/>
    <w:next w:val="Normal"/>
    <w:qFormat/>
    <w:rsid w:val="00597ACF"/>
    <w:pPr>
      <w:numPr>
        <w:ilvl w:val="7"/>
        <w:numId w:val="1"/>
      </w:numPr>
      <w:spacing w:before="240" w:after="60"/>
      <w:outlineLvl w:val="7"/>
    </w:pPr>
    <w:rPr>
      <w:i/>
      <w:iCs/>
      <w:sz w:val="24"/>
    </w:rPr>
  </w:style>
  <w:style w:type="paragraph" w:styleId="Heading9">
    <w:name w:val="heading 9"/>
    <w:basedOn w:val="Normal"/>
    <w:next w:val="Normal"/>
    <w:qFormat/>
    <w:rsid w:val="00597ACF"/>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8F3A79"/>
    <w:pPr>
      <w:tabs>
        <w:tab w:val="center" w:pos="4320"/>
        <w:tab w:val="right" w:pos="8640"/>
      </w:tabs>
    </w:pPr>
  </w:style>
  <w:style w:type="character" w:styleId="PageNumber">
    <w:name w:val="page number"/>
    <w:basedOn w:val="DefaultParagraphFont"/>
    <w:rsid w:val="008F3A79"/>
  </w:style>
  <w:style w:type="paragraph" w:styleId="TOC1">
    <w:name w:val="toc 1"/>
    <w:basedOn w:val="Normal"/>
    <w:next w:val="Normal"/>
    <w:uiPriority w:val="39"/>
    <w:rsid w:val="00511681"/>
    <w:pPr>
      <w:tabs>
        <w:tab w:val="right" w:leader="dot" w:pos="8778"/>
      </w:tabs>
      <w:spacing w:before="60"/>
      <w:ind w:firstLine="0"/>
    </w:pPr>
    <w:rPr>
      <w:noProof/>
    </w:rPr>
  </w:style>
  <w:style w:type="character" w:styleId="Hyperlink">
    <w:name w:val="Hyperlink"/>
    <w:basedOn w:val="DefaultParagraphFont"/>
    <w:uiPriority w:val="99"/>
    <w:rsid w:val="003510E3"/>
    <w:rPr>
      <w:color w:val="0000FF"/>
      <w:u w:val="single"/>
    </w:rPr>
  </w:style>
  <w:style w:type="paragraph" w:styleId="TOC2">
    <w:name w:val="toc 2"/>
    <w:basedOn w:val="Normal"/>
    <w:next w:val="Normal"/>
    <w:autoRedefine/>
    <w:uiPriority w:val="39"/>
    <w:rsid w:val="00511681"/>
    <w:pPr>
      <w:tabs>
        <w:tab w:val="right" w:leader="dot" w:pos="8778"/>
      </w:tabs>
      <w:spacing w:before="60" w:line="288" w:lineRule="auto"/>
      <w:ind w:left="284" w:firstLine="0"/>
    </w:pPr>
  </w:style>
  <w:style w:type="paragraph" w:styleId="TOC3">
    <w:name w:val="toc 3"/>
    <w:basedOn w:val="Normal"/>
    <w:next w:val="Normal"/>
    <w:autoRedefine/>
    <w:uiPriority w:val="39"/>
    <w:rsid w:val="00511681"/>
    <w:pPr>
      <w:spacing w:before="60" w:line="288" w:lineRule="auto"/>
      <w:ind w:left="567" w:firstLine="0"/>
    </w:pPr>
  </w:style>
  <w:style w:type="paragraph" w:customStyle="1" w:styleId="RefList">
    <w:name w:val="RefList"/>
    <w:basedOn w:val="Normal"/>
    <w:link w:val="RefListChar"/>
    <w:rsid w:val="00337C58"/>
    <w:pPr>
      <w:tabs>
        <w:tab w:val="num" w:pos="510"/>
      </w:tabs>
      <w:spacing w:before="60"/>
      <w:ind w:left="510" w:hanging="510"/>
    </w:pPr>
    <w:rPr>
      <w:lang w:val="fr-FR"/>
    </w:rPr>
  </w:style>
  <w:style w:type="table" w:styleId="TableGrid">
    <w:name w:val="Table Grid"/>
    <w:basedOn w:val="TableNormal"/>
    <w:uiPriority w:val="39"/>
    <w:rsid w:val="00B41A05"/>
    <w:pPr>
      <w:spacing w:before="100" w:beforeAutospacing="1" w:after="100" w:afterAutospacing="1"/>
    </w:pPr>
    <w:rPr>
      <w:sz w:val="26"/>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Pr>
    <w:trPr>
      <w:jc w:val="center"/>
    </w:trPr>
    <w:tcPr>
      <w:shd w:val="clear" w:color="auto" w:fill="auto"/>
      <w:vAlign w:val="center"/>
    </w:tcPr>
  </w:style>
  <w:style w:type="paragraph" w:styleId="Caption">
    <w:name w:val="caption"/>
    <w:next w:val="Normal"/>
    <w:qFormat/>
    <w:rsid w:val="00C06CF1"/>
    <w:pPr>
      <w:jc w:val="center"/>
    </w:pPr>
    <w:rPr>
      <w:bCs/>
      <w:sz w:val="26"/>
    </w:rPr>
  </w:style>
  <w:style w:type="paragraph" w:customStyle="1" w:styleId="MTDisplayEquation">
    <w:name w:val="MTDisplayEquation"/>
    <w:basedOn w:val="Normal"/>
    <w:next w:val="Normal"/>
    <w:rsid w:val="00395895"/>
    <w:pPr>
      <w:tabs>
        <w:tab w:val="center" w:pos="4400"/>
        <w:tab w:val="right" w:pos="8780"/>
      </w:tabs>
      <w:ind w:firstLine="720"/>
    </w:pPr>
  </w:style>
  <w:style w:type="character" w:customStyle="1" w:styleId="MTEquationSection">
    <w:name w:val="MTEquationSection"/>
    <w:basedOn w:val="DefaultParagraphFont"/>
    <w:rsid w:val="00395895"/>
    <w:rPr>
      <w:vanish/>
      <w:color w:val="FF0000"/>
    </w:rPr>
  </w:style>
  <w:style w:type="paragraph" w:styleId="Header">
    <w:name w:val="header"/>
    <w:basedOn w:val="Normal"/>
    <w:link w:val="HeaderChar"/>
    <w:rsid w:val="0050292A"/>
    <w:pPr>
      <w:tabs>
        <w:tab w:val="center" w:pos="4513"/>
        <w:tab w:val="right" w:pos="9026"/>
      </w:tabs>
    </w:pPr>
  </w:style>
  <w:style w:type="character" w:customStyle="1" w:styleId="HeaderChar">
    <w:name w:val="Header Char"/>
    <w:basedOn w:val="DefaultParagraphFont"/>
    <w:link w:val="Header"/>
    <w:rsid w:val="0050292A"/>
    <w:rPr>
      <w:rFonts w:ascii=".VnTime" w:hAnsi=".VnTime"/>
      <w:sz w:val="28"/>
      <w:szCs w:val="24"/>
      <w:lang w:val="en-US" w:eastAsia="en-US"/>
    </w:rPr>
  </w:style>
  <w:style w:type="character" w:customStyle="1" w:styleId="atitle">
    <w:name w:val="atitle"/>
    <w:basedOn w:val="DefaultParagraphFont"/>
    <w:semiHidden/>
    <w:rsid w:val="00690D36"/>
  </w:style>
  <w:style w:type="paragraph" w:customStyle="1" w:styleId="NumberingStyle">
    <w:name w:val="Numbering Style"/>
    <w:next w:val="Normal"/>
    <w:link w:val="NumberingStyleChar"/>
    <w:qFormat/>
    <w:rsid w:val="00061855"/>
    <w:pPr>
      <w:numPr>
        <w:numId w:val="2"/>
      </w:numPr>
      <w:spacing w:before="120" w:line="312" w:lineRule="auto"/>
      <w:ind w:left="0" w:firstLine="0"/>
    </w:pPr>
    <w:rPr>
      <w:b/>
      <w:sz w:val="28"/>
      <w:szCs w:val="24"/>
    </w:rPr>
  </w:style>
  <w:style w:type="paragraph" w:styleId="ListParagraph">
    <w:name w:val="List Paragraph"/>
    <w:basedOn w:val="Normal"/>
    <w:uiPriority w:val="34"/>
    <w:qFormat/>
    <w:rsid w:val="00A65EB7"/>
    <w:pPr>
      <w:ind w:left="720"/>
      <w:contextualSpacing/>
    </w:pPr>
  </w:style>
  <w:style w:type="paragraph" w:customStyle="1" w:styleId="StyleBefore3pt">
    <w:name w:val="Style Before:  3 pt"/>
    <w:basedOn w:val="Normal"/>
    <w:rsid w:val="00753684"/>
    <w:pPr>
      <w:spacing w:before="60"/>
    </w:pPr>
    <w:rPr>
      <w:szCs w:val="20"/>
    </w:rPr>
  </w:style>
  <w:style w:type="character" w:customStyle="1" w:styleId="NumberingStyleChar">
    <w:name w:val="Numbering Style Char"/>
    <w:basedOn w:val="DefaultParagraphFont"/>
    <w:link w:val="NumberingStyle"/>
    <w:rsid w:val="00061855"/>
    <w:rPr>
      <w:b/>
      <w:sz w:val="28"/>
      <w:szCs w:val="24"/>
    </w:rPr>
  </w:style>
  <w:style w:type="paragraph" w:styleId="TOC4">
    <w:name w:val="toc 4"/>
    <w:basedOn w:val="Normal"/>
    <w:next w:val="Normal"/>
    <w:autoRedefine/>
    <w:uiPriority w:val="39"/>
    <w:rsid w:val="002E6C36"/>
    <w:pPr>
      <w:spacing w:after="100"/>
      <w:ind w:left="839" w:firstLine="0"/>
    </w:pPr>
  </w:style>
  <w:style w:type="paragraph" w:styleId="TOC5">
    <w:name w:val="toc 5"/>
    <w:basedOn w:val="Normal"/>
    <w:next w:val="Normal"/>
    <w:autoRedefine/>
    <w:uiPriority w:val="39"/>
    <w:rsid w:val="002E6C36"/>
    <w:pPr>
      <w:spacing w:after="100"/>
      <w:ind w:left="1123" w:firstLine="0"/>
    </w:pPr>
  </w:style>
  <w:style w:type="paragraph" w:styleId="TOC6">
    <w:name w:val="toc 6"/>
    <w:basedOn w:val="Normal"/>
    <w:next w:val="Normal"/>
    <w:autoRedefine/>
    <w:uiPriority w:val="39"/>
    <w:rsid w:val="002E6C36"/>
    <w:pPr>
      <w:spacing w:after="100"/>
      <w:ind w:left="1400" w:firstLine="0"/>
    </w:pPr>
  </w:style>
  <w:style w:type="paragraph" w:styleId="TOC7">
    <w:name w:val="toc 7"/>
    <w:basedOn w:val="Normal"/>
    <w:next w:val="Normal"/>
    <w:autoRedefine/>
    <w:uiPriority w:val="39"/>
    <w:rsid w:val="002E6C36"/>
    <w:pPr>
      <w:spacing w:after="100"/>
      <w:ind w:left="1678" w:firstLine="0"/>
    </w:pPr>
  </w:style>
  <w:style w:type="paragraph" w:styleId="TOC8">
    <w:name w:val="toc 8"/>
    <w:basedOn w:val="Normal"/>
    <w:next w:val="Normal"/>
    <w:autoRedefine/>
    <w:uiPriority w:val="39"/>
    <w:rsid w:val="002E6C36"/>
    <w:pPr>
      <w:spacing w:after="100"/>
      <w:ind w:left="1962" w:firstLine="0"/>
    </w:pPr>
  </w:style>
  <w:style w:type="paragraph" w:styleId="TOC9">
    <w:name w:val="toc 9"/>
    <w:basedOn w:val="Normal"/>
    <w:next w:val="Normal"/>
    <w:autoRedefine/>
    <w:uiPriority w:val="39"/>
    <w:rsid w:val="002E6C36"/>
    <w:pPr>
      <w:spacing w:after="100"/>
      <w:ind w:left="2240" w:firstLine="0"/>
    </w:pPr>
  </w:style>
  <w:style w:type="paragraph" w:customStyle="1" w:styleId="Like-Numbering">
    <w:name w:val="Like-Numbering"/>
    <w:link w:val="Like-NumberingChar"/>
    <w:qFormat/>
    <w:rsid w:val="00A54EB5"/>
    <w:pPr>
      <w:spacing w:before="120" w:line="312" w:lineRule="auto"/>
    </w:pPr>
    <w:rPr>
      <w:b/>
      <w:sz w:val="26"/>
      <w:szCs w:val="24"/>
    </w:rPr>
  </w:style>
  <w:style w:type="paragraph" w:styleId="BalloonText">
    <w:name w:val="Balloon Text"/>
    <w:basedOn w:val="Normal"/>
    <w:link w:val="BalloonTextChar"/>
    <w:rsid w:val="000F1E18"/>
    <w:pPr>
      <w:spacing w:before="0" w:line="240" w:lineRule="auto"/>
    </w:pPr>
    <w:rPr>
      <w:rFonts w:ascii="Tahoma" w:hAnsi="Tahoma" w:cs="Tahoma"/>
      <w:sz w:val="16"/>
      <w:szCs w:val="16"/>
    </w:rPr>
  </w:style>
  <w:style w:type="character" w:customStyle="1" w:styleId="Like-NumberingChar">
    <w:name w:val="Like-Numbering Char"/>
    <w:basedOn w:val="DefaultParagraphFont"/>
    <w:link w:val="Like-Numbering"/>
    <w:rsid w:val="00A54EB5"/>
    <w:rPr>
      <w:b/>
      <w:sz w:val="26"/>
      <w:szCs w:val="24"/>
    </w:rPr>
  </w:style>
  <w:style w:type="character" w:customStyle="1" w:styleId="BalloonTextChar">
    <w:name w:val="Balloon Text Char"/>
    <w:basedOn w:val="DefaultParagraphFont"/>
    <w:link w:val="BalloonText"/>
    <w:rsid w:val="000F1E18"/>
    <w:rPr>
      <w:rFonts w:ascii="Tahoma" w:hAnsi="Tahoma" w:cs="Tahoma"/>
      <w:sz w:val="16"/>
      <w:szCs w:val="16"/>
    </w:rPr>
  </w:style>
  <w:style w:type="table" w:styleId="TableTheme">
    <w:name w:val="Table Theme"/>
    <w:basedOn w:val="TableNormal"/>
    <w:rsid w:val="00625D4A"/>
    <w:pPr>
      <w:spacing w:before="120" w:line="312" w:lineRule="auto"/>
      <w:ind w:firstLine="567"/>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rsid w:val="00511681"/>
    <w:pPr>
      <w:spacing w:before="60"/>
      <w:ind w:firstLine="0"/>
    </w:pPr>
  </w:style>
  <w:style w:type="character" w:styleId="PlaceholderText">
    <w:name w:val="Placeholder Text"/>
    <w:basedOn w:val="DefaultParagraphFont"/>
    <w:uiPriority w:val="99"/>
    <w:semiHidden/>
    <w:rsid w:val="00B11C20"/>
    <w:rPr>
      <w:color w:val="808080"/>
    </w:rPr>
  </w:style>
  <w:style w:type="paragraph" w:customStyle="1" w:styleId="Tailieuthamkhao">
    <w:name w:val="Tai lieu tham khao"/>
    <w:basedOn w:val="RefList"/>
    <w:link w:val="TailieuthamkhaoChar"/>
    <w:qFormat/>
    <w:rsid w:val="00856DB1"/>
    <w:pPr>
      <w:numPr>
        <w:numId w:val="3"/>
      </w:numPr>
    </w:pPr>
  </w:style>
  <w:style w:type="character" w:customStyle="1" w:styleId="RefListChar">
    <w:name w:val="RefList Char"/>
    <w:basedOn w:val="DefaultParagraphFont"/>
    <w:link w:val="RefList"/>
    <w:rsid w:val="0000420E"/>
    <w:rPr>
      <w:sz w:val="26"/>
      <w:szCs w:val="24"/>
      <w:lang w:val="fr-FR"/>
    </w:rPr>
  </w:style>
  <w:style w:type="character" w:customStyle="1" w:styleId="TailieuthamkhaoChar">
    <w:name w:val="Tai lieu tham khao Char"/>
    <w:basedOn w:val="RefListChar"/>
    <w:link w:val="Tailieuthamkhao"/>
    <w:rsid w:val="0000420E"/>
    <w:rPr>
      <w:sz w:val="26"/>
      <w:szCs w:val="24"/>
      <w:lang w:val="fr-FR"/>
    </w:rPr>
  </w:style>
  <w:style w:type="character" w:customStyle="1" w:styleId="FooterChar">
    <w:name w:val="Footer Char"/>
    <w:basedOn w:val="DefaultParagraphFont"/>
    <w:link w:val="Footer"/>
    <w:rsid w:val="00C70BF7"/>
    <w:rPr>
      <w:sz w:val="26"/>
      <w:szCs w:val="24"/>
    </w:rPr>
  </w:style>
  <w:style w:type="character" w:styleId="Strong">
    <w:name w:val="Strong"/>
    <w:basedOn w:val="DefaultParagraphFont"/>
    <w:uiPriority w:val="22"/>
    <w:qFormat/>
    <w:rsid w:val="00F40D1D"/>
    <w:rPr>
      <w:b/>
      <w:bCs/>
    </w:rPr>
  </w:style>
  <w:style w:type="character" w:customStyle="1" w:styleId="Heading3Char">
    <w:name w:val="Heading 3 Char"/>
    <w:basedOn w:val="DefaultParagraphFont"/>
    <w:link w:val="Heading3"/>
    <w:rsid w:val="00B42C94"/>
    <w:rPr>
      <w:rFonts w:cs="Arial"/>
      <w:b/>
      <w:bCs/>
      <w:i/>
      <w:sz w:val="26"/>
      <w:szCs w:val="26"/>
    </w:rPr>
  </w:style>
  <w:style w:type="paragraph" w:styleId="NormalWeb">
    <w:name w:val="Normal (Web)"/>
    <w:basedOn w:val="Normal"/>
    <w:uiPriority w:val="99"/>
    <w:unhideWhenUsed/>
    <w:rsid w:val="00F57CDE"/>
    <w:pPr>
      <w:spacing w:before="100" w:beforeAutospacing="1" w:after="100" w:afterAutospacing="1" w:line="240" w:lineRule="auto"/>
      <w:ind w:firstLine="0"/>
      <w:jc w:val="left"/>
    </w:pPr>
    <w:rPr>
      <w:sz w:val="24"/>
    </w:rPr>
  </w:style>
  <w:style w:type="character" w:styleId="HTMLCode">
    <w:name w:val="HTML Code"/>
    <w:basedOn w:val="DefaultParagraphFont"/>
    <w:uiPriority w:val="99"/>
    <w:semiHidden/>
    <w:unhideWhenUsed/>
    <w:rsid w:val="00EB2A52"/>
    <w:rPr>
      <w:rFonts w:ascii="Courier New" w:eastAsia="Times New Roman" w:hAnsi="Courier New" w:cs="Courier New"/>
      <w:sz w:val="20"/>
      <w:szCs w:val="20"/>
    </w:rPr>
  </w:style>
  <w:style w:type="table" w:styleId="PlainTable1">
    <w:name w:val="Plain Table 1"/>
    <w:basedOn w:val="TableNormal"/>
    <w:rsid w:val="007A02F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UnresolvedMention">
    <w:name w:val="Unresolved Mention"/>
    <w:basedOn w:val="DefaultParagraphFont"/>
    <w:uiPriority w:val="99"/>
    <w:semiHidden/>
    <w:unhideWhenUsed/>
    <w:rsid w:val="004940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E:\HUMG\&#272;&#7890;%20&#193;N%20SV%20T&#7888;T%20NGHI&#7878;P\Mau%20Trinh%20Bay%20Do%20An%20Tot%20Nghiep\Mau%20trinh%20bay%20do%20an%20tot%20nghiep.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240b3af6-dbe8-4341-9952-00a1a3ae6e14">
      <Terms xmlns="http://schemas.microsoft.com/office/infopath/2007/PartnerControls"/>
    </lcf76f155ced4ddcb4097134ff3c332f>
    <TaxCatchAll xmlns="6ee9a290-f0b2-4d3c-9c72-a2b6b8a04da0"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4071DB125EF8B4196783048825002FD" ma:contentTypeVersion="16" ma:contentTypeDescription="Create a new document." ma:contentTypeScope="" ma:versionID="19434be9230a7c0dc5fb2a4e5b9e6aff">
  <xsd:schema xmlns:xsd="http://www.w3.org/2001/XMLSchema" xmlns:xs="http://www.w3.org/2001/XMLSchema" xmlns:p="http://schemas.microsoft.com/office/2006/metadata/properties" xmlns:ns2="240b3af6-dbe8-4341-9952-00a1a3ae6e14" xmlns:ns3="6ee9a290-f0b2-4d3c-9c72-a2b6b8a04da0" targetNamespace="http://schemas.microsoft.com/office/2006/metadata/properties" ma:root="true" ma:fieldsID="4a6a48a2025ab24554bdeb1f4888e31d" ns2:_="" ns3:_="">
    <xsd:import namespace="240b3af6-dbe8-4341-9952-00a1a3ae6e14"/>
    <xsd:import namespace="6ee9a290-f0b2-4d3c-9c72-a2b6b8a04da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40b3af6-dbe8-4341-9952-00a1a3ae6e1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6" nillable="true" ma:displayName="Length (seconds)"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7c4f28ad-64bb-42c4-9fe1-28e8126d24b1" ma:termSetId="09814cd3-568e-fe90-9814-8d621ff8fb84" ma:anchorId="fba54fb3-c3e1-fe81-a776-ca4b69148c4d" ma:open="true" ma:isKeyword="false">
      <xsd:complexType>
        <xsd:sequence>
          <xsd:element ref="pc:Terms" minOccurs="0" maxOccurs="1"/>
        </xsd:sequence>
      </xsd:complex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ee9a290-f0b2-4d3c-9c72-a2b6b8a04da0"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15e3216d-de7d-4ca6-a11d-54b161706e91}" ma:internalName="TaxCatchAll" ma:showField="CatchAllData" ma:web="6ee9a290-f0b2-4d3c-9c72-a2b6b8a04da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7B45DB9-8501-4FD1-94F8-DB1E3DEE57B0}">
  <ds:schemaRefs>
    <ds:schemaRef ds:uri="http://schemas.microsoft.com/office/2006/metadata/properties"/>
    <ds:schemaRef ds:uri="http://schemas.microsoft.com/office/infopath/2007/PartnerControls"/>
    <ds:schemaRef ds:uri="240b3af6-dbe8-4341-9952-00a1a3ae6e14"/>
    <ds:schemaRef ds:uri="6ee9a290-f0b2-4d3c-9c72-a2b6b8a04da0"/>
  </ds:schemaRefs>
</ds:datastoreItem>
</file>

<file path=customXml/itemProps2.xml><?xml version="1.0" encoding="utf-8"?>
<ds:datastoreItem xmlns:ds="http://schemas.openxmlformats.org/officeDocument/2006/customXml" ds:itemID="{BAB405E6-91AC-4E74-AC3B-7AE47FF08F8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40b3af6-dbe8-4341-9952-00a1a3ae6e14"/>
    <ds:schemaRef ds:uri="6ee9a290-f0b2-4d3c-9c72-a2b6b8a04da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F829907-7519-4989-B334-AD01A77D3CCF}">
  <ds:schemaRefs>
    <ds:schemaRef ds:uri="http://schemas.openxmlformats.org/officeDocument/2006/bibliography"/>
  </ds:schemaRefs>
</ds:datastoreItem>
</file>

<file path=customXml/itemProps4.xml><?xml version="1.0" encoding="utf-8"?>
<ds:datastoreItem xmlns:ds="http://schemas.openxmlformats.org/officeDocument/2006/customXml" ds:itemID="{4E9A1FFE-C237-48F2-8106-F5255931EAD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Mau trinh bay do an tot nghiep.dotx</Template>
  <TotalTime>94</TotalTime>
  <Pages>48</Pages>
  <Words>10609</Words>
  <Characters>60475</Characters>
  <Application>Microsoft Office Word</Application>
  <DocSecurity>0</DocSecurity>
  <Lines>503</Lines>
  <Paragraphs>141</Paragraphs>
  <ScaleCrop>false</ScaleCrop>
  <HeadingPairs>
    <vt:vector size="2" baseType="variant">
      <vt:variant>
        <vt:lpstr>Title</vt:lpstr>
      </vt:variant>
      <vt:variant>
        <vt:i4>1</vt:i4>
      </vt:variant>
    </vt:vector>
  </HeadingPairs>
  <TitlesOfParts>
    <vt:vector size="1" baseType="lpstr">
      <vt:lpstr>Mẫu Đồ Án Tốt Nghiệp</vt:lpstr>
    </vt:vector>
  </TitlesOfParts>
  <Manager>PGS.TS. Nguyễn Trường Xuân</Manager>
  <Company>Bộ môn Tin học trắc địa - Khoa Công nghệ thông tin, Trường Đại học Mỏ-Địa chất</Company>
  <LinksUpToDate>false</LinksUpToDate>
  <CharactersWithSpaces>70943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Đồ Án Tốt Nghiệp</dc:title>
  <dc:subject>Van ban mau</dc:subject>
  <dc:creator>nhlon</dc:creator>
  <cp:keywords>DATN, Do An Tot Nghiep, Mau Van Ban, Mẫu Đồ Án Tốt Nghiệp, Tin học trắc địa</cp:keywords>
  <dc:description>Văn bản này do Bộ môn Tin học trắc địa, Trường ĐH Mỏ-Địa chất cung cấp cho sinh viên làm Đồ án tốt nghiệp.</dc:description>
  <cp:lastModifiedBy>. Naïvellé</cp:lastModifiedBy>
  <cp:revision>3</cp:revision>
  <dcterms:created xsi:type="dcterms:W3CDTF">2026-10-07T01:53:00Z</dcterms:created>
  <dcterms:modified xsi:type="dcterms:W3CDTF">2026-10-07T03:19:00Z</dcterms:modified>
  <cp:category>Van ban &amp; Mau</cp:category>
  <cp:contentStatus>Reviewed</cp:contentStatus>
</cp:coreProperties>
</file>

<file path=docProps/custom.xml><?xml version="1.0" encoding="utf-8"?>
<Properties xmlns="http://schemas.openxmlformats.org/officeDocument/2006/custom-properties" xmlns:vt="http://schemas.openxmlformats.org/officeDocument/2006/docPropsVTypes">
  <property fmtid="{64440492-4C8B-11D1-8B70-080036B11A03}" pid="4">
    <vt:lpwstr>Bộ môn Tin học trắc địa, Trường ĐH Mỏ-Địa chất</vt:lpwstr>
  </property>
  <property fmtid="{D5CDD505-2E9C-101B-9397-08002B2CF9AE}" pid="2" name="MTWinEqns">
    <vt:bool>true</vt:bool>
  </property>
  <property fmtid="{D5CDD505-2E9C-101B-9397-08002B2CF9AE}" pid="3" name="MTEquationNumber2">
    <vt:lpwstr>(#S1.#E1)</vt:lpwstr>
  </property>
  <property fmtid="{D5CDD505-2E9C-101B-9397-08002B2CF9AE}" pid="4" name="MTEquationSection">
    <vt:lpwstr>1</vt:lpwstr>
  </property>
  <property fmtid="{D5CDD505-2E9C-101B-9397-08002B2CF9AE}" pid="5" name="ContentTypeId">
    <vt:lpwstr>0x01010034071DB125EF8B4196783048825002FD</vt:lpwstr>
  </property>
  <property fmtid="{D5CDD505-2E9C-101B-9397-08002B2CF9AE}" pid="6" name="MediaServiceImageTags">
    <vt:lpwstr/>
  </property>
</Properties>
</file>